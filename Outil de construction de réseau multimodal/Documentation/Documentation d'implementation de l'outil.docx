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CF2C5" w14:textId="6DE59C05" w:rsidR="009A3D93" w:rsidRDefault="009A3D93" w:rsidP="009519E8">
      <w:pPr>
        <w:pStyle w:val="Citecpagedegardeentte"/>
        <w:framePr w:wrap="around"/>
      </w:pPr>
      <w:r>
        <w:t xml:space="preserve">Maître d’ouvrage : </w:t>
      </w:r>
      <w:r>
        <w:fldChar w:fldCharType="begin"/>
      </w:r>
      <w:r>
        <w:instrText xml:space="preserve"> DOCPROPERTY  Client  \* MERGEFORMAT </w:instrText>
      </w:r>
      <w:r>
        <w:fldChar w:fldCharType="end"/>
      </w:r>
    </w:p>
    <w:p w14:paraId="3D5A328E" w14:textId="3812199F" w:rsidR="003C255D" w:rsidRDefault="009519E8" w:rsidP="003C255D">
      <w:pPr>
        <w:pStyle w:val="CitecImagepagedegarde"/>
        <w:framePr w:wrap="around"/>
      </w:pPr>
      <w:r w:rsidRPr="001F1800">
        <w:rPr>
          <w:noProof/>
          <w:lang w:val="fr-CH"/>
        </w:rPr>
        <w:drawing>
          <wp:inline distT="0" distB="0" distL="0" distR="0" wp14:anchorId="296DCC58" wp14:editId="79E35EA0">
            <wp:extent cx="5499483" cy="3375660"/>
            <wp:effectExtent l="0" t="0" r="6350" b="0"/>
            <wp:docPr id="360853499" name="Image 1" descr="Une image contenant carte, dessin, motif, 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53499" name="Image 1" descr="Une image contenant carte, dessin, motif, art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7638" cy="33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0A">
        <w:rPr>
          <w:noProof/>
          <w:lang w:val="fr-CH"/>
        </w:rPr>
        <w:drawing>
          <wp:inline distT="0" distB="0" distL="0" distR="0" wp14:anchorId="2F62D93D" wp14:editId="7E34C176">
            <wp:extent cx="6118860" cy="3567430"/>
            <wp:effectExtent l="0" t="0" r="0" b="0"/>
            <wp:docPr id="1" name="Image 1" descr="page de gar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 de gard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233E6" w14:textId="77777777" w:rsidR="0060027D" w:rsidRDefault="0060027D" w:rsidP="00D86345">
      <w:pPr>
        <w:pStyle w:val="CitecImagepagedegarde"/>
        <w:framePr w:wrap="around"/>
        <w:ind w:right="1"/>
      </w:pPr>
    </w:p>
    <w:tbl>
      <w:tblPr>
        <w:tblW w:w="9745" w:type="dxa"/>
        <w:tblLook w:val="01E0" w:firstRow="1" w:lastRow="1" w:firstColumn="1" w:lastColumn="1" w:noHBand="0" w:noVBand="0"/>
      </w:tblPr>
      <w:tblGrid>
        <w:gridCol w:w="1098"/>
        <w:gridCol w:w="8647"/>
      </w:tblGrid>
      <w:tr w:rsidR="00040652" w14:paraId="45F27D0F" w14:textId="77777777" w:rsidTr="00454C9A">
        <w:tc>
          <w:tcPr>
            <w:tcW w:w="10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FFFFFF"/>
          </w:tcPr>
          <w:p w14:paraId="149DCEE1" w14:textId="4C42CD49" w:rsidR="00040652" w:rsidRPr="00C7366F" w:rsidRDefault="00C7366F" w:rsidP="00776021">
            <w:pPr>
              <w:pStyle w:val="CitecNormal"/>
              <w:framePr w:w="9639" w:h="3969" w:hRule="exact" w:wrap="around" w:vAnchor="page" w:hAnchor="page" w:x="1161" w:y="9071"/>
              <w:spacing w:before="0" w:after="0"/>
              <w:ind w:right="-111" w:hanging="142"/>
              <w:jc w:val="center"/>
              <w:rPr>
                <w:b/>
                <w:sz w:val="48"/>
                <w:szCs w:val="48"/>
              </w:rPr>
            </w:pPr>
            <w:r w:rsidRPr="00C7366F">
              <w:rPr>
                <w:b/>
                <w:iCs/>
                <w:sz w:val="48"/>
                <w:szCs w:val="48"/>
              </w:rPr>
              <w:fldChar w:fldCharType="begin"/>
            </w:r>
            <w:r w:rsidRPr="00C7366F">
              <w:rPr>
                <w:b/>
                <w:iCs/>
                <w:sz w:val="48"/>
                <w:szCs w:val="48"/>
              </w:rPr>
              <w:instrText xml:space="preserve"> IF</w:instrText>
            </w:r>
            <w:r w:rsidRPr="00C7366F">
              <w:rPr>
                <w:b/>
                <w:iCs/>
                <w:sz w:val="48"/>
                <w:szCs w:val="48"/>
              </w:rPr>
              <w:fldChar w:fldCharType="begin"/>
            </w:r>
            <w:r w:rsidRPr="00C7366F">
              <w:rPr>
                <w:b/>
                <w:iCs/>
                <w:sz w:val="48"/>
                <w:szCs w:val="48"/>
              </w:rPr>
              <w:instrText xml:space="preserve"> DOCPROPERTY  Document_O-R </w:instrText>
            </w:r>
            <w:r w:rsidRPr="00C7366F">
              <w:rPr>
                <w:b/>
                <w:iCs/>
                <w:sz w:val="48"/>
                <w:szCs w:val="48"/>
              </w:rPr>
              <w:fldChar w:fldCharType="separate"/>
            </w:r>
            <w:r w:rsidR="009519E8">
              <w:rPr>
                <w:b/>
                <w:iCs/>
                <w:sz w:val="48"/>
                <w:szCs w:val="48"/>
              </w:rPr>
              <w:instrText>Rapport</w:instrText>
            </w:r>
            <w:r w:rsidRPr="00C7366F">
              <w:rPr>
                <w:b/>
                <w:iCs/>
                <w:sz w:val="48"/>
                <w:szCs w:val="48"/>
              </w:rPr>
              <w:fldChar w:fldCharType="end"/>
            </w:r>
            <w:r w:rsidRPr="00C7366F">
              <w:rPr>
                <w:b/>
                <w:iCs/>
                <w:sz w:val="48"/>
                <w:szCs w:val="48"/>
              </w:rPr>
              <w:instrText xml:space="preserve">="Offre" "Offre""" </w:instrText>
            </w:r>
            <w:r w:rsidRPr="00C7366F">
              <w:rPr>
                <w:b/>
                <w:iCs/>
                <w:sz w:val="48"/>
                <w:szCs w:val="48"/>
              </w:rPr>
              <w:fldChar w:fldCharType="end"/>
            </w:r>
          </w:p>
        </w:tc>
        <w:tc>
          <w:tcPr>
            <w:tcW w:w="864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  <w:tl2br w:val="nil"/>
              <w:tr2bl w:val="nil"/>
            </w:tcBorders>
            <w:shd w:val="clear" w:color="auto" w:fill="auto"/>
          </w:tcPr>
          <w:p w14:paraId="05165CCB" w14:textId="070AE79E" w:rsidR="00040652" w:rsidRPr="00BC716C" w:rsidRDefault="00040652" w:rsidP="00CB27BD">
            <w:pPr>
              <w:pStyle w:val="Citecpagedegardepieddepage"/>
              <w:framePr w:h="3969" w:hRule="exact" w:wrap="around" w:x="1161" w:y="9071"/>
              <w:rPr>
                <w:b/>
                <w:sz w:val="48"/>
                <w:szCs w:val="48"/>
              </w:rPr>
            </w:pPr>
            <w:r w:rsidRPr="00BC716C">
              <w:rPr>
                <w:b/>
                <w:sz w:val="48"/>
                <w:szCs w:val="48"/>
              </w:rPr>
              <w:fldChar w:fldCharType="begin"/>
            </w:r>
            <w:r w:rsidRPr="00BC716C">
              <w:rPr>
                <w:b/>
                <w:sz w:val="48"/>
                <w:szCs w:val="48"/>
              </w:rPr>
              <w:instrText xml:space="preserve"> TITLE   \* MERGEFORMAT </w:instrText>
            </w:r>
            <w:r w:rsidRPr="00BC716C">
              <w:rPr>
                <w:b/>
                <w:sz w:val="48"/>
                <w:szCs w:val="48"/>
              </w:rPr>
              <w:fldChar w:fldCharType="separate"/>
            </w:r>
            <w:r w:rsidR="009519E8">
              <w:rPr>
                <w:b/>
                <w:sz w:val="48"/>
                <w:szCs w:val="48"/>
              </w:rPr>
              <w:t>Documentation de l'outil</w:t>
            </w:r>
            <w:r w:rsidRPr="00BC716C">
              <w:rPr>
                <w:b/>
                <w:sz w:val="48"/>
                <w:szCs w:val="48"/>
              </w:rPr>
              <w:fldChar w:fldCharType="end"/>
            </w:r>
          </w:p>
        </w:tc>
      </w:tr>
      <w:tr w:rsidR="00040652" w14:paraId="2D524565" w14:textId="77777777">
        <w:tc>
          <w:tcPr>
            <w:tcW w:w="1098" w:type="dxa"/>
            <w:tcBorders>
              <w:top w:val="single" w:sz="4" w:space="0" w:color="000000"/>
              <w:left w:val="nil"/>
              <w:bottom w:val="nil"/>
              <w:right w:val="single" w:sz="4" w:space="0" w:color="auto"/>
              <w:tl2br w:val="nil"/>
              <w:tr2bl w:val="nil"/>
            </w:tcBorders>
            <w:shd w:val="clear" w:color="auto" w:fill="auto"/>
          </w:tcPr>
          <w:p w14:paraId="02B493D3" w14:textId="77777777" w:rsidR="00040652" w:rsidRDefault="00040652" w:rsidP="00CB27BD">
            <w:pPr>
              <w:pStyle w:val="CitecNormal"/>
              <w:framePr w:w="9639" w:h="3969" w:hRule="exact" w:wrap="around" w:vAnchor="page" w:hAnchor="page" w:x="1161" w:y="9071"/>
            </w:pPr>
          </w:p>
        </w:tc>
        <w:tc>
          <w:tcPr>
            <w:tcW w:w="8647" w:type="dxa"/>
            <w:tcBorders>
              <w:top w:val="single" w:sz="4" w:space="0" w:color="000000"/>
              <w:left w:val="single" w:sz="4" w:space="0" w:color="auto"/>
              <w:bottom w:val="nil"/>
              <w:right w:val="nil"/>
              <w:tl2br w:val="nil"/>
              <w:tr2bl w:val="nil"/>
            </w:tcBorders>
          </w:tcPr>
          <w:p w14:paraId="6497C44A" w14:textId="71B24C41" w:rsidR="00040652" w:rsidRPr="001E310A" w:rsidRDefault="00EA73EA" w:rsidP="00443250">
            <w:pPr>
              <w:pStyle w:val="Citecpagedegardepieddepage"/>
              <w:framePr w:h="3969" w:hRule="exact" w:wrap="around" w:x="1161" w:y="9071"/>
              <w:spacing w:before="240"/>
              <w:rPr>
                <w:sz w:val="32"/>
                <w:szCs w:val="32"/>
              </w:rPr>
            </w:pPr>
            <w:r w:rsidRPr="00607549">
              <w:rPr>
                <w:sz w:val="40"/>
                <w:szCs w:val="40"/>
              </w:rPr>
              <w:fldChar w:fldCharType="begin"/>
            </w:r>
            <w:r w:rsidRPr="00607549">
              <w:rPr>
                <w:sz w:val="40"/>
                <w:szCs w:val="40"/>
              </w:rPr>
              <w:instrText xml:space="preserve"> SUBJECT   \* MERGEFORMAT </w:instrText>
            </w:r>
            <w:r w:rsidRPr="00607549">
              <w:rPr>
                <w:sz w:val="40"/>
                <w:szCs w:val="40"/>
              </w:rPr>
              <w:fldChar w:fldCharType="end"/>
            </w:r>
          </w:p>
        </w:tc>
      </w:tr>
      <w:tr w:rsidR="003F7889" w14:paraId="325D100E" w14:textId="77777777">
        <w:tc>
          <w:tcPr>
            <w:tcW w:w="1098" w:type="dxa"/>
            <w:tcBorders>
              <w:left w:val="nil"/>
              <w:right w:val="single" w:sz="4" w:space="0" w:color="auto"/>
              <w:tl2br w:val="nil"/>
              <w:tr2bl w:val="nil"/>
            </w:tcBorders>
            <w:shd w:val="clear" w:color="auto" w:fill="auto"/>
          </w:tcPr>
          <w:p w14:paraId="483CFD7F" w14:textId="77777777" w:rsidR="003F7889" w:rsidRDefault="003F7889" w:rsidP="00CB27BD">
            <w:pPr>
              <w:pStyle w:val="CitecNormal"/>
              <w:framePr w:w="9639" w:h="3969" w:hRule="exact" w:wrap="around" w:vAnchor="page" w:hAnchor="page" w:x="1161" w:y="9071"/>
            </w:pPr>
          </w:p>
        </w:tc>
        <w:tc>
          <w:tcPr>
            <w:tcW w:w="8647" w:type="dxa"/>
            <w:tcBorders>
              <w:left w:val="single" w:sz="4" w:space="0" w:color="auto"/>
              <w:right w:val="nil"/>
              <w:tl2br w:val="nil"/>
              <w:tr2bl w:val="nil"/>
            </w:tcBorders>
          </w:tcPr>
          <w:p w14:paraId="66D5C7C0" w14:textId="715265BB" w:rsidR="003F7889" w:rsidRPr="001E310A" w:rsidRDefault="009519E8" w:rsidP="00FF0667">
            <w:pPr>
              <w:pStyle w:val="Citecpagedegardepieddepage"/>
              <w:framePr w:h="3969" w:hRule="exact" w:wrap="around" w:x="1161" w:y="9071"/>
              <w:spacing w:before="24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Version 0.1</w:t>
            </w:r>
          </w:p>
        </w:tc>
      </w:tr>
      <w:tr w:rsidR="00040652" w14:paraId="48C56DEF" w14:textId="77777777">
        <w:trPr>
          <w:trHeight w:val="952"/>
        </w:trPr>
        <w:tc>
          <w:tcPr>
            <w:tcW w:w="1098" w:type="dxa"/>
            <w:tcBorders>
              <w:top w:val="nil"/>
              <w:left w:val="nil"/>
              <w:bottom w:val="nil"/>
              <w:right w:val="single" w:sz="4" w:space="0" w:color="auto"/>
              <w:tl2br w:val="nil"/>
              <w:tr2bl w:val="nil"/>
            </w:tcBorders>
            <w:shd w:val="clear" w:color="auto" w:fill="auto"/>
          </w:tcPr>
          <w:p w14:paraId="373DB3DE" w14:textId="77777777" w:rsidR="00040652" w:rsidRDefault="00040652" w:rsidP="00CB27BD">
            <w:pPr>
              <w:pStyle w:val="CitecNormal"/>
              <w:framePr w:w="9639" w:h="3969" w:hRule="exact" w:wrap="around" w:vAnchor="page" w:hAnchor="page" w:x="1161" w:y="9071"/>
            </w:pPr>
          </w:p>
        </w:tc>
        <w:tc>
          <w:tcPr>
            <w:tcW w:w="8647" w:type="dxa"/>
            <w:tcBorders>
              <w:top w:val="nil"/>
              <w:left w:val="single" w:sz="4" w:space="0" w:color="auto"/>
              <w:bottom w:val="nil"/>
              <w:right w:val="nil"/>
              <w:tl2br w:val="nil"/>
              <w:tr2bl w:val="nil"/>
            </w:tcBorders>
            <w:shd w:val="clear" w:color="auto" w:fill="auto"/>
            <w:vAlign w:val="bottom"/>
          </w:tcPr>
          <w:p w14:paraId="552A09C3" w14:textId="21026106" w:rsidR="00040652" w:rsidRPr="00607549" w:rsidRDefault="007F372D" w:rsidP="00BC4989">
            <w:pPr>
              <w:pStyle w:val="CitecNormal"/>
              <w:framePr w:w="9639" w:h="3969" w:hRule="exact" w:wrap="around" w:vAnchor="page" w:hAnchor="page" w:x="1161" w:y="9071"/>
            </w:pPr>
            <w:r>
              <w:rPr>
                <w:lang w:val="fr-CH"/>
              </w:rPr>
              <w:fldChar w:fldCharType="begin"/>
            </w:r>
            <w:r>
              <w:rPr>
                <w:lang w:val="fr-CH"/>
              </w:rPr>
              <w:instrText xml:space="preserve"> IF </w:instrText>
            </w:r>
            <w:r>
              <w:rPr>
                <w:lang w:val="fr-CH"/>
              </w:rPr>
              <w:fldChar w:fldCharType="begin"/>
            </w:r>
            <w:r>
              <w:rPr>
                <w:lang w:val="fr-CH"/>
              </w:rPr>
              <w:instrText xml:space="preserve"> DOCPROPERTY "auteur Va" </w:instrText>
            </w:r>
            <w:r>
              <w:rPr>
                <w:lang w:val="fr-CH"/>
              </w:rPr>
              <w:fldChar w:fldCharType="end"/>
            </w:r>
            <w:r>
              <w:rPr>
                <w:lang w:val="fr-CH"/>
              </w:rPr>
              <w:instrText xml:space="preserve"> = "" "" "V</w:instrText>
            </w:r>
            <w:r w:rsidR="007862E1">
              <w:rPr>
                <w:lang w:val="fr-CH"/>
              </w:rPr>
              <w:instrText>ersion</w:instrText>
            </w:r>
            <w:r>
              <w:rPr>
                <w:lang w:val="fr-CH"/>
              </w:rPr>
              <w:instrText xml:space="preserve"> </w:instrText>
            </w:r>
            <w:r>
              <w:rPr>
                <w:lang w:val="fr-CH"/>
              </w:rPr>
              <w:fldChar w:fldCharType="begin"/>
            </w:r>
            <w:r>
              <w:rPr>
                <w:lang w:val="fr-CH"/>
              </w:rPr>
              <w:instrText xml:space="preserve"> IF </w:instrText>
            </w:r>
            <w:r>
              <w:rPr>
                <w:lang w:val="fr-CH"/>
              </w:rPr>
              <w:fldChar w:fldCharType="begin"/>
            </w:r>
            <w:r>
              <w:rPr>
                <w:lang w:val="fr-CH"/>
              </w:rPr>
              <w:instrText xml:space="preserve"> DOCPROPERTY Document_O-R </w:instrText>
            </w:r>
            <w:r>
              <w:rPr>
                <w:lang w:val="fr-CH"/>
              </w:rPr>
              <w:fldChar w:fldCharType="separate"/>
            </w:r>
            <w:r w:rsidR="00467DA2">
              <w:rPr>
                <w:lang w:val="fr-CH"/>
              </w:rPr>
              <w:instrText>Rapport</w:instrText>
            </w:r>
            <w:r>
              <w:rPr>
                <w:lang w:val="fr-CH"/>
              </w:rPr>
              <w:fldChar w:fldCharType="end"/>
            </w:r>
            <w:r>
              <w:rPr>
                <w:lang w:val="fr-CH"/>
              </w:rPr>
              <w:instrText xml:space="preserve"> = "Rapport" </w:instrText>
            </w:r>
            <w:r>
              <w:rPr>
                <w:lang w:val="fr-CH"/>
              </w:rPr>
              <w:fldChar w:fldCharType="begin"/>
            </w:r>
            <w:r>
              <w:rPr>
                <w:lang w:val="fr-CH"/>
              </w:rPr>
              <w:instrText xml:space="preserve"> IF </w:instrText>
            </w:r>
            <w:r>
              <w:rPr>
                <w:lang w:val="fr-CH"/>
              </w:rPr>
              <w:fldChar w:fldCharType="begin"/>
            </w:r>
            <w:r>
              <w:rPr>
                <w:lang w:val="fr-CH"/>
              </w:rPr>
              <w:instrText xml:space="preserve"> DOCPROPERTY "auteur Vb" </w:instrText>
            </w:r>
            <w:r>
              <w:rPr>
                <w:lang w:val="fr-CH"/>
              </w:rPr>
              <w:fldChar w:fldCharType="end"/>
            </w:r>
            <w:r>
              <w:rPr>
                <w:lang w:val="fr-CH"/>
              </w:rPr>
              <w:instrText xml:space="preserve">= "" "2" </w:instrText>
            </w:r>
            <w:r>
              <w:rPr>
                <w:lang w:val="fr-CH"/>
              </w:rPr>
              <w:fldChar w:fldCharType="begin"/>
            </w:r>
            <w:r>
              <w:rPr>
                <w:lang w:val="fr-CH"/>
              </w:rPr>
              <w:instrText xml:space="preserve"> IF </w:instrText>
            </w:r>
            <w:r>
              <w:rPr>
                <w:lang w:val="fr-CH"/>
              </w:rPr>
              <w:fldChar w:fldCharType="begin"/>
            </w:r>
            <w:r>
              <w:rPr>
                <w:lang w:val="fr-CH"/>
              </w:rPr>
              <w:instrText xml:space="preserve"> DOCPROPERTY "auteur Vc" </w:instrText>
            </w:r>
            <w:r>
              <w:rPr>
                <w:lang w:val="fr-CH"/>
              </w:rPr>
              <w:fldChar w:fldCharType="end"/>
            </w:r>
            <w:r>
              <w:rPr>
                <w:lang w:val="fr-CH"/>
              </w:rPr>
              <w:instrText xml:space="preserve">= "" "3" </w:instrText>
            </w:r>
            <w:r>
              <w:rPr>
                <w:lang w:val="fr-CH"/>
              </w:rPr>
              <w:fldChar w:fldCharType="begin"/>
            </w:r>
            <w:r>
              <w:rPr>
                <w:lang w:val="fr-CH"/>
              </w:rPr>
              <w:instrText xml:space="preserve"> IF </w:instrText>
            </w:r>
            <w:r>
              <w:rPr>
                <w:lang w:val="fr-CH"/>
              </w:rPr>
              <w:fldChar w:fldCharType="begin"/>
            </w:r>
            <w:r>
              <w:rPr>
                <w:lang w:val="fr-CH"/>
              </w:rPr>
              <w:instrText xml:space="preserve"> DOCPROPERTY "auteur Vd" </w:instrText>
            </w:r>
            <w:r>
              <w:rPr>
                <w:lang w:val="fr-CH"/>
              </w:rPr>
              <w:fldChar w:fldCharType="end"/>
            </w:r>
            <w:r>
              <w:rPr>
                <w:lang w:val="fr-CH"/>
              </w:rPr>
              <w:instrText xml:space="preserve">= "" "4" </w:instrText>
            </w:r>
            <w:r>
              <w:rPr>
                <w:lang w:val="fr-CH"/>
              </w:rPr>
              <w:fldChar w:fldCharType="begin"/>
            </w:r>
            <w:r>
              <w:rPr>
                <w:lang w:val="fr-CH"/>
              </w:rPr>
              <w:instrText xml:space="preserve"> IF </w:instrText>
            </w:r>
            <w:r>
              <w:rPr>
                <w:lang w:val="fr-CH"/>
              </w:rPr>
              <w:fldChar w:fldCharType="begin"/>
            </w:r>
            <w:r>
              <w:rPr>
                <w:lang w:val="fr-CH"/>
              </w:rPr>
              <w:instrText xml:space="preserve"> DOCPROPERTY "auteur Ve" </w:instrText>
            </w:r>
            <w:r>
              <w:rPr>
                <w:lang w:val="fr-CH"/>
              </w:rPr>
              <w:fldChar w:fldCharType="end"/>
            </w:r>
            <w:r>
              <w:rPr>
                <w:lang w:val="fr-CH"/>
              </w:rPr>
              <w:instrText xml:space="preserve">= "" "5" "6" </w:instrText>
            </w:r>
            <w:r>
              <w:rPr>
                <w:lang w:val="fr-CH"/>
              </w:rPr>
              <w:fldChar w:fldCharType="separate"/>
            </w:r>
            <w:r w:rsidR="00E540AA">
              <w:rPr>
                <w:noProof/>
                <w:lang w:val="fr-CH"/>
              </w:rPr>
              <w:instrText>5</w:instrText>
            </w:r>
            <w:r>
              <w:rPr>
                <w:lang w:val="fr-CH"/>
              </w:rPr>
              <w:fldChar w:fldCharType="end"/>
            </w:r>
            <w:r>
              <w:rPr>
                <w:lang w:val="fr-CH"/>
              </w:rPr>
              <w:instrText xml:space="preserve"> </w:instrText>
            </w:r>
            <w:r>
              <w:rPr>
                <w:lang w:val="fr-CH"/>
              </w:rPr>
              <w:fldChar w:fldCharType="separate"/>
            </w:r>
            <w:r w:rsidR="00E540AA">
              <w:rPr>
                <w:noProof/>
                <w:lang w:val="fr-CH"/>
              </w:rPr>
              <w:instrText>4</w:instrText>
            </w:r>
            <w:r>
              <w:rPr>
                <w:lang w:val="fr-CH"/>
              </w:rPr>
              <w:fldChar w:fldCharType="end"/>
            </w:r>
            <w:r>
              <w:rPr>
                <w:lang w:val="fr-CH"/>
              </w:rPr>
              <w:instrText xml:space="preserve"> </w:instrText>
            </w:r>
            <w:r>
              <w:rPr>
                <w:lang w:val="fr-CH"/>
              </w:rPr>
              <w:fldChar w:fldCharType="separate"/>
            </w:r>
            <w:r w:rsidR="00E540AA">
              <w:rPr>
                <w:noProof/>
                <w:lang w:val="fr-CH"/>
              </w:rPr>
              <w:instrText>3</w:instrText>
            </w:r>
            <w:r>
              <w:rPr>
                <w:lang w:val="fr-CH"/>
              </w:rPr>
              <w:fldChar w:fldCharType="end"/>
            </w:r>
            <w:r>
              <w:rPr>
                <w:lang w:val="fr-CH"/>
              </w:rPr>
              <w:instrText xml:space="preserve"> </w:instrText>
            </w:r>
            <w:r>
              <w:rPr>
                <w:lang w:val="fr-CH"/>
              </w:rPr>
              <w:fldChar w:fldCharType="separate"/>
            </w:r>
            <w:r w:rsidR="00467DA2">
              <w:rPr>
                <w:noProof/>
                <w:lang w:val="fr-CH"/>
              </w:rPr>
              <w:instrText>2</w:instrText>
            </w:r>
            <w:r>
              <w:rPr>
                <w:lang w:val="fr-CH"/>
              </w:rPr>
              <w:fldChar w:fldCharType="end"/>
            </w:r>
            <w:r>
              <w:rPr>
                <w:lang w:val="fr-CH"/>
              </w:rPr>
              <w:instrText xml:space="preserve"> </w:instrText>
            </w:r>
            <w:r>
              <w:rPr>
                <w:lang w:val="fr-CH"/>
              </w:rPr>
              <w:fldChar w:fldCharType="begin"/>
            </w:r>
            <w:r>
              <w:rPr>
                <w:lang w:val="fr-CH"/>
              </w:rPr>
              <w:instrText xml:space="preserve"> IF </w:instrText>
            </w:r>
            <w:r>
              <w:rPr>
                <w:lang w:val="fr-CH"/>
              </w:rPr>
              <w:fldChar w:fldCharType="begin"/>
            </w:r>
            <w:r>
              <w:rPr>
                <w:lang w:val="fr-CH"/>
              </w:rPr>
              <w:instrText xml:space="preserve"> DOCPROPERTY "auteur Vb" </w:instrText>
            </w:r>
            <w:r>
              <w:rPr>
                <w:lang w:val="fr-CH"/>
              </w:rPr>
              <w:fldChar w:fldCharType="end"/>
            </w:r>
            <w:r>
              <w:rPr>
                <w:lang w:val="fr-CH"/>
              </w:rPr>
              <w:instrText xml:space="preserve">= "" "a" </w:instrText>
            </w:r>
            <w:r>
              <w:rPr>
                <w:lang w:val="fr-CH"/>
              </w:rPr>
              <w:fldChar w:fldCharType="begin"/>
            </w:r>
            <w:r>
              <w:rPr>
                <w:lang w:val="fr-CH"/>
              </w:rPr>
              <w:instrText xml:space="preserve"> IF </w:instrText>
            </w:r>
            <w:r>
              <w:rPr>
                <w:lang w:val="fr-CH"/>
              </w:rPr>
              <w:fldChar w:fldCharType="begin"/>
            </w:r>
            <w:r>
              <w:rPr>
                <w:lang w:val="fr-CH"/>
              </w:rPr>
              <w:instrText xml:space="preserve"> DOCPROPERTY "auteur Vc" </w:instrText>
            </w:r>
            <w:r>
              <w:rPr>
                <w:lang w:val="fr-CH"/>
              </w:rPr>
              <w:fldChar w:fldCharType="separate"/>
            </w:r>
            <w:r w:rsidR="00E32AA7">
              <w:rPr>
                <w:lang w:val="fr-CH"/>
              </w:rPr>
              <w:instrText>DD</w:instrText>
            </w:r>
            <w:r>
              <w:rPr>
                <w:lang w:val="fr-CH"/>
              </w:rPr>
              <w:fldChar w:fldCharType="end"/>
            </w:r>
            <w:r>
              <w:rPr>
                <w:lang w:val="fr-CH"/>
              </w:rPr>
              <w:instrText xml:space="preserve">= "" "b" </w:instrText>
            </w:r>
            <w:r>
              <w:rPr>
                <w:lang w:val="fr-CH"/>
              </w:rPr>
              <w:fldChar w:fldCharType="begin"/>
            </w:r>
            <w:r>
              <w:rPr>
                <w:lang w:val="fr-CH"/>
              </w:rPr>
              <w:instrText xml:space="preserve"> IF </w:instrText>
            </w:r>
            <w:r>
              <w:rPr>
                <w:lang w:val="fr-CH"/>
              </w:rPr>
              <w:fldChar w:fldCharType="begin"/>
            </w:r>
            <w:r>
              <w:rPr>
                <w:lang w:val="fr-CH"/>
              </w:rPr>
              <w:instrText xml:space="preserve"> DOCPROPERTY "auteur Vd" </w:instrText>
            </w:r>
            <w:r>
              <w:rPr>
                <w:lang w:val="fr-CH"/>
              </w:rPr>
              <w:fldChar w:fldCharType="end"/>
            </w:r>
            <w:r>
              <w:rPr>
                <w:lang w:val="fr-CH"/>
              </w:rPr>
              <w:instrText xml:space="preserve">= "" "c" </w:instrText>
            </w:r>
            <w:r>
              <w:rPr>
                <w:lang w:val="fr-CH"/>
              </w:rPr>
              <w:fldChar w:fldCharType="begin"/>
            </w:r>
            <w:r>
              <w:rPr>
                <w:lang w:val="fr-CH"/>
              </w:rPr>
              <w:instrText xml:space="preserve"> IF </w:instrText>
            </w:r>
            <w:r>
              <w:rPr>
                <w:lang w:val="fr-CH"/>
              </w:rPr>
              <w:fldChar w:fldCharType="begin"/>
            </w:r>
            <w:r>
              <w:rPr>
                <w:lang w:val="fr-CH"/>
              </w:rPr>
              <w:instrText xml:space="preserve"> DOCPROPERTY "auteur Ve" </w:instrText>
            </w:r>
            <w:r>
              <w:rPr>
                <w:lang w:val="fr-CH"/>
              </w:rPr>
              <w:fldChar w:fldCharType="end"/>
            </w:r>
            <w:r>
              <w:rPr>
                <w:lang w:val="fr-CH"/>
              </w:rPr>
              <w:instrText xml:space="preserve">= "" "d" "e" </w:instrText>
            </w:r>
            <w:r>
              <w:rPr>
                <w:lang w:val="fr-CH"/>
              </w:rPr>
              <w:fldChar w:fldCharType="separate"/>
            </w:r>
            <w:r w:rsidR="00E32AA7">
              <w:rPr>
                <w:noProof/>
                <w:lang w:val="fr-CH"/>
              </w:rPr>
              <w:instrText>d</w:instrText>
            </w:r>
            <w:r>
              <w:rPr>
                <w:lang w:val="fr-CH"/>
              </w:rPr>
              <w:fldChar w:fldCharType="end"/>
            </w:r>
            <w:r>
              <w:rPr>
                <w:lang w:val="fr-CH"/>
              </w:rPr>
              <w:instrText xml:space="preserve"> </w:instrText>
            </w:r>
            <w:r>
              <w:rPr>
                <w:lang w:val="fr-CH"/>
              </w:rPr>
              <w:fldChar w:fldCharType="separate"/>
            </w:r>
            <w:r w:rsidR="00E32AA7">
              <w:rPr>
                <w:noProof/>
                <w:lang w:val="fr-CH"/>
              </w:rPr>
              <w:instrText>c</w:instrText>
            </w:r>
            <w:r>
              <w:rPr>
                <w:lang w:val="fr-CH"/>
              </w:rPr>
              <w:fldChar w:fldCharType="end"/>
            </w:r>
            <w:r>
              <w:rPr>
                <w:lang w:val="fr-CH"/>
              </w:rPr>
              <w:instrText xml:space="preserve"> </w:instrText>
            </w:r>
            <w:r>
              <w:rPr>
                <w:lang w:val="fr-CH"/>
              </w:rPr>
              <w:fldChar w:fldCharType="separate"/>
            </w:r>
            <w:r w:rsidR="00E32AA7">
              <w:rPr>
                <w:noProof/>
                <w:lang w:val="fr-CH"/>
              </w:rPr>
              <w:instrText>c</w:instrText>
            </w:r>
            <w:r>
              <w:rPr>
                <w:lang w:val="fr-CH"/>
              </w:rPr>
              <w:fldChar w:fldCharType="end"/>
            </w:r>
            <w:r>
              <w:rPr>
                <w:lang w:val="fr-CH"/>
              </w:rPr>
              <w:instrText xml:space="preserve"> </w:instrText>
            </w:r>
            <w:r>
              <w:rPr>
                <w:lang w:val="fr-CH"/>
              </w:rPr>
              <w:fldChar w:fldCharType="separate"/>
            </w:r>
            <w:r w:rsidR="00467DA2">
              <w:rPr>
                <w:noProof/>
                <w:lang w:val="fr-CH"/>
              </w:rPr>
              <w:instrText>a</w:instrText>
            </w:r>
            <w:r>
              <w:rPr>
                <w:lang w:val="fr-CH"/>
              </w:rPr>
              <w:fldChar w:fldCharType="end"/>
            </w:r>
            <w:r>
              <w:rPr>
                <w:lang w:val="fr-CH"/>
              </w:rPr>
              <w:instrText xml:space="preserve"> </w:instrText>
            </w:r>
            <w:r>
              <w:rPr>
                <w:lang w:val="fr-CH"/>
              </w:rPr>
              <w:fldChar w:fldCharType="separate"/>
            </w:r>
            <w:r w:rsidR="00467DA2">
              <w:rPr>
                <w:noProof/>
                <w:lang w:val="fr-CH"/>
              </w:rPr>
              <w:instrText>2</w:instrText>
            </w:r>
            <w:r>
              <w:rPr>
                <w:lang w:val="fr-CH"/>
              </w:rPr>
              <w:fldChar w:fldCharType="end"/>
            </w:r>
            <w:r>
              <w:rPr>
                <w:lang w:val="fr-CH"/>
              </w:rPr>
              <w:instrText xml:space="preserve"> – " </w:instrText>
            </w:r>
            <w:r>
              <w:rPr>
                <w:lang w:val="fr-CH"/>
              </w:rPr>
              <w:fldChar w:fldCharType="end"/>
            </w:r>
            <w:r w:rsidR="006B6EFA">
              <w:fldChar w:fldCharType="begin"/>
            </w:r>
            <w:r w:rsidR="006B6EFA">
              <w:instrText xml:space="preserve"> DOCPROPERTY  "D</w:instrText>
            </w:r>
            <w:r w:rsidR="006F0EC2">
              <w:instrText xml:space="preserve">ate du document page de titre" \* </w:instrText>
            </w:r>
            <w:r w:rsidR="00BC4989">
              <w:instrText>Lower</w:instrText>
            </w:r>
            <w:r w:rsidR="006F0EC2">
              <w:instrText xml:space="preserve"> </w:instrText>
            </w:r>
            <w:r w:rsidR="006B6EFA">
              <w:fldChar w:fldCharType="separate"/>
            </w:r>
            <w:r w:rsidR="009519E8">
              <w:t xml:space="preserve">25 </w:t>
            </w:r>
            <w:proofErr w:type="gramStart"/>
            <w:r w:rsidR="009519E8">
              <w:t>aout</w:t>
            </w:r>
            <w:proofErr w:type="gramEnd"/>
            <w:r w:rsidR="009519E8">
              <w:t xml:space="preserve"> 2023</w:t>
            </w:r>
            <w:r w:rsidR="006B6EFA">
              <w:fldChar w:fldCharType="end"/>
            </w:r>
          </w:p>
        </w:tc>
      </w:tr>
    </w:tbl>
    <w:p w14:paraId="59173979" w14:textId="77777777" w:rsidR="00040652" w:rsidRDefault="00040652" w:rsidP="00040652">
      <w:pPr>
        <w:pStyle w:val="Citecpagedegardecentredepage"/>
        <w:framePr w:wrap="around" w:x="1161" w:y="9071"/>
      </w:pPr>
    </w:p>
    <w:p w14:paraId="6B04B404" w14:textId="77777777" w:rsidR="00040652" w:rsidRDefault="00040652" w:rsidP="00040652">
      <w:pPr>
        <w:pStyle w:val="Citecpagedegardepieddepage"/>
        <w:framePr w:wrap="around" w:x="1181" w:y="13041"/>
      </w:pPr>
    </w:p>
    <w:tbl>
      <w:tblPr>
        <w:tblW w:w="9745" w:type="dxa"/>
        <w:tblLook w:val="01E0" w:firstRow="1" w:lastRow="1" w:firstColumn="1" w:lastColumn="1" w:noHBand="0" w:noVBand="0"/>
      </w:tblPr>
      <w:tblGrid>
        <w:gridCol w:w="1191"/>
        <w:gridCol w:w="1833"/>
        <w:gridCol w:w="4334"/>
        <w:gridCol w:w="2387"/>
      </w:tblGrid>
      <w:tr w:rsidR="00B60986" w14:paraId="1D1B6B6E" w14:textId="77777777" w:rsidTr="00B60986">
        <w:tc>
          <w:tcPr>
            <w:tcW w:w="109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FFFFFF"/>
          </w:tcPr>
          <w:p w14:paraId="2E7AEE39" w14:textId="77777777" w:rsidR="00B60986" w:rsidRPr="00FA7F24" w:rsidRDefault="00B60986" w:rsidP="00B60986">
            <w:pPr>
              <w:pStyle w:val="CitecpagedegardeDate"/>
              <w:framePr w:w="9639" w:h="3402" w:hRule="exact" w:wrap="around" w:vAnchor="page" w:hAnchor="page" w:x="1171" w:y="13041"/>
              <w:ind w:left="-57" w:right="-108"/>
              <w:jc w:val="right"/>
            </w:pPr>
            <w:r>
              <w:rPr>
                <w:noProof/>
                <w:lang w:val="fr-CH"/>
              </w:rPr>
              <w:drawing>
                <wp:inline distT="0" distB="0" distL="0" distR="0" wp14:anchorId="48EED6EF" wp14:editId="0DB86D76">
                  <wp:extent cx="654685" cy="654685"/>
                  <wp:effectExtent l="0" t="0" r="0" b="0"/>
                  <wp:docPr id="2" name="Image 2" descr="Logo Cite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 Cite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B27BD">
              <w:rPr>
                <w:sz w:val="16"/>
                <w:szCs w:val="16"/>
              </w:rPr>
              <w:t xml:space="preserve"> </w:t>
            </w:r>
          </w:p>
        </w:tc>
        <w:tc>
          <w:tcPr>
            <w:tcW w:w="18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vAlign w:val="bottom"/>
          </w:tcPr>
          <w:p w14:paraId="3D11C26B" w14:textId="77777777" w:rsidR="00B60986" w:rsidRPr="00CB27BD" w:rsidRDefault="00B60986" w:rsidP="00B60986">
            <w:pPr>
              <w:pStyle w:val="CitecpagedegardeDate"/>
              <w:framePr w:w="9639" w:h="3402" w:hRule="exact" w:wrap="around" w:vAnchor="page" w:hAnchor="page" w:x="1171" w:y="13041"/>
              <w:rPr>
                <w:b/>
                <w:sz w:val="16"/>
                <w:szCs w:val="16"/>
              </w:rPr>
            </w:pPr>
            <w:r w:rsidRPr="00CB27BD">
              <w:rPr>
                <w:b/>
                <w:sz w:val="16"/>
                <w:szCs w:val="16"/>
              </w:rPr>
              <w:t>INGENIEURS CONSEILS</w:t>
            </w:r>
          </w:p>
        </w:tc>
        <w:tc>
          <w:tcPr>
            <w:tcW w:w="4395" w:type="dxa"/>
            <w:vMerge w:val="restar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</w:tcPr>
          <w:p w14:paraId="6D5C682C" w14:textId="77777777" w:rsidR="00B60986" w:rsidRDefault="00B60986" w:rsidP="00B60986">
            <w:pPr>
              <w:pStyle w:val="CitecpagedegardeDate"/>
              <w:framePr w:w="9639" w:h="3402" w:hRule="exact" w:wrap="around" w:vAnchor="page" w:hAnchor="page" w:x="1171" w:y="13041"/>
              <w:jc w:val="right"/>
              <w:rPr>
                <w:b/>
                <w:sz w:val="16"/>
                <w:szCs w:val="16"/>
              </w:rPr>
            </w:pPr>
          </w:p>
          <w:p w14:paraId="0D155001" w14:textId="77777777" w:rsidR="00B60986" w:rsidRDefault="00B60986" w:rsidP="00B60986">
            <w:pPr>
              <w:pStyle w:val="CitecpagedegardeDate"/>
              <w:framePr w:w="9639" w:h="3402" w:hRule="exact" w:wrap="around" w:vAnchor="page" w:hAnchor="page" w:x="1171" w:y="13041"/>
              <w:jc w:val="right"/>
              <w:rPr>
                <w:sz w:val="16"/>
                <w:szCs w:val="16"/>
              </w:rPr>
            </w:pPr>
          </w:p>
          <w:p w14:paraId="05AAFF1F" w14:textId="77777777" w:rsidR="00B60986" w:rsidRDefault="00B60986" w:rsidP="00B60986">
            <w:pPr>
              <w:pStyle w:val="CitecpagedegardeDate"/>
              <w:framePr w:w="9639" w:h="3402" w:hRule="exact" w:wrap="around" w:vAnchor="page" w:hAnchor="page" w:x="1171" w:y="13041"/>
              <w:jc w:val="right"/>
              <w:rPr>
                <w:sz w:val="16"/>
                <w:szCs w:val="16"/>
              </w:rPr>
            </w:pPr>
          </w:p>
          <w:p w14:paraId="0C0A0A0D" w14:textId="77777777" w:rsidR="00B60986" w:rsidRDefault="00B60986" w:rsidP="00B60986">
            <w:pPr>
              <w:pStyle w:val="CitecpagedegardeDate"/>
              <w:framePr w:w="9639" w:h="3402" w:hRule="exact" w:wrap="around" w:vAnchor="page" w:hAnchor="page" w:x="1171" w:y="13041"/>
              <w:jc w:val="right"/>
              <w:rPr>
                <w:sz w:val="16"/>
                <w:szCs w:val="16"/>
              </w:rPr>
            </w:pPr>
          </w:p>
          <w:p w14:paraId="78305AA1" w14:textId="77777777" w:rsidR="00B60986" w:rsidRDefault="00B60986" w:rsidP="00B60986">
            <w:pPr>
              <w:pStyle w:val="CitecpagedegardeDate"/>
              <w:framePr w:w="9639" w:h="3402" w:hRule="exact" w:wrap="around" w:vAnchor="page" w:hAnchor="page" w:x="1171" w:y="13041"/>
              <w:jc w:val="right"/>
              <w:rPr>
                <w:sz w:val="16"/>
                <w:szCs w:val="16"/>
              </w:rPr>
            </w:pPr>
          </w:p>
          <w:p w14:paraId="7211BE62" w14:textId="77777777" w:rsidR="00B60986" w:rsidRDefault="00B60986" w:rsidP="00B60986">
            <w:pPr>
              <w:pStyle w:val="CitecpagedegardeDate"/>
              <w:framePr w:w="9639" w:h="3402" w:hRule="exact" w:wrap="around" w:vAnchor="page" w:hAnchor="page" w:x="1171" w:y="13041"/>
              <w:jc w:val="right"/>
              <w:rPr>
                <w:sz w:val="16"/>
                <w:szCs w:val="16"/>
              </w:rPr>
            </w:pPr>
          </w:p>
          <w:p w14:paraId="2DC1A505" w14:textId="77777777" w:rsidR="00B60986" w:rsidRDefault="00B60986" w:rsidP="00B60986">
            <w:pPr>
              <w:pStyle w:val="CitecpagedegardeDate"/>
              <w:framePr w:w="9639" w:h="3402" w:hRule="exact" w:wrap="around" w:vAnchor="page" w:hAnchor="page" w:x="1171" w:y="13041"/>
              <w:jc w:val="right"/>
              <w:rPr>
                <w:sz w:val="16"/>
                <w:szCs w:val="16"/>
                <w:lang w:val="it-IT"/>
              </w:rPr>
            </w:pPr>
          </w:p>
          <w:p w14:paraId="78E48E8C" w14:textId="77777777" w:rsidR="00B60986" w:rsidRPr="00607549" w:rsidRDefault="00B60986" w:rsidP="00B60986">
            <w:pPr>
              <w:pStyle w:val="Citecpagedegardepieddepage"/>
              <w:framePr w:wrap="around" w:x="1171" w:y="13041"/>
              <w:jc w:val="right"/>
            </w:pPr>
          </w:p>
        </w:tc>
        <w:tc>
          <w:tcPr>
            <w:tcW w:w="2407" w:type="dxa"/>
            <w:vMerge w:val="restar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</w:tcPr>
          <w:p w14:paraId="733D99FA" w14:textId="78916B1B" w:rsidR="00B60986" w:rsidRPr="00CB27BD" w:rsidRDefault="00B60986" w:rsidP="00B60986">
            <w:pPr>
              <w:pStyle w:val="CitecpagedegardeDate"/>
              <w:framePr w:w="9639" w:h="3402" w:hRule="exact" w:wrap="around" w:vAnchor="page" w:hAnchor="page" w:x="1171" w:y="13041"/>
              <w:jc w:val="righ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fldChar w:fldCharType="begin"/>
            </w:r>
            <w:r>
              <w:rPr>
                <w:b/>
                <w:sz w:val="16"/>
                <w:szCs w:val="16"/>
              </w:rPr>
              <w:instrText xml:space="preserve"> DOCPROPERTY  Societe_Citec  \* MERGEFORMAT </w:instrText>
            </w:r>
            <w:r>
              <w:rPr>
                <w:b/>
                <w:sz w:val="16"/>
                <w:szCs w:val="16"/>
              </w:rPr>
              <w:fldChar w:fldCharType="separate"/>
            </w:r>
            <w:r w:rsidR="009519E8">
              <w:rPr>
                <w:b/>
                <w:sz w:val="16"/>
                <w:szCs w:val="16"/>
              </w:rPr>
              <w:t>Citec Ingénieurs Conseils SAS</w:t>
            </w:r>
            <w:r>
              <w:rPr>
                <w:b/>
                <w:sz w:val="16"/>
                <w:szCs w:val="16"/>
              </w:rPr>
              <w:fldChar w:fldCharType="end"/>
            </w:r>
          </w:p>
          <w:p w14:paraId="1D48F53F" w14:textId="0AB5F252" w:rsidR="00B60986" w:rsidRPr="00CB27BD" w:rsidRDefault="00B60986" w:rsidP="00B60986">
            <w:pPr>
              <w:pStyle w:val="CitecpagedegardeDate"/>
              <w:framePr w:w="9639" w:h="3402" w:hRule="exact" w:wrap="around" w:vAnchor="page" w:hAnchor="page" w:x="1171" w:y="13041"/>
              <w:jc w:val="right"/>
              <w:rPr>
                <w:sz w:val="16"/>
                <w:szCs w:val="16"/>
              </w:rPr>
            </w:pPr>
            <w:r w:rsidRPr="00CB27BD">
              <w:rPr>
                <w:sz w:val="16"/>
                <w:szCs w:val="16"/>
              </w:rPr>
              <w:fldChar w:fldCharType="begin"/>
            </w:r>
            <w:r w:rsidRPr="00CB27BD">
              <w:rPr>
                <w:sz w:val="16"/>
                <w:szCs w:val="16"/>
              </w:rPr>
              <w:instrText xml:space="preserve"> DOCPROPERTY  Adresse_L1  \* MERGEFORMAT </w:instrText>
            </w:r>
            <w:r w:rsidRPr="00CB27BD">
              <w:rPr>
                <w:sz w:val="16"/>
                <w:szCs w:val="16"/>
              </w:rPr>
              <w:fldChar w:fldCharType="separate"/>
            </w:r>
            <w:r w:rsidR="009519E8">
              <w:rPr>
                <w:sz w:val="16"/>
                <w:szCs w:val="16"/>
              </w:rPr>
              <w:t>Villa Occitanie</w:t>
            </w:r>
            <w:r w:rsidRPr="00CB27BD">
              <w:rPr>
                <w:sz w:val="16"/>
                <w:szCs w:val="16"/>
              </w:rPr>
              <w:fldChar w:fldCharType="end"/>
            </w:r>
          </w:p>
          <w:p w14:paraId="12F53B3F" w14:textId="0C2FC863" w:rsidR="00B60986" w:rsidRPr="00CB27BD" w:rsidRDefault="00B60986" w:rsidP="00B60986">
            <w:pPr>
              <w:pStyle w:val="CitecpagedegardeDate"/>
              <w:framePr w:w="9639" w:h="3402" w:hRule="exact" w:wrap="around" w:vAnchor="page" w:hAnchor="page" w:x="1171" w:y="13041"/>
              <w:jc w:val="right"/>
              <w:rPr>
                <w:sz w:val="16"/>
                <w:szCs w:val="16"/>
              </w:rPr>
            </w:pPr>
            <w:r w:rsidRPr="00CB27BD">
              <w:rPr>
                <w:sz w:val="16"/>
                <w:szCs w:val="16"/>
              </w:rPr>
              <w:fldChar w:fldCharType="begin"/>
            </w:r>
            <w:r w:rsidRPr="00CB27BD">
              <w:rPr>
                <w:sz w:val="16"/>
                <w:szCs w:val="16"/>
              </w:rPr>
              <w:instrText xml:space="preserve"> DOCPROPERTY  Adresse_L2  \* MERGEFORMAT </w:instrText>
            </w:r>
            <w:r w:rsidRPr="00CB27BD">
              <w:rPr>
                <w:sz w:val="16"/>
                <w:szCs w:val="16"/>
              </w:rPr>
              <w:fldChar w:fldCharType="separate"/>
            </w:r>
            <w:r w:rsidR="009519E8">
              <w:rPr>
                <w:sz w:val="16"/>
                <w:szCs w:val="16"/>
              </w:rPr>
              <w:t>6, avenue Albert Durand</w:t>
            </w:r>
            <w:r w:rsidRPr="00CB27BD">
              <w:rPr>
                <w:sz w:val="16"/>
                <w:szCs w:val="16"/>
              </w:rPr>
              <w:fldChar w:fldCharType="end"/>
            </w:r>
          </w:p>
          <w:p w14:paraId="64EE8CB1" w14:textId="28DD4007" w:rsidR="00B60986" w:rsidRPr="00CB27BD" w:rsidRDefault="00B60986" w:rsidP="00B60986">
            <w:pPr>
              <w:pStyle w:val="CitecpagedegardeDate"/>
              <w:framePr w:w="9639" w:h="3402" w:hRule="exact" w:wrap="around" w:vAnchor="page" w:hAnchor="page" w:x="1171" w:y="13041"/>
              <w:jc w:val="right"/>
              <w:rPr>
                <w:sz w:val="16"/>
                <w:szCs w:val="16"/>
              </w:rPr>
            </w:pPr>
            <w:r w:rsidRPr="00CB27BD">
              <w:rPr>
                <w:sz w:val="16"/>
                <w:szCs w:val="16"/>
              </w:rPr>
              <w:fldChar w:fldCharType="begin"/>
            </w:r>
            <w:r w:rsidRPr="00CB27BD">
              <w:rPr>
                <w:sz w:val="16"/>
                <w:szCs w:val="16"/>
              </w:rPr>
              <w:instrText xml:space="preserve"> DOCPROPERTY  Adresse_L3  \* MERGEFORMAT </w:instrText>
            </w:r>
            <w:r w:rsidRPr="00CB27BD">
              <w:rPr>
                <w:sz w:val="16"/>
                <w:szCs w:val="16"/>
              </w:rPr>
              <w:fldChar w:fldCharType="separate"/>
            </w:r>
            <w:r w:rsidR="009519E8">
              <w:rPr>
                <w:sz w:val="16"/>
                <w:szCs w:val="16"/>
              </w:rPr>
              <w:t>F-31700 Blagnac</w:t>
            </w:r>
            <w:r w:rsidRPr="00CB27BD">
              <w:rPr>
                <w:sz w:val="16"/>
                <w:szCs w:val="16"/>
              </w:rPr>
              <w:fldChar w:fldCharType="end"/>
            </w:r>
          </w:p>
          <w:p w14:paraId="2E9853F8" w14:textId="7642E9C8" w:rsidR="00B60986" w:rsidRPr="00CB27BD" w:rsidRDefault="00B60986" w:rsidP="00B60986">
            <w:pPr>
              <w:pStyle w:val="CitecpagedegardeDate"/>
              <w:framePr w:w="9639" w:h="3402" w:hRule="exact" w:wrap="around" w:vAnchor="page" w:hAnchor="page" w:x="1171" w:y="13041"/>
              <w:jc w:val="right"/>
              <w:rPr>
                <w:sz w:val="16"/>
                <w:szCs w:val="16"/>
              </w:rPr>
            </w:pPr>
            <w:r w:rsidRPr="00CB27BD">
              <w:rPr>
                <w:sz w:val="16"/>
                <w:szCs w:val="16"/>
              </w:rPr>
              <w:fldChar w:fldCharType="begin"/>
            </w:r>
            <w:r w:rsidRPr="00CB27BD">
              <w:rPr>
                <w:sz w:val="16"/>
                <w:szCs w:val="16"/>
              </w:rPr>
              <w:instrText xml:space="preserve"> DOCPROPERTY  Tel  \* MERGEFORMAT </w:instrText>
            </w:r>
            <w:r w:rsidRPr="00CB27BD">
              <w:rPr>
                <w:sz w:val="16"/>
                <w:szCs w:val="16"/>
              </w:rPr>
              <w:fldChar w:fldCharType="separate"/>
            </w:r>
            <w:r w:rsidR="009519E8">
              <w:rPr>
                <w:sz w:val="16"/>
                <w:szCs w:val="16"/>
              </w:rPr>
              <w:t>Tél +33 (0)5 36 09 08 94</w:t>
            </w:r>
            <w:r w:rsidRPr="00CB27BD">
              <w:rPr>
                <w:sz w:val="16"/>
                <w:szCs w:val="16"/>
              </w:rPr>
              <w:fldChar w:fldCharType="end"/>
            </w:r>
            <w:r w:rsidRPr="00CB27BD">
              <w:rPr>
                <w:sz w:val="16"/>
                <w:szCs w:val="16"/>
              </w:rPr>
              <w:t xml:space="preserve"> </w:t>
            </w:r>
            <w:r w:rsidRPr="00CB27BD">
              <w:rPr>
                <w:color w:val="FF0000"/>
                <w:sz w:val="16"/>
                <w:szCs w:val="16"/>
              </w:rPr>
              <w:t>■</w:t>
            </w:r>
          </w:p>
          <w:p w14:paraId="24DA19A0" w14:textId="3A57125E" w:rsidR="00B60986" w:rsidRPr="00CB27BD" w:rsidRDefault="00B60986" w:rsidP="00B60986">
            <w:pPr>
              <w:pStyle w:val="CitecpagedegardeDate"/>
              <w:framePr w:w="9639" w:h="3402" w:hRule="exact" w:wrap="around" w:vAnchor="page" w:hAnchor="page" w:x="1171" w:y="13041"/>
              <w:jc w:val="right"/>
              <w:rPr>
                <w:sz w:val="16"/>
                <w:szCs w:val="16"/>
              </w:rPr>
            </w:pPr>
            <w:r w:rsidRPr="00CB27BD">
              <w:rPr>
                <w:sz w:val="16"/>
                <w:szCs w:val="16"/>
              </w:rPr>
              <w:fldChar w:fldCharType="begin"/>
            </w:r>
            <w:r w:rsidRPr="00CB27BD">
              <w:rPr>
                <w:sz w:val="16"/>
                <w:szCs w:val="16"/>
              </w:rPr>
              <w:instrText xml:space="preserve"> DOCPROPERTY  Fax  \* MERGEFORMAT </w:instrText>
            </w:r>
            <w:r w:rsidRPr="00CB27BD">
              <w:rPr>
                <w:sz w:val="16"/>
                <w:szCs w:val="16"/>
              </w:rPr>
              <w:fldChar w:fldCharType="separate"/>
            </w:r>
            <w:r w:rsidR="009519E8">
              <w:rPr>
                <w:sz w:val="16"/>
                <w:szCs w:val="16"/>
              </w:rPr>
              <w:t>Fax +41 (0)22 809 60 01</w:t>
            </w:r>
            <w:r w:rsidRPr="00CB27BD">
              <w:rPr>
                <w:sz w:val="16"/>
                <w:szCs w:val="16"/>
              </w:rPr>
              <w:fldChar w:fldCharType="end"/>
            </w:r>
            <w:r w:rsidRPr="00CB27BD">
              <w:rPr>
                <w:sz w:val="16"/>
                <w:szCs w:val="16"/>
              </w:rPr>
              <w:t xml:space="preserve"> </w:t>
            </w:r>
            <w:r w:rsidRPr="00CB27BD">
              <w:rPr>
                <w:color w:val="FF0000"/>
                <w:sz w:val="16"/>
                <w:szCs w:val="16"/>
              </w:rPr>
              <w:t>■</w:t>
            </w:r>
          </w:p>
          <w:p w14:paraId="5E15E25E" w14:textId="77777777" w:rsidR="00B60986" w:rsidRPr="00101FE3" w:rsidRDefault="00B60986" w:rsidP="00B60986">
            <w:pPr>
              <w:pStyle w:val="CitecpagedegardeDate"/>
              <w:framePr w:w="9639" w:h="3402" w:hRule="exact" w:wrap="around" w:vAnchor="page" w:hAnchor="page" w:x="1171" w:y="13041"/>
              <w:jc w:val="right"/>
              <w:rPr>
                <w:sz w:val="16"/>
                <w:szCs w:val="16"/>
                <w:lang w:val="it-IT"/>
              </w:rPr>
            </w:pPr>
            <w:r w:rsidRPr="00101FE3">
              <w:rPr>
                <w:sz w:val="16"/>
                <w:szCs w:val="16"/>
                <w:lang w:val="it-IT"/>
              </w:rPr>
              <w:t xml:space="preserve">e-mail: citec@citec.ch </w:t>
            </w:r>
            <w:r w:rsidRPr="00101FE3">
              <w:rPr>
                <w:color w:val="FF0000"/>
                <w:sz w:val="16"/>
                <w:szCs w:val="16"/>
                <w:lang w:val="it-IT"/>
              </w:rPr>
              <w:t>■</w:t>
            </w:r>
            <w:r w:rsidRPr="00101FE3">
              <w:rPr>
                <w:sz w:val="16"/>
                <w:szCs w:val="16"/>
                <w:lang w:val="it-IT"/>
              </w:rPr>
              <w:t xml:space="preserve"> </w:t>
            </w:r>
          </w:p>
          <w:p w14:paraId="089A28C9" w14:textId="77777777" w:rsidR="00B60986" w:rsidRPr="00607549" w:rsidRDefault="00B60986" w:rsidP="00B60986">
            <w:pPr>
              <w:pStyle w:val="Citecpagedegardepieddepage"/>
              <w:framePr w:wrap="around" w:x="1171" w:y="13041"/>
              <w:jc w:val="right"/>
            </w:pPr>
            <w:r w:rsidRPr="00CB27BD">
              <w:rPr>
                <w:sz w:val="16"/>
                <w:szCs w:val="16"/>
              </w:rPr>
              <w:t xml:space="preserve">www.citec.ch </w:t>
            </w:r>
            <w:r w:rsidRPr="00CB27BD">
              <w:rPr>
                <w:color w:val="FF0000"/>
                <w:sz w:val="16"/>
                <w:szCs w:val="16"/>
              </w:rPr>
              <w:t>■</w:t>
            </w:r>
          </w:p>
        </w:tc>
      </w:tr>
      <w:tr w:rsidR="00B60986" w14:paraId="11BD1170" w14:textId="77777777" w:rsidTr="00B60986">
        <w:tc>
          <w:tcPr>
            <w:tcW w:w="109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</w:tcPr>
          <w:p w14:paraId="3FF52E95" w14:textId="77777777" w:rsidR="00B60986" w:rsidRPr="00821EF2" w:rsidRDefault="00B60986" w:rsidP="00B60986">
            <w:pPr>
              <w:pStyle w:val="CitecpagedegardeDate"/>
              <w:framePr w:w="9639" w:h="3402" w:hRule="exact" w:wrap="around" w:vAnchor="page" w:hAnchor="page" w:x="1171" w:y="13041"/>
              <w:ind w:right="-57"/>
              <w:jc w:val="right"/>
              <w:rPr>
                <w:sz w:val="16"/>
                <w:szCs w:val="16"/>
              </w:rPr>
            </w:pPr>
            <w:r w:rsidRPr="00CB27BD">
              <w:rPr>
                <w:sz w:val="16"/>
                <w:szCs w:val="16"/>
              </w:rPr>
              <w:t>Aménagements</w:t>
            </w:r>
            <w:r>
              <w:rPr>
                <w:sz w:val="16"/>
                <w:szCs w:val="16"/>
              </w:rPr>
              <w:br/>
            </w:r>
            <w:r w:rsidRPr="00CB27BD">
              <w:rPr>
                <w:sz w:val="16"/>
                <w:szCs w:val="16"/>
              </w:rPr>
              <w:t>Modélisation</w:t>
            </w:r>
            <w:r>
              <w:rPr>
                <w:sz w:val="16"/>
                <w:szCs w:val="16"/>
              </w:rPr>
              <w:br/>
            </w:r>
            <w:r w:rsidRPr="00CB27BD">
              <w:rPr>
                <w:sz w:val="16"/>
                <w:szCs w:val="16"/>
              </w:rPr>
              <w:t>Planification</w:t>
            </w:r>
            <w:r>
              <w:rPr>
                <w:sz w:val="16"/>
                <w:szCs w:val="16"/>
              </w:rPr>
              <w:br/>
              <w:t>Ferroviaire</w:t>
            </w:r>
          </w:p>
        </w:tc>
        <w:tc>
          <w:tcPr>
            <w:tcW w:w="18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3C08D8E1" w14:textId="77777777" w:rsidR="00B60986" w:rsidRPr="00CB27BD" w:rsidRDefault="00B60986" w:rsidP="00B60986">
            <w:pPr>
              <w:pStyle w:val="CitecpagedegardeDate"/>
              <w:framePr w:w="9639" w:h="3402" w:hRule="exact" w:wrap="around" w:vAnchor="page" w:hAnchor="page" w:x="1171" w:y="13041"/>
              <w:rPr>
                <w:b/>
                <w:sz w:val="16"/>
                <w:szCs w:val="16"/>
              </w:rPr>
            </w:pPr>
            <w:r w:rsidRPr="00CB27BD">
              <w:rPr>
                <w:sz w:val="16"/>
                <w:szCs w:val="16"/>
              </w:rPr>
              <w:t>Régulation du trafic</w:t>
            </w:r>
            <w:r>
              <w:rPr>
                <w:sz w:val="16"/>
                <w:szCs w:val="16"/>
              </w:rPr>
              <w:br/>
            </w:r>
            <w:r w:rsidRPr="00CB27BD">
              <w:rPr>
                <w:sz w:val="16"/>
                <w:szCs w:val="16"/>
              </w:rPr>
              <w:t>Transports urbains</w:t>
            </w:r>
            <w:r>
              <w:rPr>
                <w:sz w:val="16"/>
                <w:szCs w:val="16"/>
              </w:rPr>
              <w:br/>
            </w:r>
            <w:r w:rsidRPr="00CB27BD">
              <w:rPr>
                <w:sz w:val="16"/>
                <w:szCs w:val="16"/>
              </w:rPr>
              <w:t>Etude d’impacts</w:t>
            </w:r>
            <w:r>
              <w:rPr>
                <w:sz w:val="16"/>
                <w:szCs w:val="16"/>
              </w:rPr>
              <w:br/>
            </w:r>
            <w:r w:rsidRPr="00821EF2">
              <w:rPr>
                <w:sz w:val="16"/>
                <w:szCs w:val="16"/>
              </w:rPr>
              <w:t xml:space="preserve">Large </w:t>
            </w:r>
            <w:proofErr w:type="spellStart"/>
            <w:r w:rsidRPr="00821EF2">
              <w:rPr>
                <w:sz w:val="16"/>
                <w:szCs w:val="16"/>
              </w:rPr>
              <w:t>events</w:t>
            </w:r>
            <w:proofErr w:type="spellEnd"/>
          </w:p>
        </w:tc>
        <w:tc>
          <w:tcPr>
            <w:tcW w:w="4395" w:type="dxa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3A7505E8" w14:textId="77777777" w:rsidR="00B60986" w:rsidRPr="00607549" w:rsidRDefault="00B60986" w:rsidP="00B60986">
            <w:pPr>
              <w:pStyle w:val="Citecpagedegardepieddepage"/>
              <w:framePr w:wrap="around" w:x="1171" w:y="13041"/>
            </w:pPr>
          </w:p>
        </w:tc>
        <w:tc>
          <w:tcPr>
            <w:tcW w:w="2407" w:type="dxa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36706AC6" w14:textId="77777777" w:rsidR="00B60986" w:rsidRPr="00607549" w:rsidRDefault="00B60986" w:rsidP="00B60986">
            <w:pPr>
              <w:pStyle w:val="Citecpagedegardepieddepage"/>
              <w:framePr w:wrap="around" w:x="1171" w:y="13041"/>
            </w:pPr>
          </w:p>
        </w:tc>
      </w:tr>
      <w:tr w:rsidR="00040652" w14:paraId="08727373" w14:textId="77777777">
        <w:trPr>
          <w:trHeight w:val="1135"/>
        </w:trPr>
        <w:tc>
          <w:tcPr>
            <w:tcW w:w="9745" w:type="dxa"/>
            <w:gridSpan w:val="4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vAlign w:val="bottom"/>
          </w:tcPr>
          <w:p w14:paraId="1D52B18F" w14:textId="77777777" w:rsidR="00040652" w:rsidRPr="00607549" w:rsidRDefault="00040652" w:rsidP="00B60986">
            <w:pPr>
              <w:pStyle w:val="Citecpagedegardepieddepage"/>
              <w:framePr w:wrap="around" w:x="1171" w:y="13041"/>
              <w:jc w:val="center"/>
            </w:pPr>
            <w:r w:rsidRPr="00CB27BD">
              <w:rPr>
                <w:b/>
                <w:sz w:val="16"/>
                <w:szCs w:val="16"/>
              </w:rPr>
              <w:t xml:space="preserve">Genève – </w:t>
            </w:r>
            <w:r w:rsidR="005F1725">
              <w:rPr>
                <w:b/>
                <w:sz w:val="16"/>
                <w:szCs w:val="16"/>
              </w:rPr>
              <w:t>Vaud – Valais</w:t>
            </w:r>
            <w:r w:rsidRPr="00CB27BD">
              <w:rPr>
                <w:b/>
                <w:sz w:val="16"/>
                <w:szCs w:val="16"/>
              </w:rPr>
              <w:t xml:space="preserve"> – </w:t>
            </w:r>
            <w:r w:rsidR="00F71D32">
              <w:rPr>
                <w:b/>
                <w:sz w:val="16"/>
                <w:szCs w:val="16"/>
              </w:rPr>
              <w:t xml:space="preserve">Neuchâtel – Jura – </w:t>
            </w:r>
            <w:r w:rsidR="008F797E">
              <w:rPr>
                <w:b/>
                <w:sz w:val="16"/>
                <w:szCs w:val="16"/>
              </w:rPr>
              <w:t>Paris</w:t>
            </w:r>
            <w:r w:rsidRPr="00CB27BD">
              <w:rPr>
                <w:b/>
                <w:sz w:val="16"/>
                <w:szCs w:val="16"/>
              </w:rPr>
              <w:t xml:space="preserve"> – </w:t>
            </w:r>
            <w:r w:rsidR="008F797E" w:rsidRPr="00CB27BD">
              <w:rPr>
                <w:b/>
                <w:sz w:val="16"/>
                <w:szCs w:val="16"/>
              </w:rPr>
              <w:t>Lyon</w:t>
            </w:r>
            <w:r w:rsidR="00476C29" w:rsidRPr="00CB27BD">
              <w:rPr>
                <w:b/>
                <w:sz w:val="16"/>
                <w:szCs w:val="16"/>
              </w:rPr>
              <w:t xml:space="preserve"> – </w:t>
            </w:r>
            <w:r w:rsidR="00B24C69">
              <w:rPr>
                <w:b/>
                <w:sz w:val="16"/>
                <w:szCs w:val="16"/>
              </w:rPr>
              <w:t xml:space="preserve">Toulouse – </w:t>
            </w:r>
            <w:r w:rsidRPr="00CB27BD">
              <w:rPr>
                <w:b/>
                <w:sz w:val="16"/>
                <w:szCs w:val="16"/>
              </w:rPr>
              <w:t>T</w:t>
            </w:r>
            <w:r w:rsidR="005F1725">
              <w:rPr>
                <w:b/>
                <w:sz w:val="16"/>
                <w:szCs w:val="16"/>
              </w:rPr>
              <w:t>o</w:t>
            </w:r>
            <w:r w:rsidRPr="00CB27BD">
              <w:rPr>
                <w:b/>
                <w:sz w:val="16"/>
                <w:szCs w:val="16"/>
              </w:rPr>
              <w:t>rin</w:t>
            </w:r>
            <w:r w:rsidR="005F1725">
              <w:rPr>
                <w:b/>
                <w:sz w:val="16"/>
                <w:szCs w:val="16"/>
              </w:rPr>
              <w:t>o</w:t>
            </w:r>
          </w:p>
        </w:tc>
      </w:tr>
    </w:tbl>
    <w:p w14:paraId="29C3B49B" w14:textId="77777777" w:rsidR="00040652" w:rsidRDefault="00040652" w:rsidP="00040652">
      <w:pPr>
        <w:pStyle w:val="Citecpagedegardepieddepage"/>
        <w:framePr w:wrap="around" w:x="1171" w:y="13041"/>
      </w:pPr>
    </w:p>
    <w:p w14:paraId="53F47021" w14:textId="6EBCB0CF" w:rsidR="00567F44" w:rsidRDefault="00567F44" w:rsidP="00F12DD3">
      <w:pPr>
        <w:pStyle w:val="Citecpagedegardelogoentte"/>
        <w:framePr w:wrap="around"/>
      </w:pPr>
    </w:p>
    <w:p w14:paraId="637E8950" w14:textId="77777777" w:rsidR="00476A69" w:rsidRDefault="00476A69" w:rsidP="00476A69">
      <w:pPr>
        <w:pStyle w:val="CitecNormal"/>
      </w:pPr>
    </w:p>
    <w:p w14:paraId="0866AE6A" w14:textId="77777777" w:rsidR="005F1BCC" w:rsidRDefault="005F1BCC" w:rsidP="004100FB">
      <w:pPr>
        <w:pStyle w:val="StyleCitecimageA3paysage"/>
        <w:framePr w:wrap="around"/>
        <w:sectPr w:rsidR="005F1BCC" w:rsidSect="008E0851">
          <w:headerReference w:type="even" r:id="rId14"/>
          <w:headerReference w:type="default" r:id="rId15"/>
          <w:footerReference w:type="default" r:id="rId16"/>
          <w:headerReference w:type="first" r:id="rId17"/>
          <w:pgSz w:w="11906" w:h="16838" w:code="9"/>
          <w:pgMar w:top="719" w:right="1418" w:bottom="1418" w:left="1418" w:header="709" w:footer="107" w:gutter="2835"/>
          <w:cols w:space="708"/>
          <w:titlePg/>
          <w:docGrid w:linePitch="360"/>
        </w:sectPr>
      </w:pPr>
    </w:p>
    <w:p w14:paraId="663DBEA5" w14:textId="77777777" w:rsidR="005F1BCC" w:rsidRDefault="005F1BCC" w:rsidP="00FE780C">
      <w:pPr>
        <w:pStyle w:val="CitecNormal"/>
      </w:pPr>
    </w:p>
    <w:p w14:paraId="69C7AB3D" w14:textId="77777777" w:rsidR="004D5A45" w:rsidRDefault="004D5A45" w:rsidP="00FE780C">
      <w:pPr>
        <w:pStyle w:val="CitecNormal"/>
      </w:pPr>
    </w:p>
    <w:p w14:paraId="2C012132" w14:textId="77777777" w:rsidR="004D5A45" w:rsidRDefault="004D5A45" w:rsidP="00FE780C">
      <w:pPr>
        <w:pStyle w:val="CitecNormal"/>
      </w:pPr>
    </w:p>
    <w:p w14:paraId="4263536E" w14:textId="77777777" w:rsidR="004D5A45" w:rsidRDefault="004D5A45" w:rsidP="00FE780C">
      <w:pPr>
        <w:pStyle w:val="CitecNormal"/>
      </w:pPr>
    </w:p>
    <w:p w14:paraId="77847BBF" w14:textId="77777777" w:rsidR="004D5A45" w:rsidRDefault="004D5A45" w:rsidP="00FE780C">
      <w:pPr>
        <w:pStyle w:val="CitecNormal"/>
      </w:pPr>
    </w:p>
    <w:p w14:paraId="308C57F5" w14:textId="77777777" w:rsidR="004D5A45" w:rsidRDefault="004D5A45" w:rsidP="00FE780C">
      <w:pPr>
        <w:pStyle w:val="CitecNormal"/>
      </w:pPr>
    </w:p>
    <w:p w14:paraId="1317185D" w14:textId="77777777" w:rsidR="004D5A45" w:rsidRDefault="004D5A45" w:rsidP="00FE780C">
      <w:pPr>
        <w:pStyle w:val="CitecNormal"/>
      </w:pPr>
    </w:p>
    <w:p w14:paraId="780E70C3" w14:textId="77777777" w:rsidR="00325044" w:rsidRDefault="00325044" w:rsidP="00FE780C">
      <w:pPr>
        <w:pStyle w:val="CitecNormal"/>
      </w:pPr>
    </w:p>
    <w:p w14:paraId="5D08E5E5" w14:textId="77777777" w:rsidR="00503720" w:rsidRDefault="00503720" w:rsidP="00FE780C">
      <w:pPr>
        <w:pStyle w:val="CitecNormal"/>
        <w:rPr>
          <w:lang w:val="fr-CH"/>
        </w:rPr>
      </w:pPr>
    </w:p>
    <w:p w14:paraId="3968622D" w14:textId="77777777" w:rsidR="00503720" w:rsidRDefault="00503720" w:rsidP="00FE780C">
      <w:pPr>
        <w:pStyle w:val="CitecNormal"/>
        <w:rPr>
          <w:lang w:val="fr-CH"/>
        </w:rPr>
      </w:pPr>
    </w:p>
    <w:p w14:paraId="748B25F8" w14:textId="77777777" w:rsidR="00503720" w:rsidRDefault="00503720" w:rsidP="00FE780C">
      <w:pPr>
        <w:pStyle w:val="CitecNormal"/>
        <w:rPr>
          <w:lang w:val="fr-CH"/>
        </w:rPr>
      </w:pPr>
    </w:p>
    <w:p w14:paraId="193CA231" w14:textId="77777777" w:rsidR="00435E18" w:rsidRDefault="00435E18" w:rsidP="00435E18">
      <w:pPr>
        <w:pStyle w:val="CitecNormal"/>
        <w:rPr>
          <w:sz w:val="20"/>
          <w:szCs w:val="20"/>
          <w:lang w:val="en-US"/>
        </w:rPr>
      </w:pPr>
    </w:p>
    <w:p w14:paraId="4626F875" w14:textId="77777777" w:rsidR="00FE1279" w:rsidRDefault="00FE1279" w:rsidP="00435E18">
      <w:pPr>
        <w:pStyle w:val="CitecNormal"/>
        <w:rPr>
          <w:sz w:val="20"/>
          <w:szCs w:val="20"/>
          <w:lang w:val="en-US"/>
        </w:rPr>
      </w:pPr>
    </w:p>
    <w:p w14:paraId="6016855B" w14:textId="77777777" w:rsidR="00FE1279" w:rsidRDefault="00FE1279" w:rsidP="00435E18">
      <w:pPr>
        <w:pStyle w:val="CitecNormal"/>
        <w:rPr>
          <w:sz w:val="20"/>
          <w:szCs w:val="20"/>
          <w:lang w:val="en-US"/>
        </w:rPr>
      </w:pPr>
    </w:p>
    <w:p w14:paraId="5B06E0A1" w14:textId="77777777" w:rsidR="00FE1279" w:rsidRDefault="00FE1279" w:rsidP="00435E18">
      <w:pPr>
        <w:pStyle w:val="CitecNormal"/>
        <w:rPr>
          <w:sz w:val="20"/>
          <w:szCs w:val="20"/>
          <w:lang w:val="en-US"/>
        </w:rPr>
      </w:pPr>
    </w:p>
    <w:p w14:paraId="31E461E5" w14:textId="77777777" w:rsidR="00FE1279" w:rsidRDefault="00FE1279" w:rsidP="00435E18">
      <w:pPr>
        <w:pStyle w:val="CitecNormal"/>
        <w:rPr>
          <w:sz w:val="20"/>
          <w:szCs w:val="20"/>
          <w:lang w:val="en-US"/>
        </w:rPr>
      </w:pPr>
    </w:p>
    <w:p w14:paraId="218C6D21" w14:textId="77777777" w:rsidR="00FE1279" w:rsidRDefault="00FE1279" w:rsidP="00435E18">
      <w:pPr>
        <w:pStyle w:val="CitecNormal"/>
        <w:rPr>
          <w:sz w:val="20"/>
          <w:szCs w:val="20"/>
          <w:lang w:val="en-US"/>
        </w:rPr>
      </w:pPr>
    </w:p>
    <w:p w14:paraId="234343C9" w14:textId="77777777" w:rsidR="00FE1279" w:rsidRDefault="00FE1279" w:rsidP="00435E18">
      <w:pPr>
        <w:pStyle w:val="CitecNormal"/>
        <w:rPr>
          <w:sz w:val="20"/>
          <w:szCs w:val="20"/>
          <w:lang w:val="en-US"/>
        </w:rPr>
      </w:pPr>
    </w:p>
    <w:p w14:paraId="668C43B8" w14:textId="77777777" w:rsidR="00FE1279" w:rsidRDefault="00FE1279" w:rsidP="00435E18">
      <w:pPr>
        <w:pStyle w:val="CitecNormal"/>
        <w:rPr>
          <w:sz w:val="20"/>
          <w:szCs w:val="20"/>
          <w:lang w:val="en-US"/>
        </w:rPr>
      </w:pPr>
    </w:p>
    <w:p w14:paraId="2E0ED18C" w14:textId="77777777" w:rsidR="00FE1279" w:rsidRDefault="00FE1279" w:rsidP="00435E18">
      <w:pPr>
        <w:pStyle w:val="CitecNormal"/>
        <w:rPr>
          <w:sz w:val="20"/>
          <w:szCs w:val="20"/>
          <w:lang w:val="en-US"/>
        </w:rPr>
      </w:pPr>
    </w:p>
    <w:p w14:paraId="0989AA53" w14:textId="77777777" w:rsidR="00FE1279" w:rsidRDefault="00FE1279" w:rsidP="00435E18">
      <w:pPr>
        <w:pStyle w:val="CitecNormal"/>
        <w:rPr>
          <w:sz w:val="20"/>
          <w:szCs w:val="20"/>
          <w:lang w:val="en-US"/>
        </w:rPr>
      </w:pPr>
    </w:p>
    <w:p w14:paraId="0157EA0E" w14:textId="77777777" w:rsidR="00FE1279" w:rsidRDefault="00FE1279" w:rsidP="00435E18">
      <w:pPr>
        <w:pStyle w:val="CitecNormal"/>
        <w:rPr>
          <w:sz w:val="20"/>
          <w:szCs w:val="20"/>
          <w:lang w:val="en-US"/>
        </w:rPr>
      </w:pPr>
    </w:p>
    <w:p w14:paraId="24BABB88" w14:textId="77777777" w:rsidR="00FE1279" w:rsidRDefault="00FE1279" w:rsidP="00435E18">
      <w:pPr>
        <w:pStyle w:val="CitecNormal"/>
        <w:rPr>
          <w:sz w:val="20"/>
          <w:szCs w:val="20"/>
          <w:lang w:val="en-US"/>
        </w:rPr>
      </w:pPr>
    </w:p>
    <w:p w14:paraId="2AB91CD6" w14:textId="77777777" w:rsidR="00FE1279" w:rsidRDefault="00FE1279" w:rsidP="00435E18">
      <w:pPr>
        <w:pStyle w:val="CitecNormal"/>
        <w:rPr>
          <w:sz w:val="20"/>
          <w:szCs w:val="20"/>
          <w:lang w:val="en-US"/>
        </w:rPr>
      </w:pPr>
    </w:p>
    <w:p w14:paraId="1A940736" w14:textId="77777777" w:rsidR="00FE1279" w:rsidRDefault="00FE1279" w:rsidP="00435E18">
      <w:pPr>
        <w:pStyle w:val="CitecNormal"/>
        <w:rPr>
          <w:sz w:val="20"/>
          <w:szCs w:val="20"/>
          <w:lang w:val="en-US"/>
        </w:rPr>
      </w:pPr>
    </w:p>
    <w:p w14:paraId="3BE56D0F" w14:textId="77777777" w:rsidR="00FE1279" w:rsidRDefault="00FE1279" w:rsidP="00435E18">
      <w:pPr>
        <w:pStyle w:val="CitecNormal"/>
        <w:rPr>
          <w:sz w:val="20"/>
          <w:szCs w:val="20"/>
          <w:lang w:val="en-US"/>
        </w:rPr>
      </w:pPr>
    </w:p>
    <w:p w14:paraId="6B95B0C0" w14:textId="77777777" w:rsidR="00FE1279" w:rsidRDefault="00FE1279" w:rsidP="00435E18">
      <w:pPr>
        <w:pStyle w:val="CitecNormal"/>
        <w:rPr>
          <w:sz w:val="20"/>
          <w:szCs w:val="20"/>
          <w:lang w:val="en-US"/>
        </w:rPr>
      </w:pPr>
    </w:p>
    <w:p w14:paraId="68AAA53E" w14:textId="77777777" w:rsidR="00FE1279" w:rsidRDefault="00FE1279" w:rsidP="00435E18">
      <w:pPr>
        <w:pStyle w:val="CitecNormal"/>
        <w:rPr>
          <w:sz w:val="20"/>
          <w:szCs w:val="20"/>
          <w:lang w:val="en-US"/>
        </w:rPr>
      </w:pPr>
    </w:p>
    <w:p w14:paraId="75922026" w14:textId="77777777" w:rsidR="00FE1279" w:rsidRDefault="00FE1279" w:rsidP="00435E18">
      <w:pPr>
        <w:pStyle w:val="CitecNormal"/>
        <w:rPr>
          <w:sz w:val="20"/>
          <w:szCs w:val="20"/>
          <w:lang w:val="en-US"/>
        </w:rPr>
      </w:pPr>
    </w:p>
    <w:p w14:paraId="01E84FD7" w14:textId="77777777" w:rsidR="00FE1279" w:rsidRDefault="00FE1279" w:rsidP="00435E18">
      <w:pPr>
        <w:pStyle w:val="CitecNormal"/>
        <w:rPr>
          <w:sz w:val="20"/>
          <w:szCs w:val="20"/>
          <w:lang w:val="en-US"/>
        </w:rPr>
      </w:pPr>
    </w:p>
    <w:p w14:paraId="484B8C4C" w14:textId="77777777" w:rsidR="00FE1279" w:rsidRDefault="00FE1279" w:rsidP="00435E18">
      <w:pPr>
        <w:pStyle w:val="CitecNormal"/>
        <w:rPr>
          <w:sz w:val="20"/>
          <w:szCs w:val="20"/>
          <w:lang w:val="en-US"/>
        </w:rPr>
      </w:pPr>
    </w:p>
    <w:p w14:paraId="15522B5D" w14:textId="77777777" w:rsidR="00FE1279" w:rsidRDefault="00FE1279" w:rsidP="00435E18">
      <w:pPr>
        <w:pStyle w:val="CitecNormal"/>
        <w:rPr>
          <w:sz w:val="20"/>
          <w:szCs w:val="20"/>
          <w:lang w:val="en-US"/>
        </w:rPr>
      </w:pPr>
    </w:p>
    <w:p w14:paraId="0C563A8C" w14:textId="77777777" w:rsidR="00FE1279" w:rsidRDefault="00FE1279" w:rsidP="00435E18">
      <w:pPr>
        <w:pStyle w:val="CitecNormal"/>
        <w:rPr>
          <w:sz w:val="20"/>
          <w:szCs w:val="20"/>
          <w:lang w:val="en-US"/>
        </w:rPr>
      </w:pPr>
    </w:p>
    <w:p w14:paraId="6310C355" w14:textId="77777777" w:rsidR="00435E18" w:rsidRDefault="00435E18" w:rsidP="00FE780C">
      <w:pPr>
        <w:pStyle w:val="CitecNormal"/>
        <w:rPr>
          <w:lang w:val="en-US"/>
        </w:rPr>
      </w:pPr>
    </w:p>
    <w:p w14:paraId="15226FBE" w14:textId="77777777" w:rsidR="00B44773" w:rsidRDefault="00B44773" w:rsidP="00FE780C">
      <w:pPr>
        <w:pStyle w:val="CitecNormal"/>
        <w:rPr>
          <w:lang w:val="en-US"/>
        </w:rPr>
      </w:pPr>
    </w:p>
    <w:p w14:paraId="65259A06" w14:textId="77777777" w:rsidR="00107314" w:rsidRDefault="00107314" w:rsidP="00FE780C">
      <w:pPr>
        <w:pStyle w:val="CitecNormal"/>
        <w:rPr>
          <w:lang w:val="en-US"/>
        </w:rPr>
      </w:pPr>
    </w:p>
    <w:p w14:paraId="6E92B563" w14:textId="77777777" w:rsidR="00B03806" w:rsidRPr="00DE39B3" w:rsidRDefault="00B03806" w:rsidP="00FE780C">
      <w:pPr>
        <w:pStyle w:val="CitecNormal"/>
        <w:rPr>
          <w:lang w:val="fr-CH"/>
        </w:rPr>
      </w:pPr>
    </w:p>
    <w:p w14:paraId="0D4595AC" w14:textId="77777777" w:rsidR="00325044" w:rsidRPr="006978A6" w:rsidRDefault="00325044" w:rsidP="006978A6">
      <w:pPr>
        <w:pStyle w:val="CitecNormal"/>
        <w:rPr>
          <w:b/>
        </w:rPr>
      </w:pPr>
      <w:r w:rsidRPr="006978A6">
        <w:rPr>
          <w:b/>
        </w:rPr>
        <w:t>Contr</w:t>
      </w:r>
      <w:r w:rsidR="006808C7" w:rsidRPr="006978A6">
        <w:rPr>
          <w:b/>
        </w:rPr>
        <w:t>ô</w:t>
      </w:r>
      <w:r w:rsidRPr="006978A6">
        <w:rPr>
          <w:b/>
        </w:rPr>
        <w:t>l</w:t>
      </w:r>
      <w:r w:rsidR="006808C7" w:rsidRPr="006978A6">
        <w:rPr>
          <w:b/>
        </w:rPr>
        <w:t>e</w:t>
      </w:r>
      <w:r w:rsidRPr="006978A6">
        <w:rPr>
          <w:b/>
        </w:rPr>
        <w:t xml:space="preserve"> qualité</w:t>
      </w:r>
    </w:p>
    <w:tbl>
      <w:tblPr>
        <w:tblStyle w:val="CitecTableausimple"/>
        <w:tblW w:w="6803" w:type="dxa"/>
        <w:tblInd w:w="113" w:type="dxa"/>
        <w:tblLook w:val="05E0" w:firstRow="1" w:lastRow="1" w:firstColumn="1" w:lastColumn="1" w:noHBand="0" w:noVBand="1"/>
      </w:tblPr>
      <w:tblGrid>
        <w:gridCol w:w="1700"/>
        <w:gridCol w:w="1701"/>
        <w:gridCol w:w="1701"/>
        <w:gridCol w:w="1701"/>
      </w:tblGrid>
      <w:tr w:rsidR="00325044" w:rsidRPr="003C2B81" w14:paraId="4AAA190E" w14:textId="77777777" w:rsidTr="008A2D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0" w:type="dxa"/>
            <w:tcBorders>
              <w:top w:val="single" w:sz="8" w:space="0" w:color="C0C0C0"/>
              <w:bottom w:val="single" w:sz="8" w:space="0" w:color="C0C0C0"/>
            </w:tcBorders>
            <w:shd w:val="clear" w:color="auto" w:fill="F3F3F3"/>
          </w:tcPr>
          <w:p w14:paraId="418BA0F4" w14:textId="77777777" w:rsidR="00325044" w:rsidRPr="003C2B81" w:rsidRDefault="00325044" w:rsidP="00680654">
            <w:pPr>
              <w:pStyle w:val="CitecTitretableauqualit"/>
              <w:jc w:val="left"/>
              <w:rPr>
                <w:b/>
              </w:rPr>
            </w:pPr>
            <w:r w:rsidRPr="003C2B81">
              <w:rPr>
                <w:b/>
              </w:rPr>
              <w:t>Version</w:t>
            </w:r>
          </w:p>
        </w:tc>
        <w:tc>
          <w:tcPr>
            <w:tcW w:w="1701" w:type="dxa"/>
            <w:tcBorders>
              <w:top w:val="single" w:sz="8" w:space="0" w:color="C0C0C0"/>
              <w:bottom w:val="single" w:sz="8" w:space="0" w:color="C0C0C0"/>
            </w:tcBorders>
            <w:shd w:val="clear" w:color="auto" w:fill="F3F3F3"/>
          </w:tcPr>
          <w:p w14:paraId="24AA96B2" w14:textId="77777777" w:rsidR="00325044" w:rsidRPr="003C2B81" w:rsidRDefault="00325044" w:rsidP="00680654">
            <w:pPr>
              <w:pStyle w:val="CitecTitretableauquali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C2B81">
              <w:rPr>
                <w:b/>
              </w:rPr>
              <w:t>Auteur(s)</w:t>
            </w:r>
          </w:p>
        </w:tc>
        <w:tc>
          <w:tcPr>
            <w:tcW w:w="1701" w:type="dxa"/>
            <w:tcBorders>
              <w:top w:val="single" w:sz="8" w:space="0" w:color="C0C0C0"/>
              <w:bottom w:val="single" w:sz="8" w:space="0" w:color="C0C0C0"/>
            </w:tcBorders>
            <w:shd w:val="clear" w:color="auto" w:fill="F3F3F3"/>
          </w:tcPr>
          <w:p w14:paraId="3F63ED47" w14:textId="77777777" w:rsidR="00325044" w:rsidRPr="003C2B81" w:rsidRDefault="00325044" w:rsidP="00680654">
            <w:pPr>
              <w:pStyle w:val="CitecTitretableauquali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C2B81">
              <w:rPr>
                <w:b/>
              </w:rPr>
              <w:t>Vérificateur(s)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01" w:type="dxa"/>
            <w:tcBorders>
              <w:top w:val="single" w:sz="8" w:space="0" w:color="C0C0C0"/>
              <w:bottom w:val="single" w:sz="8" w:space="0" w:color="C0C0C0"/>
            </w:tcBorders>
            <w:shd w:val="clear" w:color="auto" w:fill="F3F3F3"/>
          </w:tcPr>
          <w:p w14:paraId="779282A0" w14:textId="77777777" w:rsidR="00325044" w:rsidRPr="003C2B81" w:rsidRDefault="00325044" w:rsidP="00680654">
            <w:pPr>
              <w:pStyle w:val="CitecTitretableauqualit"/>
              <w:jc w:val="left"/>
              <w:rPr>
                <w:b/>
              </w:rPr>
            </w:pPr>
            <w:r w:rsidRPr="003C2B81">
              <w:rPr>
                <w:b/>
              </w:rPr>
              <w:t>Date de validation</w:t>
            </w:r>
          </w:p>
        </w:tc>
      </w:tr>
      <w:tr w:rsidR="00325044" w14:paraId="523AAB7A" w14:textId="77777777" w:rsidTr="008A2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tcBorders>
              <w:top w:val="single" w:sz="8" w:space="0" w:color="C0C0C0"/>
            </w:tcBorders>
          </w:tcPr>
          <w:p w14:paraId="7A8FFB55" w14:textId="6CCD709E" w:rsidR="00325044" w:rsidRDefault="005F692A" w:rsidP="00325044">
            <w:pPr>
              <w:pStyle w:val="CitecTexteTableau"/>
              <w:jc w:val="left"/>
            </w:pPr>
            <w:r>
              <w:fldChar w:fldCharType="begin"/>
            </w:r>
            <w:r>
              <w:instrText xml:space="preserve"> </w:instrText>
            </w:r>
            <w:r w:rsidRPr="005F692A">
              <w:instrText xml:space="preserve">IF </w:instrText>
            </w:r>
            <w:r>
              <w:fldChar w:fldCharType="begin"/>
            </w:r>
            <w:r>
              <w:instrText xml:space="preserve"> </w:instrText>
            </w:r>
            <w:r w:rsidRPr="005F692A">
              <w:instrText>DOCPROPERTY Document_O-R</w:instrText>
            </w:r>
            <w:r>
              <w:instrText xml:space="preserve"> </w:instrText>
            </w:r>
            <w:r>
              <w:fldChar w:fldCharType="separate"/>
            </w:r>
            <w:r w:rsidR="009519E8">
              <w:instrText>Rapport</w:instrText>
            </w:r>
            <w:r>
              <w:fldChar w:fldCharType="end"/>
            </w:r>
            <w:r w:rsidRPr="005F692A">
              <w:instrText>="Offre" "</w:instrText>
            </w:r>
            <w:r>
              <w:instrText>O</w:instrText>
            </w:r>
            <w:r w:rsidRPr="005F692A">
              <w:instrText>" "</w:instrText>
            </w:r>
            <w:r>
              <w:instrText xml:space="preserve">R" </w:instrText>
            </w:r>
            <w:r>
              <w:fldChar w:fldCharType="separate"/>
            </w:r>
            <w:r w:rsidR="009519E8">
              <w:rPr>
                <w:noProof/>
              </w:rPr>
              <w:t>R</w:t>
            </w:r>
            <w:r>
              <w:fldChar w:fldCharType="end"/>
            </w:r>
            <w:r w:rsidR="00C761C2">
              <w:t>.</w:t>
            </w:r>
            <w:fldSimple w:instr=" DOCPROPERTY  Référence  \* MERGEFORMAT ">
              <w:r w:rsidR="009519E8">
                <w:t>70014.0</w:t>
              </w:r>
            </w:fldSimple>
          </w:p>
        </w:tc>
        <w:tc>
          <w:tcPr>
            <w:tcW w:w="1701" w:type="dxa"/>
            <w:tcBorders>
              <w:top w:val="single" w:sz="8" w:space="0" w:color="C0C0C0"/>
            </w:tcBorders>
          </w:tcPr>
          <w:p w14:paraId="00A9F680" w14:textId="44299E6A" w:rsidR="00325044" w:rsidRDefault="00325044" w:rsidP="00D76E5D">
            <w:pPr>
              <w:pStyle w:val="CitecTexteTableau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Cs w:val="16"/>
              </w:rPr>
              <w:fldChar w:fldCharType="begin"/>
            </w:r>
            <w:r>
              <w:rPr>
                <w:szCs w:val="16"/>
              </w:rPr>
              <w:instrText xml:space="preserve"> DOCPROPERTY  Auteur  \* MERGEFORMAT </w:instrText>
            </w:r>
            <w:r>
              <w:rPr>
                <w:szCs w:val="16"/>
              </w:rPr>
              <w:fldChar w:fldCharType="separate"/>
            </w:r>
            <w:r w:rsidR="009519E8">
              <w:rPr>
                <w:szCs w:val="16"/>
              </w:rPr>
              <w:t>Yahya YOUNES</w:t>
            </w:r>
            <w:r>
              <w:rPr>
                <w:szCs w:val="16"/>
              </w:rPr>
              <w:fldChar w:fldCharType="end"/>
            </w:r>
          </w:p>
        </w:tc>
        <w:tc>
          <w:tcPr>
            <w:tcW w:w="1701" w:type="dxa"/>
            <w:tcBorders>
              <w:top w:val="single" w:sz="8" w:space="0" w:color="C0C0C0"/>
            </w:tcBorders>
          </w:tcPr>
          <w:p w14:paraId="1362417A" w14:textId="55C8E467" w:rsidR="00325044" w:rsidRDefault="00325044" w:rsidP="00D76E5D">
            <w:pPr>
              <w:pStyle w:val="CitecTexteTableau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Cs w:val="16"/>
              </w:rPr>
              <w:fldChar w:fldCharType="begin"/>
            </w:r>
            <w:r>
              <w:rPr>
                <w:szCs w:val="16"/>
              </w:rPr>
              <w:instrText xml:space="preserve"> DOCPROPERTY  verificateur  \* MERGEFORMAT </w:instrText>
            </w:r>
            <w:r>
              <w:rPr>
                <w:szCs w:val="16"/>
              </w:rPr>
              <w:fldChar w:fldCharType="separate"/>
            </w:r>
            <w:r w:rsidR="009519E8">
              <w:rPr>
                <w:szCs w:val="16"/>
              </w:rPr>
              <w:t>Frédéric SCHETTINI</w:t>
            </w:r>
            <w:r>
              <w:rPr>
                <w:szCs w:val="16"/>
              </w:rPr>
              <w:fldChar w:fldCharType="end"/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01" w:type="dxa"/>
            <w:tcBorders>
              <w:top w:val="single" w:sz="8" w:space="0" w:color="C0C0C0"/>
            </w:tcBorders>
          </w:tcPr>
          <w:p w14:paraId="3B76A8E8" w14:textId="02F4985D" w:rsidR="00325044" w:rsidRDefault="00325044" w:rsidP="00323A6E">
            <w:pPr>
              <w:pStyle w:val="CitecTexteTableau"/>
              <w:jc w:val="left"/>
            </w:pPr>
            <w:r>
              <w:rPr>
                <w:szCs w:val="16"/>
              </w:rPr>
              <w:fldChar w:fldCharType="begin"/>
            </w:r>
            <w:r>
              <w:rPr>
                <w:szCs w:val="16"/>
              </w:rPr>
              <w:instrText xml:space="preserve"> DOCPROPERTY  "Date validation du document"  \* </w:instrText>
            </w:r>
            <w:r w:rsidR="00323A6E">
              <w:rPr>
                <w:szCs w:val="16"/>
              </w:rPr>
              <w:instrText>Lower</w:instrText>
            </w:r>
            <w:r>
              <w:rPr>
                <w:szCs w:val="16"/>
              </w:rPr>
              <w:instrText xml:space="preserve"> </w:instrText>
            </w:r>
            <w:r>
              <w:rPr>
                <w:szCs w:val="16"/>
              </w:rPr>
              <w:fldChar w:fldCharType="separate"/>
            </w:r>
            <w:r w:rsidR="009519E8">
              <w:rPr>
                <w:szCs w:val="16"/>
              </w:rPr>
              <w:t>28.08.2023</w:t>
            </w:r>
            <w:r>
              <w:rPr>
                <w:szCs w:val="16"/>
              </w:rPr>
              <w:fldChar w:fldCharType="end"/>
            </w:r>
          </w:p>
        </w:tc>
      </w:tr>
      <w:tr w:rsidR="00325044" w:rsidRPr="00B630EC" w14:paraId="13989F34" w14:textId="77777777" w:rsidTr="008A2D4D">
        <w:trPr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2FD14BBA" w14:textId="6129475A" w:rsidR="00325044" w:rsidRPr="00B630EC" w:rsidRDefault="00244CCD" w:rsidP="00330E83">
            <w:pPr>
              <w:pStyle w:val="CitecNormal"/>
              <w:spacing w:before="0" w:after="0"/>
              <w:rPr>
                <w:sz w:val="20"/>
                <w:szCs w:val="20"/>
                <w:lang w:val="fr-CH"/>
              </w:rPr>
            </w:pPr>
            <w:r w:rsidRPr="00A2753B">
              <w:rPr>
                <w:sz w:val="20"/>
                <w:szCs w:val="20"/>
                <w:lang w:val="en-US"/>
              </w:rPr>
              <w:fldChar w:fldCharType="begin"/>
            </w:r>
            <w:r w:rsidRPr="00A2753B">
              <w:rPr>
                <w:sz w:val="20"/>
                <w:szCs w:val="20"/>
                <w:lang w:val="en-US"/>
              </w:rPr>
              <w:instrText xml:space="preserve"> IF </w:instrText>
            </w:r>
            <w:r w:rsidRPr="00A2753B">
              <w:rPr>
                <w:sz w:val="20"/>
                <w:szCs w:val="20"/>
                <w:lang w:val="en-US"/>
              </w:rPr>
              <w:fldChar w:fldCharType="begin"/>
            </w:r>
            <w:r w:rsidRPr="00A2753B">
              <w:rPr>
                <w:sz w:val="20"/>
                <w:szCs w:val="20"/>
                <w:lang w:val="en-US"/>
              </w:rPr>
              <w:instrText xml:space="preserve"> DOCPROPERTY “auteur Va” </w:instrText>
            </w:r>
            <w:r w:rsidRPr="00A2753B">
              <w:rPr>
                <w:sz w:val="20"/>
                <w:szCs w:val="20"/>
                <w:lang w:val="en-US"/>
              </w:rPr>
              <w:fldChar w:fldCharType="end"/>
            </w:r>
            <w:r w:rsidRPr="00A2753B">
              <w:rPr>
                <w:sz w:val="20"/>
                <w:szCs w:val="20"/>
                <w:lang w:val="en-US"/>
              </w:rPr>
              <w:instrText xml:space="preserve"> = “” “” </w:instrText>
            </w:r>
            <w:r w:rsidRPr="00A2753B">
              <w:rPr>
                <w:sz w:val="20"/>
                <w:szCs w:val="20"/>
                <w:lang w:val="en-US"/>
              </w:rPr>
              <w:fldChar w:fldCharType="begin"/>
            </w:r>
            <w:r w:rsidRPr="00A2753B">
              <w:rPr>
                <w:sz w:val="20"/>
                <w:szCs w:val="20"/>
                <w:lang w:val="en-US"/>
              </w:rPr>
              <w:instrText xml:space="preserve"> IF</w:instrText>
            </w:r>
            <w:r w:rsidRPr="00A2753B">
              <w:rPr>
                <w:sz w:val="20"/>
                <w:szCs w:val="20"/>
                <w:lang w:val="en-US"/>
              </w:rPr>
              <w:fldChar w:fldCharType="begin"/>
            </w:r>
            <w:r w:rsidRPr="00A2753B">
              <w:rPr>
                <w:sz w:val="20"/>
                <w:szCs w:val="20"/>
                <w:lang w:val="en-US"/>
              </w:rPr>
              <w:instrText xml:space="preserve"> DOCPROPERTY Document_O-R </w:instrText>
            </w:r>
            <w:r w:rsidRPr="00A2753B">
              <w:rPr>
                <w:sz w:val="20"/>
                <w:szCs w:val="20"/>
                <w:lang w:val="en-US"/>
              </w:rPr>
              <w:fldChar w:fldCharType="separate"/>
            </w:r>
            <w:r w:rsidR="00467DA2">
              <w:rPr>
                <w:sz w:val="20"/>
                <w:szCs w:val="20"/>
                <w:lang w:val="en-US"/>
              </w:rPr>
              <w:instrText>Rapport</w:instrText>
            </w:r>
            <w:r w:rsidRPr="00A2753B">
              <w:rPr>
                <w:sz w:val="20"/>
                <w:szCs w:val="20"/>
                <w:lang w:val="en-US"/>
              </w:rPr>
              <w:fldChar w:fldCharType="end"/>
            </w:r>
            <w:r w:rsidRPr="00A2753B">
              <w:rPr>
                <w:sz w:val="20"/>
                <w:szCs w:val="20"/>
                <w:lang w:val="en-US"/>
              </w:rPr>
              <w:instrText xml:space="preserve"> = “Offre” “O.</w:instrText>
            </w:r>
            <w:r w:rsidRPr="00A2753B">
              <w:rPr>
                <w:sz w:val="20"/>
                <w:szCs w:val="20"/>
                <w:lang w:val="en-US"/>
              </w:rPr>
              <w:fldChar w:fldCharType="begin"/>
            </w:r>
            <w:r w:rsidRPr="00A2753B">
              <w:rPr>
                <w:sz w:val="20"/>
                <w:szCs w:val="20"/>
                <w:lang w:val="en-US"/>
              </w:rPr>
              <w:instrText xml:space="preserve"> DOCPROPERTY Référence </w:instrText>
            </w:r>
            <w:r w:rsidRPr="00A2753B">
              <w:rPr>
                <w:sz w:val="20"/>
                <w:szCs w:val="20"/>
                <w:lang w:val="en-US"/>
              </w:rPr>
              <w:fldChar w:fldCharType="separate"/>
            </w:r>
            <w:r w:rsidR="00467DA2">
              <w:rPr>
                <w:sz w:val="20"/>
                <w:szCs w:val="20"/>
                <w:lang w:val="en-US"/>
              </w:rPr>
              <w:instrText>17000.0</w:instrText>
            </w:r>
            <w:r w:rsidRPr="00A2753B">
              <w:rPr>
                <w:sz w:val="20"/>
                <w:szCs w:val="20"/>
                <w:lang w:val="en-US"/>
              </w:rPr>
              <w:fldChar w:fldCharType="end"/>
            </w:r>
            <w:r w:rsidRPr="00A2753B">
              <w:rPr>
                <w:sz w:val="20"/>
                <w:szCs w:val="20"/>
                <w:lang w:val="en-US"/>
              </w:rPr>
              <w:instrText>a” “R.</w:instrText>
            </w:r>
            <w:r w:rsidRPr="00A2753B">
              <w:rPr>
                <w:sz w:val="20"/>
                <w:szCs w:val="20"/>
                <w:lang w:val="en-US"/>
              </w:rPr>
              <w:fldChar w:fldCharType="begin"/>
            </w:r>
            <w:r w:rsidRPr="00A2753B">
              <w:rPr>
                <w:sz w:val="20"/>
                <w:szCs w:val="20"/>
                <w:lang w:val="en-US"/>
              </w:rPr>
              <w:instrText xml:space="preserve"> DOCPROPERTY Référence </w:instrText>
            </w:r>
            <w:r w:rsidRPr="00A2753B">
              <w:rPr>
                <w:sz w:val="20"/>
                <w:szCs w:val="20"/>
                <w:lang w:val="en-US"/>
              </w:rPr>
              <w:fldChar w:fldCharType="separate"/>
            </w:r>
            <w:r w:rsidR="00467DA2">
              <w:rPr>
                <w:sz w:val="20"/>
                <w:szCs w:val="20"/>
                <w:lang w:val="en-US"/>
              </w:rPr>
              <w:instrText>17000.0</w:instrText>
            </w:r>
            <w:r w:rsidRPr="00A2753B">
              <w:rPr>
                <w:sz w:val="20"/>
                <w:szCs w:val="20"/>
                <w:lang w:val="en-US"/>
              </w:rPr>
              <w:fldChar w:fldCharType="end"/>
            </w:r>
            <w:r w:rsidRPr="00A2753B">
              <w:rPr>
                <w:sz w:val="20"/>
                <w:szCs w:val="20"/>
                <w:lang w:val="en-US"/>
              </w:rPr>
              <w:instrText xml:space="preserve"> - </w:instrText>
            </w:r>
            <w:r w:rsidR="00791C93">
              <w:rPr>
                <w:sz w:val="20"/>
                <w:szCs w:val="20"/>
                <w:lang w:val="en-US"/>
              </w:rPr>
              <w:instrText>v</w:instrText>
            </w:r>
            <w:r w:rsidR="00330E83">
              <w:rPr>
                <w:sz w:val="20"/>
                <w:szCs w:val="20"/>
                <w:lang w:val="en-US"/>
              </w:rPr>
              <w:instrText>2</w:instrText>
            </w:r>
            <w:r w:rsidRPr="00A2753B">
              <w:rPr>
                <w:sz w:val="20"/>
                <w:szCs w:val="20"/>
                <w:lang w:val="en-US"/>
              </w:rPr>
              <w:instrText xml:space="preserve">” </w:instrText>
            </w:r>
            <w:r w:rsidRPr="00A2753B">
              <w:rPr>
                <w:sz w:val="20"/>
                <w:szCs w:val="20"/>
                <w:lang w:val="en-US"/>
              </w:rPr>
              <w:fldChar w:fldCharType="separate"/>
            </w:r>
            <w:r w:rsidR="00467DA2" w:rsidRPr="00A2753B">
              <w:rPr>
                <w:noProof/>
                <w:sz w:val="20"/>
                <w:szCs w:val="20"/>
                <w:lang w:val="en-US"/>
              </w:rPr>
              <w:instrText>R.</w:instrText>
            </w:r>
            <w:r w:rsidR="00467DA2">
              <w:rPr>
                <w:noProof/>
                <w:sz w:val="20"/>
                <w:szCs w:val="20"/>
                <w:lang w:val="en-US"/>
              </w:rPr>
              <w:instrText>17000.0</w:instrText>
            </w:r>
            <w:r w:rsidR="00467DA2" w:rsidRPr="00A2753B">
              <w:rPr>
                <w:noProof/>
                <w:sz w:val="20"/>
                <w:szCs w:val="20"/>
                <w:lang w:val="en-US"/>
              </w:rPr>
              <w:instrText xml:space="preserve"> - </w:instrText>
            </w:r>
            <w:r w:rsidR="00467DA2">
              <w:rPr>
                <w:noProof/>
                <w:sz w:val="20"/>
                <w:szCs w:val="20"/>
                <w:lang w:val="en-US"/>
              </w:rPr>
              <w:instrText>v2</w:instrText>
            </w:r>
            <w:r w:rsidRPr="00A2753B">
              <w:rPr>
                <w:sz w:val="20"/>
                <w:szCs w:val="20"/>
                <w:lang w:val="en-US"/>
              </w:rPr>
              <w:fldChar w:fldCharType="end"/>
            </w:r>
            <w:r w:rsidRPr="00A2753B">
              <w:rPr>
                <w:sz w:val="20"/>
                <w:szCs w:val="20"/>
                <w:lang w:val="en-US"/>
              </w:rPr>
              <w:instrText xml:space="preserve"> </w:instrText>
            </w:r>
            <w:r w:rsidRPr="00A2753B">
              <w:rPr>
                <w:sz w:val="20"/>
                <w:szCs w:val="20"/>
                <w:lang w:val="en-US"/>
              </w:rPr>
              <w:fldChar w:fldCharType="end"/>
            </w:r>
          </w:p>
        </w:tc>
        <w:tc>
          <w:tcPr>
            <w:tcW w:w="1701" w:type="dxa"/>
          </w:tcPr>
          <w:p w14:paraId="0B52E156" w14:textId="21EB5AB1" w:rsidR="00325044" w:rsidRPr="00B630EC" w:rsidRDefault="00B90BC4" w:rsidP="00D37C70">
            <w:pPr>
              <w:pStyle w:val="CitecTexteTableau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B630EC">
              <w:rPr>
                <w:szCs w:val="20"/>
              </w:rPr>
              <w:fldChar w:fldCharType="begin"/>
            </w:r>
            <w:r w:rsidRPr="00B630EC">
              <w:rPr>
                <w:szCs w:val="20"/>
              </w:rPr>
              <w:instrText xml:space="preserve"> DOCPROPERTY  "auteur Va"  \* MERGEFORMAT </w:instrText>
            </w:r>
            <w:r w:rsidRPr="00B630EC">
              <w:rPr>
                <w:szCs w:val="20"/>
              </w:rPr>
              <w:fldChar w:fldCharType="end"/>
            </w:r>
          </w:p>
        </w:tc>
        <w:tc>
          <w:tcPr>
            <w:tcW w:w="1701" w:type="dxa"/>
          </w:tcPr>
          <w:p w14:paraId="059B4DA7" w14:textId="53F98484" w:rsidR="00325044" w:rsidRPr="00B630EC" w:rsidRDefault="00B90BC4" w:rsidP="00D76E5D">
            <w:pPr>
              <w:pStyle w:val="CitecTexteTableau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B630EC">
              <w:rPr>
                <w:szCs w:val="20"/>
              </w:rPr>
              <w:fldChar w:fldCharType="begin"/>
            </w:r>
            <w:r w:rsidRPr="00B630EC">
              <w:rPr>
                <w:szCs w:val="20"/>
              </w:rPr>
              <w:instrText xml:space="preserve"> DOCPROPERTY  "verif Va"  \* MERGEFORMAT </w:instrText>
            </w:r>
            <w:r w:rsidRPr="00B630EC">
              <w:rPr>
                <w:szCs w:val="20"/>
              </w:rPr>
              <w:fldChar w:fldCharType="end"/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01" w:type="dxa"/>
          </w:tcPr>
          <w:p w14:paraId="31FEB5FE" w14:textId="70E08C0D" w:rsidR="00325044" w:rsidRPr="00B630EC" w:rsidRDefault="00B90BC4" w:rsidP="00323A6E">
            <w:pPr>
              <w:pStyle w:val="CitecTexteTableau"/>
              <w:jc w:val="left"/>
              <w:rPr>
                <w:szCs w:val="20"/>
              </w:rPr>
            </w:pPr>
            <w:r w:rsidRPr="00B630EC">
              <w:rPr>
                <w:szCs w:val="20"/>
              </w:rPr>
              <w:fldChar w:fldCharType="begin"/>
            </w:r>
            <w:r w:rsidRPr="00B630EC">
              <w:rPr>
                <w:szCs w:val="20"/>
              </w:rPr>
              <w:instrText xml:space="preserve"> DOCPROPERTY  "date verif Vaa"  \* </w:instrText>
            </w:r>
            <w:r w:rsidR="00323A6E">
              <w:rPr>
                <w:szCs w:val="20"/>
              </w:rPr>
              <w:instrText>Lower</w:instrText>
            </w:r>
            <w:r w:rsidRPr="00B630EC">
              <w:rPr>
                <w:szCs w:val="20"/>
              </w:rPr>
              <w:instrText xml:space="preserve"> </w:instrText>
            </w:r>
            <w:r w:rsidRPr="00B630EC">
              <w:rPr>
                <w:szCs w:val="20"/>
              </w:rPr>
              <w:fldChar w:fldCharType="end"/>
            </w:r>
          </w:p>
        </w:tc>
      </w:tr>
      <w:tr w:rsidR="00325044" w14:paraId="528E1CBA" w14:textId="77777777" w:rsidTr="008A2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tcBorders>
              <w:bottom w:val="none" w:sz="0" w:space="0" w:color="auto"/>
            </w:tcBorders>
          </w:tcPr>
          <w:p w14:paraId="61203DC5" w14:textId="18B79188" w:rsidR="00325044" w:rsidRDefault="00244CCD" w:rsidP="00330E83">
            <w:pPr>
              <w:pStyle w:val="CitecTexteTableau"/>
              <w:jc w:val="left"/>
            </w:pPr>
            <w:r w:rsidRPr="00A2753B">
              <w:rPr>
                <w:szCs w:val="20"/>
                <w:lang w:val="en-US"/>
              </w:rPr>
              <w:fldChar w:fldCharType="begin"/>
            </w:r>
            <w:r w:rsidRPr="00A2753B">
              <w:rPr>
                <w:szCs w:val="20"/>
                <w:lang w:val="en-US"/>
              </w:rPr>
              <w:instrText xml:space="preserve"> IF </w:instrText>
            </w:r>
            <w:r w:rsidRPr="00A2753B">
              <w:rPr>
                <w:szCs w:val="20"/>
                <w:lang w:val="en-US"/>
              </w:rPr>
              <w:fldChar w:fldCharType="begin"/>
            </w:r>
            <w:r w:rsidRPr="00A2753B">
              <w:rPr>
                <w:szCs w:val="20"/>
                <w:lang w:val="en-US"/>
              </w:rPr>
              <w:instrText xml:space="preserve"> DOCPROPERTY “auteur V</w:instrText>
            </w:r>
            <w:r w:rsidR="00107314">
              <w:rPr>
                <w:szCs w:val="20"/>
                <w:lang w:val="en-US"/>
              </w:rPr>
              <w:instrText>b</w:instrText>
            </w:r>
            <w:r w:rsidRPr="00A2753B">
              <w:rPr>
                <w:szCs w:val="20"/>
                <w:lang w:val="en-US"/>
              </w:rPr>
              <w:instrText xml:space="preserve">” </w:instrText>
            </w:r>
            <w:r w:rsidRPr="00A2753B">
              <w:rPr>
                <w:szCs w:val="20"/>
                <w:lang w:val="en-US"/>
              </w:rPr>
              <w:fldChar w:fldCharType="end"/>
            </w:r>
            <w:r w:rsidRPr="00A2753B">
              <w:rPr>
                <w:szCs w:val="20"/>
                <w:lang w:val="en-US"/>
              </w:rPr>
              <w:instrText xml:space="preserve"> = “” “” </w:instrText>
            </w:r>
            <w:r w:rsidRPr="00A2753B">
              <w:rPr>
                <w:szCs w:val="20"/>
                <w:lang w:val="en-US"/>
              </w:rPr>
              <w:fldChar w:fldCharType="begin"/>
            </w:r>
            <w:r w:rsidRPr="00A2753B">
              <w:rPr>
                <w:szCs w:val="20"/>
                <w:lang w:val="en-US"/>
              </w:rPr>
              <w:instrText xml:space="preserve"> IF</w:instrText>
            </w:r>
            <w:r w:rsidRPr="00A2753B">
              <w:rPr>
                <w:szCs w:val="20"/>
                <w:lang w:val="en-US"/>
              </w:rPr>
              <w:fldChar w:fldCharType="begin"/>
            </w:r>
            <w:r w:rsidRPr="00A2753B">
              <w:rPr>
                <w:szCs w:val="20"/>
                <w:lang w:val="en-US"/>
              </w:rPr>
              <w:instrText xml:space="preserve"> DOCPROPERTY Document_O-R </w:instrText>
            </w:r>
            <w:r w:rsidRPr="00A2753B">
              <w:rPr>
                <w:szCs w:val="20"/>
                <w:lang w:val="en-US"/>
              </w:rPr>
              <w:fldChar w:fldCharType="separate"/>
            </w:r>
            <w:r w:rsidR="00E540AA">
              <w:rPr>
                <w:szCs w:val="20"/>
                <w:lang w:val="en-US"/>
              </w:rPr>
              <w:instrText>Rapport</w:instrText>
            </w:r>
            <w:r w:rsidRPr="00A2753B">
              <w:rPr>
                <w:szCs w:val="20"/>
                <w:lang w:val="en-US"/>
              </w:rPr>
              <w:fldChar w:fldCharType="end"/>
            </w:r>
            <w:r w:rsidRPr="00A2753B">
              <w:rPr>
                <w:szCs w:val="20"/>
                <w:lang w:val="en-US"/>
              </w:rPr>
              <w:instrText xml:space="preserve"> = “Offre” “O.</w:instrText>
            </w:r>
            <w:r w:rsidRPr="00A2753B">
              <w:rPr>
                <w:szCs w:val="20"/>
                <w:lang w:val="en-US"/>
              </w:rPr>
              <w:fldChar w:fldCharType="begin"/>
            </w:r>
            <w:r w:rsidRPr="00A2753B">
              <w:rPr>
                <w:szCs w:val="20"/>
                <w:lang w:val="en-US"/>
              </w:rPr>
              <w:instrText xml:space="preserve"> DOCPROPERTY Référence </w:instrText>
            </w:r>
            <w:r w:rsidRPr="00A2753B">
              <w:rPr>
                <w:szCs w:val="20"/>
                <w:lang w:val="en-US"/>
              </w:rPr>
              <w:fldChar w:fldCharType="separate"/>
            </w:r>
            <w:r w:rsidR="00E32AA7">
              <w:rPr>
                <w:szCs w:val="20"/>
                <w:lang w:val="en-US"/>
              </w:rPr>
              <w:instrText>17000.0</w:instrText>
            </w:r>
            <w:r w:rsidRPr="00A2753B">
              <w:rPr>
                <w:szCs w:val="20"/>
                <w:lang w:val="en-US"/>
              </w:rPr>
              <w:fldChar w:fldCharType="end"/>
            </w:r>
            <w:r w:rsidR="00107314">
              <w:rPr>
                <w:szCs w:val="20"/>
                <w:lang w:val="en-US"/>
              </w:rPr>
              <w:instrText>b</w:instrText>
            </w:r>
            <w:r w:rsidRPr="00A2753B">
              <w:rPr>
                <w:szCs w:val="20"/>
                <w:lang w:val="en-US"/>
              </w:rPr>
              <w:instrText>” “R.</w:instrText>
            </w:r>
            <w:r w:rsidRPr="00A2753B">
              <w:rPr>
                <w:szCs w:val="20"/>
                <w:lang w:val="en-US"/>
              </w:rPr>
              <w:fldChar w:fldCharType="begin"/>
            </w:r>
            <w:r w:rsidRPr="00A2753B">
              <w:rPr>
                <w:szCs w:val="20"/>
                <w:lang w:val="en-US"/>
              </w:rPr>
              <w:instrText xml:space="preserve"> DOCPROPERTY Référence </w:instrText>
            </w:r>
            <w:r w:rsidRPr="00A2753B">
              <w:rPr>
                <w:szCs w:val="20"/>
                <w:lang w:val="en-US"/>
              </w:rPr>
              <w:fldChar w:fldCharType="separate"/>
            </w:r>
            <w:r w:rsidR="00E540AA">
              <w:rPr>
                <w:szCs w:val="20"/>
                <w:lang w:val="en-US"/>
              </w:rPr>
              <w:instrText>17000.0</w:instrText>
            </w:r>
            <w:r w:rsidRPr="00A2753B">
              <w:rPr>
                <w:szCs w:val="20"/>
                <w:lang w:val="en-US"/>
              </w:rPr>
              <w:fldChar w:fldCharType="end"/>
            </w:r>
            <w:r w:rsidRPr="00A2753B">
              <w:rPr>
                <w:szCs w:val="20"/>
                <w:lang w:val="en-US"/>
              </w:rPr>
              <w:instrText xml:space="preserve"> - </w:instrText>
            </w:r>
            <w:r w:rsidR="00791C93">
              <w:rPr>
                <w:szCs w:val="20"/>
                <w:lang w:val="en-US"/>
              </w:rPr>
              <w:instrText>v</w:instrText>
            </w:r>
            <w:r w:rsidR="00330E83">
              <w:rPr>
                <w:szCs w:val="20"/>
                <w:lang w:val="en-US"/>
              </w:rPr>
              <w:instrText>3</w:instrText>
            </w:r>
            <w:r w:rsidRPr="00A2753B">
              <w:rPr>
                <w:szCs w:val="20"/>
                <w:lang w:val="en-US"/>
              </w:rPr>
              <w:instrText xml:space="preserve">” </w:instrText>
            </w:r>
            <w:r w:rsidRPr="00A2753B">
              <w:rPr>
                <w:szCs w:val="20"/>
                <w:lang w:val="en-US"/>
              </w:rPr>
              <w:fldChar w:fldCharType="separate"/>
            </w:r>
            <w:r w:rsidR="00E540AA" w:rsidRPr="00A2753B">
              <w:rPr>
                <w:noProof/>
                <w:szCs w:val="20"/>
                <w:lang w:val="en-US"/>
              </w:rPr>
              <w:instrText>R.</w:instrText>
            </w:r>
            <w:r w:rsidR="00E540AA">
              <w:rPr>
                <w:noProof/>
                <w:szCs w:val="20"/>
                <w:lang w:val="en-US"/>
              </w:rPr>
              <w:instrText>17000.0</w:instrText>
            </w:r>
            <w:r w:rsidR="00E540AA" w:rsidRPr="00A2753B">
              <w:rPr>
                <w:noProof/>
                <w:szCs w:val="20"/>
                <w:lang w:val="en-US"/>
              </w:rPr>
              <w:instrText xml:space="preserve"> - </w:instrText>
            </w:r>
            <w:r w:rsidR="00E540AA">
              <w:rPr>
                <w:noProof/>
                <w:szCs w:val="20"/>
                <w:lang w:val="en-US"/>
              </w:rPr>
              <w:instrText>v3</w:instrText>
            </w:r>
            <w:r w:rsidRPr="00A2753B">
              <w:rPr>
                <w:szCs w:val="20"/>
                <w:lang w:val="en-US"/>
              </w:rPr>
              <w:fldChar w:fldCharType="end"/>
            </w:r>
            <w:r w:rsidRPr="00A2753B">
              <w:rPr>
                <w:szCs w:val="20"/>
                <w:lang w:val="en-US"/>
              </w:rPr>
              <w:instrText xml:space="preserve"> </w:instrText>
            </w:r>
            <w:r w:rsidRPr="00A2753B">
              <w:rPr>
                <w:szCs w:val="20"/>
                <w:lang w:val="en-US"/>
              </w:rPr>
              <w:fldChar w:fldCharType="end"/>
            </w:r>
          </w:p>
        </w:tc>
        <w:tc>
          <w:tcPr>
            <w:tcW w:w="1701" w:type="dxa"/>
          </w:tcPr>
          <w:p w14:paraId="2CEE8B08" w14:textId="321A7D15" w:rsidR="00325044" w:rsidRDefault="00D46323" w:rsidP="00D76E5D">
            <w:pPr>
              <w:pStyle w:val="CitecTexteTableau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DOCPROPERTY  "auteur Vb"  \* MERGEFORMAT </w:instrText>
            </w:r>
            <w:r>
              <w:fldChar w:fldCharType="end"/>
            </w:r>
          </w:p>
        </w:tc>
        <w:tc>
          <w:tcPr>
            <w:tcW w:w="1701" w:type="dxa"/>
          </w:tcPr>
          <w:p w14:paraId="56586AED" w14:textId="745CBD9D" w:rsidR="00325044" w:rsidRDefault="005F1519" w:rsidP="00E65F16">
            <w:pPr>
              <w:pStyle w:val="CitecTexteTableau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DOCPROPERTY  "verif Vb"  \* MERGEFORMAT </w:instrText>
            </w:r>
            <w:r>
              <w:fldChar w:fldCharType="end"/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01" w:type="dxa"/>
          </w:tcPr>
          <w:p w14:paraId="190AE8B5" w14:textId="37E446C2" w:rsidR="00325044" w:rsidRDefault="00DB68E5" w:rsidP="00325044">
            <w:pPr>
              <w:pStyle w:val="CitecTexteTableau"/>
              <w:jc w:val="left"/>
            </w:pPr>
            <w:r>
              <w:fldChar w:fldCharType="begin"/>
            </w:r>
            <w:r>
              <w:instrText xml:space="preserve"> DOCPROPERTY  "date verif Vbb"  \* </w:instrText>
            </w:r>
            <w:r w:rsidR="00323A6E">
              <w:rPr>
                <w:szCs w:val="20"/>
              </w:rPr>
              <w:instrText>Lower</w:instrText>
            </w:r>
            <w:r w:rsidR="00323A6E" w:rsidRPr="00B630EC">
              <w:rPr>
                <w:szCs w:val="20"/>
              </w:rPr>
              <w:instrText xml:space="preserve"> </w:instrText>
            </w:r>
            <w:r>
              <w:fldChar w:fldCharType="end"/>
            </w:r>
          </w:p>
        </w:tc>
      </w:tr>
      <w:tr w:rsidR="00DB3E8E" w14:paraId="4C01B8D4" w14:textId="77777777" w:rsidTr="008A2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tcBorders>
              <w:bottom w:val="none" w:sz="0" w:space="0" w:color="auto"/>
            </w:tcBorders>
          </w:tcPr>
          <w:p w14:paraId="30F0F585" w14:textId="7BCED2FA" w:rsidR="00DB3E8E" w:rsidRPr="00B630EC" w:rsidRDefault="00244CCD" w:rsidP="00330E83">
            <w:pPr>
              <w:pStyle w:val="CitecTexteTableau"/>
              <w:jc w:val="left"/>
              <w:rPr>
                <w:szCs w:val="20"/>
              </w:rPr>
            </w:pPr>
            <w:r w:rsidRPr="00A2753B">
              <w:rPr>
                <w:szCs w:val="20"/>
                <w:lang w:val="en-US"/>
              </w:rPr>
              <w:fldChar w:fldCharType="begin"/>
            </w:r>
            <w:r w:rsidRPr="00A2753B">
              <w:rPr>
                <w:szCs w:val="20"/>
                <w:lang w:val="en-US"/>
              </w:rPr>
              <w:instrText xml:space="preserve"> IF </w:instrText>
            </w:r>
            <w:r w:rsidRPr="00A2753B">
              <w:rPr>
                <w:szCs w:val="20"/>
                <w:lang w:val="en-US"/>
              </w:rPr>
              <w:fldChar w:fldCharType="begin"/>
            </w:r>
            <w:r w:rsidRPr="00A2753B">
              <w:rPr>
                <w:szCs w:val="20"/>
                <w:lang w:val="en-US"/>
              </w:rPr>
              <w:instrText xml:space="preserve"> DOCPROPERTY “auteur V</w:instrText>
            </w:r>
            <w:r w:rsidR="00107314">
              <w:rPr>
                <w:szCs w:val="20"/>
                <w:lang w:val="en-US"/>
              </w:rPr>
              <w:instrText>c</w:instrText>
            </w:r>
            <w:r w:rsidRPr="00A2753B">
              <w:rPr>
                <w:szCs w:val="20"/>
                <w:lang w:val="en-US"/>
              </w:rPr>
              <w:instrText xml:space="preserve">” </w:instrText>
            </w:r>
            <w:r w:rsidRPr="00A2753B">
              <w:rPr>
                <w:szCs w:val="20"/>
                <w:lang w:val="en-US"/>
              </w:rPr>
              <w:fldChar w:fldCharType="end"/>
            </w:r>
            <w:r w:rsidRPr="00A2753B">
              <w:rPr>
                <w:szCs w:val="20"/>
                <w:lang w:val="en-US"/>
              </w:rPr>
              <w:instrText xml:space="preserve"> = “” “” </w:instrText>
            </w:r>
            <w:r w:rsidRPr="00A2753B">
              <w:rPr>
                <w:szCs w:val="20"/>
                <w:lang w:val="en-US"/>
              </w:rPr>
              <w:fldChar w:fldCharType="begin"/>
            </w:r>
            <w:r w:rsidRPr="00A2753B">
              <w:rPr>
                <w:szCs w:val="20"/>
                <w:lang w:val="en-US"/>
              </w:rPr>
              <w:instrText xml:space="preserve"> IF</w:instrText>
            </w:r>
            <w:r w:rsidRPr="00A2753B">
              <w:rPr>
                <w:szCs w:val="20"/>
                <w:lang w:val="en-US"/>
              </w:rPr>
              <w:fldChar w:fldCharType="begin"/>
            </w:r>
            <w:r w:rsidRPr="00A2753B">
              <w:rPr>
                <w:szCs w:val="20"/>
                <w:lang w:val="en-US"/>
              </w:rPr>
              <w:instrText xml:space="preserve"> DOCPROPERTY Document_O-R </w:instrText>
            </w:r>
            <w:r w:rsidRPr="00A2753B">
              <w:rPr>
                <w:szCs w:val="20"/>
                <w:lang w:val="en-US"/>
              </w:rPr>
              <w:fldChar w:fldCharType="separate"/>
            </w:r>
            <w:r w:rsidR="00E540AA">
              <w:rPr>
                <w:szCs w:val="20"/>
                <w:lang w:val="en-US"/>
              </w:rPr>
              <w:instrText>Rapport</w:instrText>
            </w:r>
            <w:r w:rsidRPr="00A2753B">
              <w:rPr>
                <w:szCs w:val="20"/>
                <w:lang w:val="en-US"/>
              </w:rPr>
              <w:fldChar w:fldCharType="end"/>
            </w:r>
            <w:r w:rsidRPr="00A2753B">
              <w:rPr>
                <w:szCs w:val="20"/>
                <w:lang w:val="en-US"/>
              </w:rPr>
              <w:instrText xml:space="preserve"> = “Offre” “O.</w:instrText>
            </w:r>
            <w:r w:rsidRPr="00A2753B">
              <w:rPr>
                <w:szCs w:val="20"/>
                <w:lang w:val="en-US"/>
              </w:rPr>
              <w:fldChar w:fldCharType="begin"/>
            </w:r>
            <w:r w:rsidRPr="00A2753B">
              <w:rPr>
                <w:szCs w:val="20"/>
                <w:lang w:val="en-US"/>
              </w:rPr>
              <w:instrText xml:space="preserve"> DOCPROPERTY Référence </w:instrText>
            </w:r>
            <w:r w:rsidRPr="00A2753B">
              <w:rPr>
                <w:szCs w:val="20"/>
                <w:lang w:val="en-US"/>
              </w:rPr>
              <w:fldChar w:fldCharType="separate"/>
            </w:r>
            <w:r w:rsidR="00E32AA7">
              <w:rPr>
                <w:szCs w:val="20"/>
                <w:lang w:val="en-US"/>
              </w:rPr>
              <w:instrText>17000.0</w:instrText>
            </w:r>
            <w:r w:rsidRPr="00A2753B">
              <w:rPr>
                <w:szCs w:val="20"/>
                <w:lang w:val="en-US"/>
              </w:rPr>
              <w:fldChar w:fldCharType="end"/>
            </w:r>
            <w:r w:rsidR="00107314">
              <w:rPr>
                <w:szCs w:val="20"/>
                <w:lang w:val="en-US"/>
              </w:rPr>
              <w:instrText>c</w:instrText>
            </w:r>
            <w:r w:rsidRPr="00A2753B">
              <w:rPr>
                <w:szCs w:val="20"/>
                <w:lang w:val="en-US"/>
              </w:rPr>
              <w:instrText>” “R.</w:instrText>
            </w:r>
            <w:r w:rsidRPr="00A2753B">
              <w:rPr>
                <w:szCs w:val="20"/>
                <w:lang w:val="en-US"/>
              </w:rPr>
              <w:fldChar w:fldCharType="begin"/>
            </w:r>
            <w:r w:rsidRPr="00A2753B">
              <w:rPr>
                <w:szCs w:val="20"/>
                <w:lang w:val="en-US"/>
              </w:rPr>
              <w:instrText xml:space="preserve"> DOCPROPERTY Référence </w:instrText>
            </w:r>
            <w:r w:rsidRPr="00A2753B">
              <w:rPr>
                <w:szCs w:val="20"/>
                <w:lang w:val="en-US"/>
              </w:rPr>
              <w:fldChar w:fldCharType="separate"/>
            </w:r>
            <w:r w:rsidR="00E540AA">
              <w:rPr>
                <w:szCs w:val="20"/>
                <w:lang w:val="en-US"/>
              </w:rPr>
              <w:instrText>17000.0</w:instrText>
            </w:r>
            <w:r w:rsidRPr="00A2753B">
              <w:rPr>
                <w:szCs w:val="20"/>
                <w:lang w:val="en-US"/>
              </w:rPr>
              <w:fldChar w:fldCharType="end"/>
            </w:r>
            <w:r w:rsidRPr="00A2753B">
              <w:rPr>
                <w:szCs w:val="20"/>
                <w:lang w:val="en-US"/>
              </w:rPr>
              <w:instrText xml:space="preserve"> - </w:instrText>
            </w:r>
            <w:r w:rsidR="00791C93">
              <w:rPr>
                <w:szCs w:val="20"/>
                <w:lang w:val="en-US"/>
              </w:rPr>
              <w:instrText>v</w:instrText>
            </w:r>
            <w:r w:rsidR="00330E83">
              <w:rPr>
                <w:szCs w:val="20"/>
                <w:lang w:val="en-US"/>
              </w:rPr>
              <w:instrText>4</w:instrText>
            </w:r>
            <w:r w:rsidRPr="00A2753B">
              <w:rPr>
                <w:szCs w:val="20"/>
                <w:lang w:val="en-US"/>
              </w:rPr>
              <w:instrText xml:space="preserve">” </w:instrText>
            </w:r>
            <w:r w:rsidRPr="00A2753B">
              <w:rPr>
                <w:szCs w:val="20"/>
                <w:lang w:val="en-US"/>
              </w:rPr>
              <w:fldChar w:fldCharType="separate"/>
            </w:r>
            <w:r w:rsidR="00E540AA" w:rsidRPr="00A2753B">
              <w:rPr>
                <w:noProof/>
                <w:szCs w:val="20"/>
                <w:lang w:val="en-US"/>
              </w:rPr>
              <w:instrText>R.</w:instrText>
            </w:r>
            <w:r w:rsidR="00E540AA">
              <w:rPr>
                <w:noProof/>
                <w:szCs w:val="20"/>
                <w:lang w:val="en-US"/>
              </w:rPr>
              <w:instrText>17000.0</w:instrText>
            </w:r>
            <w:r w:rsidR="00E540AA" w:rsidRPr="00A2753B">
              <w:rPr>
                <w:noProof/>
                <w:szCs w:val="20"/>
                <w:lang w:val="en-US"/>
              </w:rPr>
              <w:instrText xml:space="preserve"> - </w:instrText>
            </w:r>
            <w:r w:rsidR="00E540AA">
              <w:rPr>
                <w:noProof/>
                <w:szCs w:val="20"/>
                <w:lang w:val="en-US"/>
              </w:rPr>
              <w:instrText>v4</w:instrText>
            </w:r>
            <w:r w:rsidRPr="00A2753B">
              <w:rPr>
                <w:szCs w:val="20"/>
                <w:lang w:val="en-US"/>
              </w:rPr>
              <w:fldChar w:fldCharType="end"/>
            </w:r>
            <w:r w:rsidRPr="00A2753B">
              <w:rPr>
                <w:szCs w:val="20"/>
                <w:lang w:val="en-US"/>
              </w:rPr>
              <w:instrText xml:space="preserve"> </w:instrText>
            </w:r>
            <w:r w:rsidRPr="00A2753B">
              <w:rPr>
                <w:szCs w:val="20"/>
                <w:lang w:val="en-US"/>
              </w:rPr>
              <w:fldChar w:fldCharType="end"/>
            </w:r>
          </w:p>
        </w:tc>
        <w:tc>
          <w:tcPr>
            <w:tcW w:w="1701" w:type="dxa"/>
          </w:tcPr>
          <w:p w14:paraId="2707C303" w14:textId="5CAA1512" w:rsidR="00DB3E8E" w:rsidRDefault="00092F04" w:rsidP="00092F04">
            <w:pPr>
              <w:pStyle w:val="CitecTexteTableau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DOCPROPERTY  "auteur Vc"  \* MERGEFORMAT </w:instrText>
            </w:r>
            <w:r>
              <w:fldChar w:fldCharType="end"/>
            </w:r>
          </w:p>
        </w:tc>
        <w:tc>
          <w:tcPr>
            <w:tcW w:w="1701" w:type="dxa"/>
          </w:tcPr>
          <w:p w14:paraId="6FD11FCE" w14:textId="3EC81A90" w:rsidR="00DB3E8E" w:rsidRDefault="00D46323" w:rsidP="00E65F16">
            <w:pPr>
              <w:pStyle w:val="CitecTexteTableau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DOCPROPERTY  "verif Vc"  \* MERGEFORMAT </w:instrText>
            </w:r>
            <w:r>
              <w:fldChar w:fldCharType="end"/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01" w:type="dxa"/>
          </w:tcPr>
          <w:p w14:paraId="44BE1A3F" w14:textId="7ED54E3C" w:rsidR="00DB3E8E" w:rsidRDefault="00D46323" w:rsidP="00325044">
            <w:pPr>
              <w:pStyle w:val="CitecTexteTableau"/>
              <w:jc w:val="left"/>
            </w:pPr>
            <w:r>
              <w:fldChar w:fldCharType="begin"/>
            </w:r>
            <w:r>
              <w:instrText xml:space="preserve"> DOCPROPERTY  "date verif Vcc"  \* </w:instrText>
            </w:r>
            <w:r w:rsidR="00323A6E">
              <w:rPr>
                <w:szCs w:val="20"/>
              </w:rPr>
              <w:instrText>Lower</w:instrText>
            </w:r>
            <w:r w:rsidR="00323A6E" w:rsidRPr="00B630EC">
              <w:rPr>
                <w:szCs w:val="20"/>
              </w:rPr>
              <w:instrText xml:space="preserve"> </w:instrText>
            </w:r>
            <w:r>
              <w:fldChar w:fldCharType="end"/>
            </w:r>
          </w:p>
        </w:tc>
      </w:tr>
      <w:tr w:rsidR="00DB3E8E" w14:paraId="3B7D17F5" w14:textId="77777777" w:rsidTr="008A2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tcBorders>
              <w:bottom w:val="none" w:sz="0" w:space="0" w:color="auto"/>
            </w:tcBorders>
          </w:tcPr>
          <w:p w14:paraId="791C83F7" w14:textId="0F4E8B5C" w:rsidR="00DB3E8E" w:rsidRPr="00B630EC" w:rsidRDefault="00244CCD" w:rsidP="00330E83">
            <w:pPr>
              <w:pStyle w:val="CitecTexteTableau"/>
              <w:jc w:val="left"/>
              <w:rPr>
                <w:szCs w:val="20"/>
              </w:rPr>
            </w:pPr>
            <w:r w:rsidRPr="00A2753B">
              <w:rPr>
                <w:szCs w:val="20"/>
                <w:lang w:val="en-US"/>
              </w:rPr>
              <w:fldChar w:fldCharType="begin"/>
            </w:r>
            <w:r w:rsidRPr="00A2753B">
              <w:rPr>
                <w:szCs w:val="20"/>
                <w:lang w:val="en-US"/>
              </w:rPr>
              <w:instrText xml:space="preserve"> IF </w:instrText>
            </w:r>
            <w:r w:rsidRPr="00A2753B">
              <w:rPr>
                <w:szCs w:val="20"/>
                <w:lang w:val="en-US"/>
              </w:rPr>
              <w:fldChar w:fldCharType="begin"/>
            </w:r>
            <w:r w:rsidRPr="00A2753B">
              <w:rPr>
                <w:szCs w:val="20"/>
                <w:lang w:val="en-US"/>
              </w:rPr>
              <w:instrText xml:space="preserve"> DOCPROPERTY “auteur V</w:instrText>
            </w:r>
            <w:r w:rsidR="00107314">
              <w:rPr>
                <w:szCs w:val="20"/>
                <w:lang w:val="en-US"/>
              </w:rPr>
              <w:instrText>d</w:instrText>
            </w:r>
            <w:r w:rsidRPr="00A2753B">
              <w:rPr>
                <w:szCs w:val="20"/>
                <w:lang w:val="en-US"/>
              </w:rPr>
              <w:instrText xml:space="preserve">” </w:instrText>
            </w:r>
            <w:r w:rsidRPr="00A2753B">
              <w:rPr>
                <w:szCs w:val="20"/>
                <w:lang w:val="en-US"/>
              </w:rPr>
              <w:fldChar w:fldCharType="end"/>
            </w:r>
            <w:r w:rsidRPr="00A2753B">
              <w:rPr>
                <w:szCs w:val="20"/>
                <w:lang w:val="en-US"/>
              </w:rPr>
              <w:instrText xml:space="preserve"> = “” “” </w:instrText>
            </w:r>
            <w:r w:rsidRPr="00A2753B">
              <w:rPr>
                <w:szCs w:val="20"/>
                <w:lang w:val="en-US"/>
              </w:rPr>
              <w:fldChar w:fldCharType="begin"/>
            </w:r>
            <w:r w:rsidRPr="00A2753B">
              <w:rPr>
                <w:szCs w:val="20"/>
                <w:lang w:val="en-US"/>
              </w:rPr>
              <w:instrText xml:space="preserve"> IF</w:instrText>
            </w:r>
            <w:r w:rsidRPr="00A2753B">
              <w:rPr>
                <w:szCs w:val="20"/>
                <w:lang w:val="en-US"/>
              </w:rPr>
              <w:fldChar w:fldCharType="begin"/>
            </w:r>
            <w:r w:rsidRPr="00A2753B">
              <w:rPr>
                <w:szCs w:val="20"/>
                <w:lang w:val="en-US"/>
              </w:rPr>
              <w:instrText xml:space="preserve"> DOCPROPERTY Document_O-R </w:instrText>
            </w:r>
            <w:r w:rsidRPr="00A2753B">
              <w:rPr>
                <w:szCs w:val="20"/>
                <w:lang w:val="en-US"/>
              </w:rPr>
              <w:fldChar w:fldCharType="separate"/>
            </w:r>
            <w:r w:rsidR="00E540AA">
              <w:rPr>
                <w:szCs w:val="20"/>
                <w:lang w:val="en-US"/>
              </w:rPr>
              <w:instrText>Rapport</w:instrText>
            </w:r>
            <w:r w:rsidRPr="00A2753B">
              <w:rPr>
                <w:szCs w:val="20"/>
                <w:lang w:val="en-US"/>
              </w:rPr>
              <w:fldChar w:fldCharType="end"/>
            </w:r>
            <w:r w:rsidRPr="00A2753B">
              <w:rPr>
                <w:szCs w:val="20"/>
                <w:lang w:val="en-US"/>
              </w:rPr>
              <w:instrText xml:space="preserve"> = “Offre” “O.</w:instrText>
            </w:r>
            <w:r w:rsidRPr="00A2753B">
              <w:rPr>
                <w:szCs w:val="20"/>
                <w:lang w:val="en-US"/>
              </w:rPr>
              <w:fldChar w:fldCharType="begin"/>
            </w:r>
            <w:r w:rsidRPr="00A2753B">
              <w:rPr>
                <w:szCs w:val="20"/>
                <w:lang w:val="en-US"/>
              </w:rPr>
              <w:instrText xml:space="preserve"> DOCPROPERTY Référence </w:instrText>
            </w:r>
            <w:r w:rsidRPr="00A2753B">
              <w:rPr>
                <w:szCs w:val="20"/>
                <w:lang w:val="en-US"/>
              </w:rPr>
              <w:fldChar w:fldCharType="separate"/>
            </w:r>
            <w:r w:rsidR="00E32AA7">
              <w:rPr>
                <w:szCs w:val="20"/>
                <w:lang w:val="en-US"/>
              </w:rPr>
              <w:instrText>17000.0</w:instrText>
            </w:r>
            <w:r w:rsidRPr="00A2753B">
              <w:rPr>
                <w:szCs w:val="20"/>
                <w:lang w:val="en-US"/>
              </w:rPr>
              <w:fldChar w:fldCharType="end"/>
            </w:r>
            <w:r w:rsidR="00107314">
              <w:rPr>
                <w:szCs w:val="20"/>
                <w:lang w:val="en-US"/>
              </w:rPr>
              <w:instrText>d</w:instrText>
            </w:r>
            <w:r w:rsidRPr="00A2753B">
              <w:rPr>
                <w:szCs w:val="20"/>
                <w:lang w:val="en-US"/>
              </w:rPr>
              <w:instrText>” “R.</w:instrText>
            </w:r>
            <w:r w:rsidRPr="00A2753B">
              <w:rPr>
                <w:szCs w:val="20"/>
                <w:lang w:val="en-US"/>
              </w:rPr>
              <w:fldChar w:fldCharType="begin"/>
            </w:r>
            <w:r w:rsidRPr="00A2753B">
              <w:rPr>
                <w:szCs w:val="20"/>
                <w:lang w:val="en-US"/>
              </w:rPr>
              <w:instrText xml:space="preserve"> DOCPROPERTY Référence </w:instrText>
            </w:r>
            <w:r w:rsidRPr="00A2753B">
              <w:rPr>
                <w:szCs w:val="20"/>
                <w:lang w:val="en-US"/>
              </w:rPr>
              <w:fldChar w:fldCharType="separate"/>
            </w:r>
            <w:r w:rsidR="00E540AA">
              <w:rPr>
                <w:szCs w:val="20"/>
                <w:lang w:val="en-US"/>
              </w:rPr>
              <w:instrText>17000.0</w:instrText>
            </w:r>
            <w:r w:rsidRPr="00A2753B">
              <w:rPr>
                <w:szCs w:val="20"/>
                <w:lang w:val="en-US"/>
              </w:rPr>
              <w:fldChar w:fldCharType="end"/>
            </w:r>
            <w:r w:rsidR="00791C93">
              <w:rPr>
                <w:szCs w:val="20"/>
                <w:lang w:val="en-US"/>
              </w:rPr>
              <w:instrText xml:space="preserve"> - v</w:instrText>
            </w:r>
            <w:r w:rsidR="00330E83">
              <w:rPr>
                <w:szCs w:val="20"/>
                <w:lang w:val="en-US"/>
              </w:rPr>
              <w:instrText>5</w:instrText>
            </w:r>
            <w:r w:rsidRPr="00A2753B">
              <w:rPr>
                <w:szCs w:val="20"/>
                <w:lang w:val="en-US"/>
              </w:rPr>
              <w:instrText xml:space="preserve">” </w:instrText>
            </w:r>
            <w:r w:rsidRPr="00A2753B">
              <w:rPr>
                <w:szCs w:val="20"/>
                <w:lang w:val="en-US"/>
              </w:rPr>
              <w:fldChar w:fldCharType="separate"/>
            </w:r>
            <w:r w:rsidR="00E540AA" w:rsidRPr="00A2753B">
              <w:rPr>
                <w:noProof/>
                <w:szCs w:val="20"/>
                <w:lang w:val="en-US"/>
              </w:rPr>
              <w:instrText>R.</w:instrText>
            </w:r>
            <w:r w:rsidR="00E540AA">
              <w:rPr>
                <w:noProof/>
                <w:szCs w:val="20"/>
                <w:lang w:val="en-US"/>
              </w:rPr>
              <w:instrText>17000.0 - v5</w:instrText>
            </w:r>
            <w:r w:rsidRPr="00A2753B">
              <w:rPr>
                <w:szCs w:val="20"/>
                <w:lang w:val="en-US"/>
              </w:rPr>
              <w:fldChar w:fldCharType="end"/>
            </w:r>
            <w:r w:rsidRPr="00A2753B">
              <w:rPr>
                <w:szCs w:val="20"/>
                <w:lang w:val="en-US"/>
              </w:rPr>
              <w:instrText xml:space="preserve"> </w:instrText>
            </w:r>
            <w:r w:rsidRPr="00A2753B">
              <w:rPr>
                <w:szCs w:val="20"/>
                <w:lang w:val="en-US"/>
              </w:rPr>
              <w:fldChar w:fldCharType="end"/>
            </w:r>
          </w:p>
        </w:tc>
        <w:tc>
          <w:tcPr>
            <w:tcW w:w="1701" w:type="dxa"/>
          </w:tcPr>
          <w:p w14:paraId="55FF8A99" w14:textId="7E8981BC" w:rsidR="00DB3E8E" w:rsidRDefault="00D46323" w:rsidP="00D76E5D">
            <w:pPr>
              <w:pStyle w:val="CitecTexteTableau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DOCPROPERTY  "auteur Vd"  \* MERGEFORMAT </w:instrText>
            </w:r>
            <w:r>
              <w:fldChar w:fldCharType="end"/>
            </w:r>
          </w:p>
        </w:tc>
        <w:tc>
          <w:tcPr>
            <w:tcW w:w="1701" w:type="dxa"/>
          </w:tcPr>
          <w:p w14:paraId="4774F0C4" w14:textId="311B58E8" w:rsidR="00DB3E8E" w:rsidRDefault="00D46323" w:rsidP="00E65F16">
            <w:pPr>
              <w:pStyle w:val="CitecTexteTableau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DOCPROPERTY  "verif Vd"  \* MERGEFORMAT </w:instrText>
            </w:r>
            <w:r>
              <w:fldChar w:fldCharType="end"/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01" w:type="dxa"/>
          </w:tcPr>
          <w:p w14:paraId="6C45593B" w14:textId="7062160A" w:rsidR="00DB3E8E" w:rsidRDefault="00D46323" w:rsidP="00325044">
            <w:pPr>
              <w:pStyle w:val="CitecTexteTableau"/>
              <w:jc w:val="left"/>
            </w:pPr>
            <w:r>
              <w:fldChar w:fldCharType="begin"/>
            </w:r>
            <w:r>
              <w:instrText xml:space="preserve"> DOCPROPERTY  "date verif Vdd"  \* </w:instrText>
            </w:r>
            <w:r w:rsidR="00323A6E">
              <w:rPr>
                <w:szCs w:val="20"/>
              </w:rPr>
              <w:instrText>Lower</w:instrText>
            </w:r>
            <w:r w:rsidR="00323A6E" w:rsidRPr="00B630EC">
              <w:rPr>
                <w:szCs w:val="20"/>
              </w:rPr>
              <w:instrText xml:space="preserve"> </w:instrText>
            </w:r>
            <w:r>
              <w:fldChar w:fldCharType="end"/>
            </w:r>
          </w:p>
        </w:tc>
      </w:tr>
      <w:tr w:rsidR="00DB3E8E" w14:paraId="0F30B11A" w14:textId="77777777" w:rsidTr="008A2D4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1700" w:type="dxa"/>
            <w:tcBorders>
              <w:bottom w:val="nil"/>
            </w:tcBorders>
          </w:tcPr>
          <w:p w14:paraId="490CDEA8" w14:textId="19C5499E" w:rsidR="00DB3E8E" w:rsidRPr="00B630EC" w:rsidRDefault="00244CCD" w:rsidP="00330E83">
            <w:pPr>
              <w:pStyle w:val="CitecTexteTableau"/>
              <w:jc w:val="left"/>
              <w:rPr>
                <w:szCs w:val="20"/>
              </w:rPr>
            </w:pPr>
            <w:r w:rsidRPr="00A2753B">
              <w:rPr>
                <w:szCs w:val="20"/>
                <w:lang w:val="en-US"/>
              </w:rPr>
              <w:fldChar w:fldCharType="begin"/>
            </w:r>
            <w:r w:rsidRPr="00A2753B">
              <w:rPr>
                <w:szCs w:val="20"/>
                <w:lang w:val="en-US"/>
              </w:rPr>
              <w:instrText xml:space="preserve"> IF </w:instrText>
            </w:r>
            <w:r w:rsidRPr="00A2753B">
              <w:rPr>
                <w:szCs w:val="20"/>
                <w:lang w:val="en-US"/>
              </w:rPr>
              <w:fldChar w:fldCharType="begin"/>
            </w:r>
            <w:r w:rsidRPr="00A2753B">
              <w:rPr>
                <w:szCs w:val="20"/>
                <w:lang w:val="en-US"/>
              </w:rPr>
              <w:instrText xml:space="preserve"> DOCPROPERTY “auteur V</w:instrText>
            </w:r>
            <w:r w:rsidR="00107314">
              <w:rPr>
                <w:szCs w:val="20"/>
                <w:lang w:val="en-US"/>
              </w:rPr>
              <w:instrText>e</w:instrText>
            </w:r>
            <w:r w:rsidRPr="00A2753B">
              <w:rPr>
                <w:szCs w:val="20"/>
                <w:lang w:val="en-US"/>
              </w:rPr>
              <w:instrText xml:space="preserve">” </w:instrText>
            </w:r>
            <w:r w:rsidRPr="00A2753B">
              <w:rPr>
                <w:szCs w:val="20"/>
                <w:lang w:val="en-US"/>
              </w:rPr>
              <w:fldChar w:fldCharType="end"/>
            </w:r>
            <w:r w:rsidRPr="00A2753B">
              <w:rPr>
                <w:szCs w:val="20"/>
                <w:lang w:val="en-US"/>
              </w:rPr>
              <w:instrText xml:space="preserve"> = “” “” </w:instrText>
            </w:r>
            <w:r w:rsidRPr="00A2753B">
              <w:rPr>
                <w:szCs w:val="20"/>
                <w:lang w:val="en-US"/>
              </w:rPr>
              <w:fldChar w:fldCharType="begin"/>
            </w:r>
            <w:r w:rsidRPr="00A2753B">
              <w:rPr>
                <w:szCs w:val="20"/>
                <w:lang w:val="en-US"/>
              </w:rPr>
              <w:instrText xml:space="preserve"> IF</w:instrText>
            </w:r>
            <w:r w:rsidRPr="00A2753B">
              <w:rPr>
                <w:szCs w:val="20"/>
                <w:lang w:val="en-US"/>
              </w:rPr>
              <w:fldChar w:fldCharType="begin"/>
            </w:r>
            <w:r w:rsidRPr="00A2753B">
              <w:rPr>
                <w:szCs w:val="20"/>
                <w:lang w:val="en-US"/>
              </w:rPr>
              <w:instrText xml:space="preserve"> DOCPROPERTY Document_O-R </w:instrText>
            </w:r>
            <w:r w:rsidRPr="00A2753B">
              <w:rPr>
                <w:szCs w:val="20"/>
                <w:lang w:val="en-US"/>
              </w:rPr>
              <w:fldChar w:fldCharType="separate"/>
            </w:r>
            <w:r w:rsidR="00E540AA">
              <w:rPr>
                <w:szCs w:val="20"/>
                <w:lang w:val="en-US"/>
              </w:rPr>
              <w:instrText>Rapport</w:instrText>
            </w:r>
            <w:r w:rsidRPr="00A2753B">
              <w:rPr>
                <w:szCs w:val="20"/>
                <w:lang w:val="en-US"/>
              </w:rPr>
              <w:fldChar w:fldCharType="end"/>
            </w:r>
            <w:r w:rsidRPr="00A2753B">
              <w:rPr>
                <w:szCs w:val="20"/>
                <w:lang w:val="en-US"/>
              </w:rPr>
              <w:instrText xml:space="preserve"> = “Offre” “O.</w:instrText>
            </w:r>
            <w:r w:rsidRPr="00A2753B">
              <w:rPr>
                <w:szCs w:val="20"/>
                <w:lang w:val="en-US"/>
              </w:rPr>
              <w:fldChar w:fldCharType="begin"/>
            </w:r>
            <w:r w:rsidRPr="00A2753B">
              <w:rPr>
                <w:szCs w:val="20"/>
                <w:lang w:val="en-US"/>
              </w:rPr>
              <w:instrText xml:space="preserve"> DOCPROPERTY Référence </w:instrText>
            </w:r>
            <w:r w:rsidRPr="00A2753B">
              <w:rPr>
                <w:szCs w:val="20"/>
                <w:lang w:val="en-US"/>
              </w:rPr>
              <w:fldChar w:fldCharType="separate"/>
            </w:r>
            <w:r w:rsidR="007F372D">
              <w:rPr>
                <w:szCs w:val="20"/>
                <w:lang w:val="en-US"/>
              </w:rPr>
              <w:instrText>17000.0</w:instrText>
            </w:r>
            <w:r w:rsidRPr="00A2753B">
              <w:rPr>
                <w:szCs w:val="20"/>
                <w:lang w:val="en-US"/>
              </w:rPr>
              <w:fldChar w:fldCharType="end"/>
            </w:r>
            <w:r w:rsidR="00107314">
              <w:rPr>
                <w:szCs w:val="20"/>
                <w:lang w:val="en-US"/>
              </w:rPr>
              <w:instrText>e</w:instrText>
            </w:r>
            <w:r w:rsidRPr="00A2753B">
              <w:rPr>
                <w:szCs w:val="20"/>
                <w:lang w:val="en-US"/>
              </w:rPr>
              <w:instrText>” “R.</w:instrText>
            </w:r>
            <w:r w:rsidRPr="00A2753B">
              <w:rPr>
                <w:szCs w:val="20"/>
                <w:lang w:val="en-US"/>
              </w:rPr>
              <w:fldChar w:fldCharType="begin"/>
            </w:r>
            <w:r w:rsidRPr="00A2753B">
              <w:rPr>
                <w:szCs w:val="20"/>
                <w:lang w:val="en-US"/>
              </w:rPr>
              <w:instrText xml:space="preserve"> DOCPROPERTY Référence </w:instrText>
            </w:r>
            <w:r w:rsidRPr="00A2753B">
              <w:rPr>
                <w:szCs w:val="20"/>
                <w:lang w:val="en-US"/>
              </w:rPr>
              <w:fldChar w:fldCharType="separate"/>
            </w:r>
            <w:r w:rsidR="00E540AA">
              <w:rPr>
                <w:szCs w:val="20"/>
                <w:lang w:val="en-US"/>
              </w:rPr>
              <w:instrText>17000.0</w:instrText>
            </w:r>
            <w:r w:rsidRPr="00A2753B">
              <w:rPr>
                <w:szCs w:val="20"/>
                <w:lang w:val="en-US"/>
              </w:rPr>
              <w:fldChar w:fldCharType="end"/>
            </w:r>
            <w:r w:rsidRPr="00A2753B">
              <w:rPr>
                <w:szCs w:val="20"/>
                <w:lang w:val="en-US"/>
              </w:rPr>
              <w:instrText xml:space="preserve"> - </w:instrText>
            </w:r>
            <w:r w:rsidR="00791C93">
              <w:rPr>
                <w:szCs w:val="20"/>
                <w:lang w:val="en-US"/>
              </w:rPr>
              <w:instrText>v</w:instrText>
            </w:r>
            <w:r w:rsidR="00330E83">
              <w:rPr>
                <w:szCs w:val="20"/>
                <w:lang w:val="en-US"/>
              </w:rPr>
              <w:instrText>6</w:instrText>
            </w:r>
            <w:r w:rsidRPr="00A2753B">
              <w:rPr>
                <w:szCs w:val="20"/>
                <w:lang w:val="en-US"/>
              </w:rPr>
              <w:instrText xml:space="preserve">” </w:instrText>
            </w:r>
            <w:r w:rsidRPr="00A2753B">
              <w:rPr>
                <w:szCs w:val="20"/>
                <w:lang w:val="en-US"/>
              </w:rPr>
              <w:fldChar w:fldCharType="separate"/>
            </w:r>
            <w:r w:rsidR="00E540AA" w:rsidRPr="00A2753B">
              <w:rPr>
                <w:noProof/>
                <w:szCs w:val="20"/>
                <w:lang w:val="en-US"/>
              </w:rPr>
              <w:instrText>R.</w:instrText>
            </w:r>
            <w:r w:rsidR="00E540AA">
              <w:rPr>
                <w:noProof/>
                <w:szCs w:val="20"/>
                <w:lang w:val="en-US"/>
              </w:rPr>
              <w:instrText>17000.0</w:instrText>
            </w:r>
            <w:r w:rsidR="00E540AA" w:rsidRPr="00A2753B">
              <w:rPr>
                <w:noProof/>
                <w:szCs w:val="20"/>
                <w:lang w:val="en-US"/>
              </w:rPr>
              <w:instrText xml:space="preserve"> - </w:instrText>
            </w:r>
            <w:r w:rsidR="00E540AA">
              <w:rPr>
                <w:noProof/>
                <w:szCs w:val="20"/>
                <w:lang w:val="en-US"/>
              </w:rPr>
              <w:instrText>v6</w:instrText>
            </w:r>
            <w:r w:rsidRPr="00A2753B">
              <w:rPr>
                <w:szCs w:val="20"/>
                <w:lang w:val="en-US"/>
              </w:rPr>
              <w:fldChar w:fldCharType="end"/>
            </w:r>
            <w:r w:rsidRPr="00A2753B">
              <w:rPr>
                <w:szCs w:val="20"/>
                <w:lang w:val="en-US"/>
              </w:rPr>
              <w:instrText xml:space="preserve"> </w:instrText>
            </w:r>
            <w:r w:rsidRPr="00A2753B">
              <w:rPr>
                <w:szCs w:val="20"/>
                <w:lang w:val="en-US"/>
              </w:rPr>
              <w:fldChar w:fldCharType="end"/>
            </w:r>
          </w:p>
        </w:tc>
        <w:tc>
          <w:tcPr>
            <w:tcW w:w="1701" w:type="dxa"/>
            <w:tcBorders>
              <w:bottom w:val="nil"/>
            </w:tcBorders>
          </w:tcPr>
          <w:p w14:paraId="0DC6A5E8" w14:textId="41A1350C" w:rsidR="00DB3E8E" w:rsidRDefault="00D46323" w:rsidP="00D76E5D">
            <w:pPr>
              <w:pStyle w:val="CitecTexteTableau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DOCPROPERTY  "auteur Ve"  \* MERGEFORMAT </w:instrText>
            </w:r>
            <w:r>
              <w:fldChar w:fldCharType="end"/>
            </w:r>
          </w:p>
        </w:tc>
        <w:tc>
          <w:tcPr>
            <w:tcW w:w="1701" w:type="dxa"/>
            <w:tcBorders>
              <w:bottom w:val="nil"/>
            </w:tcBorders>
          </w:tcPr>
          <w:p w14:paraId="18D764B7" w14:textId="2FA22506" w:rsidR="00DB3E8E" w:rsidRDefault="00D46323" w:rsidP="00E65F16">
            <w:pPr>
              <w:pStyle w:val="CitecTexteTableau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DOCPROPERTY  "verif Ve"  \* MERGEFORMAT </w:instrText>
            </w:r>
            <w:r>
              <w:fldChar w:fldCharType="end"/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01" w:type="dxa"/>
            <w:tcBorders>
              <w:bottom w:val="nil"/>
            </w:tcBorders>
          </w:tcPr>
          <w:p w14:paraId="1A3F7322" w14:textId="2EB3CF6E" w:rsidR="00DB3E8E" w:rsidRDefault="00D46323" w:rsidP="00325044">
            <w:pPr>
              <w:pStyle w:val="CitecTexteTableau"/>
              <w:jc w:val="left"/>
            </w:pPr>
            <w:r>
              <w:fldChar w:fldCharType="begin"/>
            </w:r>
            <w:r>
              <w:instrText xml:space="preserve"> DOCPROPERTY  "date verif Vee"  \* </w:instrText>
            </w:r>
            <w:r w:rsidR="00323A6E">
              <w:rPr>
                <w:szCs w:val="20"/>
              </w:rPr>
              <w:instrText>Lower</w:instrText>
            </w:r>
            <w:r w:rsidR="00323A6E" w:rsidRPr="00B630EC">
              <w:rPr>
                <w:szCs w:val="20"/>
              </w:rPr>
              <w:instrText xml:space="preserve"> </w:instrText>
            </w:r>
            <w:r>
              <w:fldChar w:fldCharType="end"/>
            </w:r>
          </w:p>
        </w:tc>
      </w:tr>
    </w:tbl>
    <w:p w14:paraId="5A06EC70" w14:textId="77777777" w:rsidR="00A73827" w:rsidRDefault="00A73827" w:rsidP="00B630EC"/>
    <w:p w14:paraId="56A97527" w14:textId="1CF894B4" w:rsidR="005F692A" w:rsidRDefault="00E4174B" w:rsidP="00B630EC">
      <w:r>
        <w:rPr>
          <w:i/>
        </w:rPr>
        <w:fldChar w:fldCharType="begin"/>
      </w:r>
      <w:r>
        <w:rPr>
          <w:i/>
        </w:rPr>
        <w:instrText xml:space="preserve"> IF </w:instrText>
      </w:r>
      <w:r>
        <w:rPr>
          <w:i/>
        </w:rPr>
        <w:fldChar w:fldCharType="begin"/>
      </w:r>
      <w:r>
        <w:rPr>
          <w:i/>
        </w:rPr>
        <w:instrText xml:space="preserve"> DOCPROPERTY "Source photo PdG" </w:instrText>
      </w:r>
      <w:r>
        <w:rPr>
          <w:i/>
        </w:rPr>
        <w:fldChar w:fldCharType="separate"/>
      </w:r>
      <w:r w:rsidR="009519E8">
        <w:rPr>
          <w:i/>
        </w:rPr>
        <w:instrText>source illustration/photo</w:instrText>
      </w:r>
      <w:r>
        <w:rPr>
          <w:i/>
        </w:rPr>
        <w:fldChar w:fldCharType="end"/>
      </w:r>
      <w:r>
        <w:rPr>
          <w:i/>
        </w:rPr>
        <w:instrText xml:space="preserve"> ="" "" "</w:instrText>
      </w:r>
      <w:r w:rsidR="000B5EB1">
        <w:rPr>
          <w:i/>
        </w:rPr>
        <w:instrText>Illustration</w:instrText>
      </w:r>
      <w:r w:rsidR="00A95976" w:rsidRPr="00A95976">
        <w:rPr>
          <w:i/>
        </w:rPr>
        <w:instrText xml:space="preserve"> page de </w:instrText>
      </w:r>
      <w:r w:rsidR="00BB25DD">
        <w:rPr>
          <w:i/>
        </w:rPr>
        <w:instrText>couverture</w:instrText>
      </w:r>
      <w:r w:rsidR="00A95976" w:rsidRPr="00A95976">
        <w:rPr>
          <w:i/>
        </w:rPr>
        <w:instrText xml:space="preserve"> : </w:instrText>
      </w:r>
      <w:r>
        <w:rPr>
          <w:i/>
        </w:rPr>
        <w:fldChar w:fldCharType="begin"/>
      </w:r>
      <w:r>
        <w:rPr>
          <w:i/>
        </w:rPr>
        <w:instrText xml:space="preserve"> DOCPROPERTY "Source photo PdG" </w:instrText>
      </w:r>
      <w:r>
        <w:rPr>
          <w:i/>
        </w:rPr>
        <w:fldChar w:fldCharType="separate"/>
      </w:r>
      <w:r w:rsidR="009519E8">
        <w:rPr>
          <w:i/>
        </w:rPr>
        <w:instrText>source illustration/photo</w:instrText>
      </w:r>
      <w:r>
        <w:rPr>
          <w:i/>
        </w:rPr>
        <w:fldChar w:fldCharType="end"/>
      </w:r>
      <w:r>
        <w:rPr>
          <w:i/>
        </w:rPr>
        <w:instrText xml:space="preserve">" </w:instrText>
      </w:r>
      <w:r>
        <w:rPr>
          <w:i/>
        </w:rPr>
        <w:fldChar w:fldCharType="separate"/>
      </w:r>
      <w:r w:rsidR="009519E8">
        <w:rPr>
          <w:i/>
          <w:noProof/>
        </w:rPr>
        <w:t>Illustration</w:t>
      </w:r>
      <w:r w:rsidR="009519E8" w:rsidRPr="00A95976">
        <w:rPr>
          <w:i/>
          <w:noProof/>
        </w:rPr>
        <w:t xml:space="preserve"> page de </w:t>
      </w:r>
      <w:r w:rsidR="009519E8">
        <w:rPr>
          <w:i/>
          <w:noProof/>
        </w:rPr>
        <w:t>couverture</w:t>
      </w:r>
      <w:r w:rsidR="009519E8" w:rsidRPr="00A95976">
        <w:rPr>
          <w:i/>
          <w:noProof/>
        </w:rPr>
        <w:t xml:space="preserve"> : </w:t>
      </w:r>
      <w:r w:rsidR="009519E8">
        <w:rPr>
          <w:i/>
          <w:noProof/>
        </w:rPr>
        <w:t>source illustration/photo</w:t>
      </w:r>
      <w:r>
        <w:rPr>
          <w:i/>
        </w:rPr>
        <w:fldChar w:fldCharType="end"/>
      </w:r>
    </w:p>
    <w:p w14:paraId="3E004BA9" w14:textId="77777777" w:rsidR="00FE1279" w:rsidRPr="00B630EC" w:rsidRDefault="00FE1279" w:rsidP="00B630EC">
      <w:pPr>
        <w:sectPr w:rsidR="00FE1279" w:rsidRPr="00B630EC" w:rsidSect="00A01214">
          <w:headerReference w:type="even" r:id="rId18"/>
          <w:headerReference w:type="first" r:id="rId19"/>
          <w:footerReference w:type="first" r:id="rId20"/>
          <w:pgSz w:w="11906" w:h="16838" w:code="9"/>
          <w:pgMar w:top="720" w:right="851" w:bottom="1418" w:left="1418" w:header="709" w:footer="108" w:gutter="2835"/>
          <w:pgNumType w:start="0"/>
          <w:cols w:space="708"/>
          <w:docGrid w:linePitch="360"/>
        </w:sectPr>
      </w:pPr>
    </w:p>
    <w:p w14:paraId="2C635ADA" w14:textId="77777777" w:rsidR="00C37E16" w:rsidRDefault="00902C1B" w:rsidP="000E2940">
      <w:pPr>
        <w:pStyle w:val="CitecTitreSommaire"/>
      </w:pPr>
      <w:r>
        <w:lastRenderedPageBreak/>
        <w:t>Sommaire</w:t>
      </w:r>
    </w:p>
    <w:p w14:paraId="7AA12978" w14:textId="77777777" w:rsidR="00C37E16" w:rsidRDefault="00C37E16" w:rsidP="00C37E16">
      <w:pPr>
        <w:pStyle w:val="CitecNormal"/>
      </w:pPr>
    </w:p>
    <w:p w14:paraId="13C0DD5A" w14:textId="36933E01" w:rsidR="00AA5E87" w:rsidRDefault="004B4433">
      <w:pPr>
        <w:pStyle w:val="TM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fr-CH" w:eastAsia="fr-CH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TOC \o "2-2" \h \z \t "Titre 1;1;Titre 3;3;Titre;1;Citec Titre 1;1;Citec Titre Annexe 1;4;Citec Titre 1-;1" </w:instrText>
      </w:r>
      <w:r>
        <w:rPr>
          <w:rFonts w:ascii="Arial" w:hAnsi="Arial"/>
        </w:rPr>
        <w:fldChar w:fldCharType="separate"/>
      </w:r>
      <w:hyperlink w:anchor="_Toc46744498" w:history="1">
        <w:r w:rsidR="00AA5E87" w:rsidRPr="00290BAE">
          <w:t>1.</w:t>
        </w:r>
        <w:r w:rsidR="00AA5E87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val="fr-CH" w:eastAsia="fr-CH"/>
          </w:rPr>
          <w:tab/>
        </w:r>
        <w:r w:rsidR="00AA5E87" w:rsidRPr="00290BAE">
          <w:t>Introduction</w:t>
        </w:r>
        <w:r w:rsidR="00AA5E87">
          <w:rPr>
            <w:webHidden/>
          </w:rPr>
          <w:tab/>
        </w:r>
        <w:r w:rsidR="00AA5E87">
          <w:rPr>
            <w:webHidden/>
          </w:rPr>
          <w:fldChar w:fldCharType="begin"/>
        </w:r>
        <w:r w:rsidR="00AA5E87">
          <w:rPr>
            <w:webHidden/>
          </w:rPr>
          <w:instrText xml:space="preserve"> PAGEREF _Toc46744498 \h </w:instrText>
        </w:r>
        <w:r w:rsidR="00AA5E87">
          <w:rPr>
            <w:webHidden/>
          </w:rPr>
        </w:r>
        <w:r w:rsidR="00AA5E87">
          <w:rPr>
            <w:webHidden/>
          </w:rPr>
          <w:fldChar w:fldCharType="separate"/>
        </w:r>
        <w:r w:rsidR="009519E8">
          <w:rPr>
            <w:webHidden/>
          </w:rPr>
          <w:t>3</w:t>
        </w:r>
        <w:r w:rsidR="00AA5E87">
          <w:rPr>
            <w:webHidden/>
          </w:rPr>
          <w:fldChar w:fldCharType="end"/>
        </w:r>
      </w:hyperlink>
    </w:p>
    <w:p w14:paraId="68F889CE" w14:textId="2EAD995D" w:rsidR="00AA5E87" w:rsidRDefault="00000000">
      <w:pPr>
        <w:pStyle w:val="TM2"/>
        <w:rPr>
          <w:rFonts w:asciiTheme="minorHAnsi" w:eastAsiaTheme="minorEastAsia" w:hAnsiTheme="minorHAnsi" w:cstheme="minorBidi"/>
          <w:bCs w:val="0"/>
          <w:noProof/>
          <w:szCs w:val="22"/>
          <w:lang w:val="fr-CH"/>
        </w:rPr>
      </w:pPr>
      <w:hyperlink w:anchor="_Toc46744499" w:history="1">
        <w:r w:rsidR="00AA5E87" w:rsidRPr="00290BAE">
          <w:rPr>
            <w:noProof/>
          </w:rPr>
          <w:t>1.1.</w:t>
        </w:r>
        <w:r w:rsidR="00AA5E87">
          <w:rPr>
            <w:rFonts w:asciiTheme="minorHAnsi" w:eastAsiaTheme="minorEastAsia" w:hAnsiTheme="minorHAnsi" w:cstheme="minorBidi"/>
            <w:bCs w:val="0"/>
            <w:noProof/>
            <w:szCs w:val="22"/>
            <w:lang w:val="fr-CH"/>
          </w:rPr>
          <w:tab/>
        </w:r>
        <w:r w:rsidR="00AA5E87" w:rsidRPr="00290BAE">
          <w:rPr>
            <w:noProof/>
          </w:rPr>
          <w:t>Contexte</w:t>
        </w:r>
        <w:r w:rsidR="00AA5E87">
          <w:rPr>
            <w:noProof/>
            <w:webHidden/>
          </w:rPr>
          <w:tab/>
        </w:r>
        <w:r w:rsidR="00AA5E87">
          <w:rPr>
            <w:noProof/>
            <w:webHidden/>
          </w:rPr>
          <w:fldChar w:fldCharType="begin"/>
        </w:r>
        <w:r w:rsidR="00AA5E87">
          <w:rPr>
            <w:noProof/>
            <w:webHidden/>
          </w:rPr>
          <w:instrText xml:space="preserve"> PAGEREF _Toc46744499 \h </w:instrText>
        </w:r>
        <w:r w:rsidR="00AA5E87">
          <w:rPr>
            <w:noProof/>
            <w:webHidden/>
          </w:rPr>
        </w:r>
        <w:r w:rsidR="00AA5E87">
          <w:rPr>
            <w:noProof/>
            <w:webHidden/>
          </w:rPr>
          <w:fldChar w:fldCharType="separate"/>
        </w:r>
        <w:r w:rsidR="009519E8">
          <w:rPr>
            <w:noProof/>
            <w:webHidden/>
          </w:rPr>
          <w:t>3</w:t>
        </w:r>
        <w:r w:rsidR="00AA5E87">
          <w:rPr>
            <w:noProof/>
            <w:webHidden/>
          </w:rPr>
          <w:fldChar w:fldCharType="end"/>
        </w:r>
      </w:hyperlink>
    </w:p>
    <w:p w14:paraId="21CB81F3" w14:textId="63402595" w:rsidR="00AA5E87" w:rsidRDefault="00000000">
      <w:pPr>
        <w:pStyle w:val="TM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fr-CH" w:eastAsia="fr-CH"/>
        </w:rPr>
      </w:pPr>
      <w:hyperlink w:anchor="_Toc46744500" w:history="1">
        <w:r w:rsidR="00AA5E87" w:rsidRPr="00290BAE">
          <w:t>2.</w:t>
        </w:r>
        <w:r w:rsidR="00AA5E87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val="fr-CH" w:eastAsia="fr-CH"/>
          </w:rPr>
          <w:tab/>
        </w:r>
        <w:r w:rsidR="00AA5E87" w:rsidRPr="00290BAE">
          <w:t>Conclusions</w:t>
        </w:r>
        <w:r w:rsidR="00AA5E87">
          <w:rPr>
            <w:webHidden/>
          </w:rPr>
          <w:tab/>
        </w:r>
        <w:r w:rsidR="00AA5E87">
          <w:rPr>
            <w:webHidden/>
          </w:rPr>
          <w:fldChar w:fldCharType="begin"/>
        </w:r>
        <w:r w:rsidR="00AA5E87">
          <w:rPr>
            <w:webHidden/>
          </w:rPr>
          <w:instrText xml:space="preserve"> PAGEREF _Toc46744500 \h </w:instrText>
        </w:r>
        <w:r w:rsidR="00AA5E87">
          <w:rPr>
            <w:webHidden/>
          </w:rPr>
        </w:r>
        <w:r w:rsidR="00AA5E87">
          <w:rPr>
            <w:webHidden/>
          </w:rPr>
          <w:fldChar w:fldCharType="separate"/>
        </w:r>
        <w:r w:rsidR="009519E8">
          <w:rPr>
            <w:webHidden/>
          </w:rPr>
          <w:t>4</w:t>
        </w:r>
        <w:r w:rsidR="00AA5E87">
          <w:rPr>
            <w:webHidden/>
          </w:rPr>
          <w:fldChar w:fldCharType="end"/>
        </w:r>
      </w:hyperlink>
    </w:p>
    <w:p w14:paraId="17450027" w14:textId="15C525B4" w:rsidR="00AA5E87" w:rsidRDefault="00000000">
      <w:pPr>
        <w:pStyle w:val="TM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fr-CH" w:eastAsia="fr-CH"/>
        </w:rPr>
      </w:pPr>
      <w:hyperlink w:anchor="_Toc46744501" w:history="1">
        <w:r w:rsidR="00AA5E87" w:rsidRPr="00290BAE">
          <w:rPr>
            <w:lang w:val="fr-CH"/>
          </w:rPr>
          <w:t>3.</w:t>
        </w:r>
        <w:r w:rsidR="00AA5E87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val="fr-CH" w:eastAsia="fr-CH"/>
          </w:rPr>
          <w:tab/>
        </w:r>
        <w:r w:rsidR="00AA5E87" w:rsidRPr="00290BAE">
          <w:rPr>
            <w:lang w:val="fr-CH"/>
          </w:rPr>
          <w:t>Annexes</w:t>
        </w:r>
        <w:r w:rsidR="00AA5E87">
          <w:rPr>
            <w:webHidden/>
          </w:rPr>
          <w:tab/>
        </w:r>
        <w:r w:rsidR="00AA5E87">
          <w:rPr>
            <w:webHidden/>
          </w:rPr>
          <w:fldChar w:fldCharType="begin"/>
        </w:r>
        <w:r w:rsidR="00AA5E87">
          <w:rPr>
            <w:webHidden/>
          </w:rPr>
          <w:instrText xml:space="preserve"> PAGEREF _Toc46744501 \h </w:instrText>
        </w:r>
        <w:r w:rsidR="00AA5E87">
          <w:rPr>
            <w:webHidden/>
          </w:rPr>
        </w:r>
        <w:r w:rsidR="00AA5E87">
          <w:rPr>
            <w:webHidden/>
          </w:rPr>
          <w:fldChar w:fldCharType="separate"/>
        </w:r>
        <w:r w:rsidR="009519E8">
          <w:rPr>
            <w:webHidden/>
          </w:rPr>
          <w:t>5</w:t>
        </w:r>
        <w:r w:rsidR="00AA5E87">
          <w:rPr>
            <w:webHidden/>
          </w:rPr>
          <w:fldChar w:fldCharType="end"/>
        </w:r>
      </w:hyperlink>
    </w:p>
    <w:p w14:paraId="4D238679" w14:textId="1F201272" w:rsidR="00AA5E87" w:rsidRDefault="00000000">
      <w:pPr>
        <w:pStyle w:val="TM4"/>
        <w:rPr>
          <w:rFonts w:asciiTheme="minorHAnsi" w:eastAsiaTheme="minorEastAsia" w:hAnsiTheme="minorHAnsi" w:cstheme="minorBidi"/>
          <w:bCs w:val="0"/>
          <w:szCs w:val="22"/>
          <w:lang w:eastAsia="fr-CH"/>
        </w:rPr>
      </w:pPr>
      <w:hyperlink w:anchor="_Toc46744502" w:history="1">
        <w:r w:rsidR="00AA5E87" w:rsidRPr="00290BAE">
          <w:t>Annexe 1.</w:t>
        </w:r>
        <w:r w:rsidR="00AA5E87">
          <w:rPr>
            <w:rFonts w:asciiTheme="minorHAnsi" w:eastAsiaTheme="minorEastAsia" w:hAnsiTheme="minorHAnsi" w:cstheme="minorBidi"/>
            <w:bCs w:val="0"/>
            <w:szCs w:val="22"/>
            <w:lang w:eastAsia="fr-CH"/>
          </w:rPr>
          <w:tab/>
        </w:r>
        <w:r w:rsidR="00AA5E87" w:rsidRPr="00290BAE">
          <w:t>Données complémentaires</w:t>
        </w:r>
        <w:r w:rsidR="00AA5E87">
          <w:rPr>
            <w:webHidden/>
          </w:rPr>
          <w:tab/>
        </w:r>
        <w:r w:rsidR="00AA5E87">
          <w:rPr>
            <w:webHidden/>
          </w:rPr>
          <w:fldChar w:fldCharType="begin"/>
        </w:r>
        <w:r w:rsidR="00AA5E87">
          <w:rPr>
            <w:webHidden/>
          </w:rPr>
          <w:instrText xml:space="preserve"> PAGEREF _Toc46744502 \h </w:instrText>
        </w:r>
        <w:r w:rsidR="00AA5E87">
          <w:rPr>
            <w:webHidden/>
          </w:rPr>
        </w:r>
        <w:r w:rsidR="00AA5E87">
          <w:rPr>
            <w:webHidden/>
          </w:rPr>
          <w:fldChar w:fldCharType="separate"/>
        </w:r>
        <w:r w:rsidR="009519E8">
          <w:rPr>
            <w:webHidden/>
          </w:rPr>
          <w:t>6</w:t>
        </w:r>
        <w:r w:rsidR="00AA5E87">
          <w:rPr>
            <w:webHidden/>
          </w:rPr>
          <w:fldChar w:fldCharType="end"/>
        </w:r>
      </w:hyperlink>
    </w:p>
    <w:p w14:paraId="66EAB389" w14:textId="7041F74B" w:rsidR="00AA5E87" w:rsidRDefault="00000000">
      <w:pPr>
        <w:pStyle w:val="TM4"/>
        <w:rPr>
          <w:rFonts w:asciiTheme="minorHAnsi" w:eastAsiaTheme="minorEastAsia" w:hAnsiTheme="minorHAnsi" w:cstheme="minorBidi"/>
          <w:bCs w:val="0"/>
          <w:szCs w:val="22"/>
          <w:lang w:eastAsia="fr-CH"/>
        </w:rPr>
      </w:pPr>
      <w:hyperlink w:anchor="_Toc46744503" w:history="1">
        <w:r w:rsidR="00AA5E87" w:rsidRPr="00290BAE">
          <w:t>Annexe 2.</w:t>
        </w:r>
        <w:r w:rsidR="00AA5E87">
          <w:rPr>
            <w:rFonts w:asciiTheme="minorHAnsi" w:eastAsiaTheme="minorEastAsia" w:hAnsiTheme="minorHAnsi" w:cstheme="minorBidi"/>
            <w:bCs w:val="0"/>
            <w:szCs w:val="22"/>
            <w:lang w:eastAsia="fr-CH"/>
          </w:rPr>
          <w:tab/>
        </w:r>
        <w:r w:rsidR="00AA5E87" w:rsidRPr="00290BAE">
          <w:t>Analyses particulières</w:t>
        </w:r>
        <w:r w:rsidR="00AA5E87">
          <w:rPr>
            <w:webHidden/>
          </w:rPr>
          <w:tab/>
        </w:r>
        <w:r w:rsidR="00AA5E87">
          <w:rPr>
            <w:webHidden/>
          </w:rPr>
          <w:fldChar w:fldCharType="begin"/>
        </w:r>
        <w:r w:rsidR="00AA5E87">
          <w:rPr>
            <w:webHidden/>
          </w:rPr>
          <w:instrText xml:space="preserve"> PAGEREF _Toc46744503 \h </w:instrText>
        </w:r>
        <w:r w:rsidR="00AA5E87">
          <w:rPr>
            <w:webHidden/>
          </w:rPr>
        </w:r>
        <w:r w:rsidR="00AA5E87">
          <w:rPr>
            <w:webHidden/>
          </w:rPr>
          <w:fldChar w:fldCharType="separate"/>
        </w:r>
        <w:r w:rsidR="009519E8">
          <w:rPr>
            <w:webHidden/>
          </w:rPr>
          <w:t>7</w:t>
        </w:r>
        <w:r w:rsidR="00AA5E87">
          <w:rPr>
            <w:webHidden/>
          </w:rPr>
          <w:fldChar w:fldCharType="end"/>
        </w:r>
      </w:hyperlink>
    </w:p>
    <w:p w14:paraId="54F677F8" w14:textId="77777777" w:rsidR="00C37E16" w:rsidRDefault="004B4433" w:rsidP="00535EEE">
      <w:pPr>
        <w:pStyle w:val="CitecNormal"/>
        <w:rPr>
          <w:noProof/>
          <w:lang w:eastAsia="fr-FR"/>
        </w:rPr>
      </w:pPr>
      <w:r>
        <w:rPr>
          <w:noProof/>
          <w:lang w:eastAsia="fr-FR"/>
        </w:rPr>
        <w:fldChar w:fldCharType="end"/>
      </w:r>
    </w:p>
    <w:p w14:paraId="0E653FD6" w14:textId="77777777" w:rsidR="00C3744F" w:rsidRDefault="00C3744F">
      <w:pPr>
        <w:spacing w:before="0" w:after="0"/>
        <w:jc w:val="left"/>
        <w:rPr>
          <w:noProof/>
          <w:lang w:eastAsia="fr-FR"/>
        </w:rPr>
      </w:pPr>
      <w:r>
        <w:rPr>
          <w:noProof/>
          <w:lang w:eastAsia="fr-FR"/>
        </w:rPr>
        <w:br w:type="page"/>
      </w:r>
    </w:p>
    <w:p w14:paraId="5D4EA6F1" w14:textId="77777777" w:rsidR="00C3744F" w:rsidRPr="00535EEE" w:rsidRDefault="00C3744F" w:rsidP="00535EEE">
      <w:pPr>
        <w:pStyle w:val="CitecNormal"/>
      </w:pPr>
    </w:p>
    <w:p w14:paraId="2D676037" w14:textId="77777777" w:rsidR="00AA5E87" w:rsidRDefault="00AA5E87" w:rsidP="00AA5E87">
      <w:pPr>
        <w:pStyle w:val="CitecTitre1"/>
      </w:pPr>
      <w:bookmarkStart w:id="0" w:name="_Toc534400579"/>
      <w:bookmarkStart w:id="1" w:name="_Toc2001467"/>
      <w:bookmarkStart w:id="2" w:name="_Toc46744498"/>
      <w:r>
        <w:lastRenderedPageBreak/>
        <w:t>Introduction</w:t>
      </w:r>
      <w:bookmarkEnd w:id="0"/>
      <w:bookmarkEnd w:id="1"/>
      <w:bookmarkEnd w:id="2"/>
    </w:p>
    <w:p w14:paraId="71E2F0B3" w14:textId="77777777" w:rsidR="00AA5E87" w:rsidRPr="0054276B" w:rsidRDefault="00AA5E87" w:rsidP="00AA5E87">
      <w:pPr>
        <w:pStyle w:val="CitecTitre2"/>
      </w:pPr>
      <w:bookmarkStart w:id="3" w:name="_Toc341731507"/>
      <w:bookmarkStart w:id="4" w:name="_Toc534400580"/>
      <w:bookmarkStart w:id="5" w:name="_Toc2001468"/>
      <w:bookmarkStart w:id="6" w:name="_Toc46744499"/>
      <w:r>
        <w:t>Contexte</w:t>
      </w:r>
      <w:bookmarkEnd w:id="3"/>
      <w:bookmarkEnd w:id="4"/>
      <w:bookmarkEnd w:id="5"/>
      <w:bookmarkEnd w:id="6"/>
    </w:p>
    <w:p w14:paraId="2A38F140" w14:textId="2883F685" w:rsidR="00AA5E87" w:rsidRDefault="007D79B2" w:rsidP="00AA5E87">
      <w:pPr>
        <w:pStyle w:val="CitecNormal"/>
      </w:pPr>
      <w:r>
        <w:t xml:space="preserve">Dans </w:t>
      </w:r>
      <w:r w:rsidR="00EC09AD">
        <w:t xml:space="preserve">ce document nous allons </w:t>
      </w:r>
      <w:r w:rsidR="00C86431">
        <w:t>regarder</w:t>
      </w:r>
      <w:r w:rsidR="00EC09AD">
        <w:t xml:space="preserve"> en détail les fonctions </w:t>
      </w:r>
      <w:r w:rsidR="00C86431">
        <w:t>derrière</w:t>
      </w:r>
      <w:r w:rsidR="00EC09AD">
        <w:t xml:space="preserve"> les scripts python de l’outil pour comprendre en détail le flux de travail et les paramètres de chaque fonction.</w:t>
      </w:r>
    </w:p>
    <w:p w14:paraId="3B5328BA" w14:textId="77777777" w:rsidR="00EC09AD" w:rsidRDefault="00EC09AD" w:rsidP="00AA5E87">
      <w:pPr>
        <w:pStyle w:val="CitecNormal"/>
      </w:pPr>
    </w:p>
    <w:p w14:paraId="679770E8" w14:textId="4206CFE2" w:rsidR="00EC09AD" w:rsidRDefault="00EC09AD" w:rsidP="00AA5E87">
      <w:pPr>
        <w:pStyle w:val="CitecNormal"/>
      </w:pPr>
      <w:r>
        <w:t xml:space="preserve">Les deux scripts python intégrés dans la </w:t>
      </w:r>
      <w:proofErr w:type="spellStart"/>
      <w:r>
        <w:t>toolbox</w:t>
      </w:r>
      <w:proofErr w:type="spellEnd"/>
      <w:r>
        <w:t xml:space="preserve"> </w:t>
      </w:r>
      <w:r w:rsidR="00C86431">
        <w:t xml:space="preserve">comportent des fonctions </w:t>
      </w:r>
      <w:proofErr w:type="spellStart"/>
      <w:r w:rsidR="00C86431">
        <w:t>built-in</w:t>
      </w:r>
      <w:proofErr w:type="spellEnd"/>
      <w:r w:rsidR="00C86431">
        <w:t xml:space="preserve"> de ArcGIS Pro avec d</w:t>
      </w:r>
    </w:p>
    <w:p w14:paraId="658BDF37" w14:textId="77777777" w:rsidR="00AA5E87" w:rsidRDefault="00AA5E87" w:rsidP="00AA5E87">
      <w:pPr>
        <w:pStyle w:val="Citectitre3"/>
      </w:pPr>
      <w:r>
        <w:t>Titre 3 si nécessaire</w:t>
      </w:r>
    </w:p>
    <w:p w14:paraId="41FF3F4F" w14:textId="77777777" w:rsidR="00AA5E87" w:rsidRDefault="00AA5E87" w:rsidP="00AA5E87">
      <w:pPr>
        <w:pStyle w:val="CitecNormal"/>
      </w:pPr>
      <w:r>
        <w:t>Suite du texte …</w:t>
      </w:r>
    </w:p>
    <w:p w14:paraId="782C9CFA" w14:textId="77777777" w:rsidR="00AA5E87" w:rsidRDefault="00AA5E87" w:rsidP="00AA5E87">
      <w:pPr>
        <w:pStyle w:val="CitecTitre4"/>
      </w:pPr>
      <w:r>
        <w:t>Titre 4</w:t>
      </w:r>
    </w:p>
    <w:p w14:paraId="628F1682" w14:textId="77777777" w:rsidR="00AA5E87" w:rsidRDefault="00AA5E87" w:rsidP="00AA5E87">
      <w:pPr>
        <w:pStyle w:val="CitecNormal"/>
      </w:pPr>
      <w:r>
        <w:t>Texte …</w:t>
      </w:r>
    </w:p>
    <w:p w14:paraId="265F6473" w14:textId="77777777" w:rsidR="00287DDD" w:rsidRDefault="00287DDD" w:rsidP="00AA5E87">
      <w:pPr>
        <w:pStyle w:val="CitecNormal"/>
      </w:pPr>
    </w:p>
    <w:p w14:paraId="349D66D8" w14:textId="77777777" w:rsidR="00AA5E87" w:rsidRDefault="00AA5E87" w:rsidP="00AA5E87">
      <w:pPr>
        <w:pStyle w:val="CitecTitre1"/>
      </w:pPr>
      <w:bookmarkStart w:id="7" w:name="_Toc341731508"/>
      <w:bookmarkStart w:id="8" w:name="_Toc534400581"/>
      <w:bookmarkStart w:id="9" w:name="_Toc2001469"/>
      <w:bookmarkStart w:id="10" w:name="_Toc46744500"/>
      <w:r>
        <w:lastRenderedPageBreak/>
        <w:t>Conclusions</w:t>
      </w:r>
      <w:bookmarkEnd w:id="7"/>
      <w:bookmarkEnd w:id="8"/>
      <w:bookmarkEnd w:id="9"/>
      <w:bookmarkEnd w:id="10"/>
    </w:p>
    <w:p w14:paraId="157F48DC" w14:textId="77777777" w:rsidR="00AA5E87" w:rsidRDefault="00AA5E87" w:rsidP="00AA5E87">
      <w:pPr>
        <w:pStyle w:val="CitecNormal"/>
      </w:pPr>
      <w:r>
        <w:t>Cette étude a permis …</w:t>
      </w:r>
    </w:p>
    <w:p w14:paraId="4F1AD1F9" w14:textId="77777777" w:rsidR="00AA5E87" w:rsidRDefault="00AA5E87" w:rsidP="00AA5E87">
      <w:pPr>
        <w:pStyle w:val="CitecNormal"/>
      </w:pPr>
    </w:p>
    <w:p w14:paraId="52F6242F" w14:textId="77777777" w:rsidR="00AA5E87" w:rsidRDefault="00AA5E87" w:rsidP="00AA5E87">
      <w:pPr>
        <w:pStyle w:val="CitecTitre1"/>
        <w:rPr>
          <w:lang w:val="fr-CH"/>
        </w:rPr>
      </w:pPr>
      <w:bookmarkStart w:id="11" w:name="_Toc534400582"/>
      <w:bookmarkStart w:id="12" w:name="_Toc2001470"/>
      <w:bookmarkStart w:id="13" w:name="_Toc46744501"/>
      <w:r>
        <w:rPr>
          <w:lang w:val="fr-CH"/>
        </w:rPr>
        <w:lastRenderedPageBreak/>
        <w:t>Annexes</w:t>
      </w:r>
      <w:bookmarkEnd w:id="11"/>
      <w:bookmarkEnd w:id="12"/>
      <w:bookmarkEnd w:id="13"/>
    </w:p>
    <w:p w14:paraId="47D6FA09" w14:textId="77777777" w:rsidR="00AA5E87" w:rsidRPr="007B754B" w:rsidRDefault="00AA5E87" w:rsidP="00AA5E87">
      <w:pPr>
        <w:pStyle w:val="CitecNormal"/>
        <w:rPr>
          <w:lang w:val="fr-CH"/>
        </w:rPr>
      </w:pPr>
    </w:p>
    <w:p w14:paraId="1D4318BE" w14:textId="77777777" w:rsidR="00AA5E87" w:rsidRDefault="00AA5E87" w:rsidP="00AA5E87">
      <w:pPr>
        <w:pStyle w:val="CitecTitreSommaire"/>
      </w:pPr>
      <w:r>
        <w:t>Sommaire des annexes</w:t>
      </w:r>
    </w:p>
    <w:p w14:paraId="3218F2F6" w14:textId="77777777" w:rsidR="00AA5E87" w:rsidRDefault="00AA5E87" w:rsidP="00AA5E87">
      <w:pPr>
        <w:pStyle w:val="CitecNormal"/>
      </w:pPr>
    </w:p>
    <w:p w14:paraId="022D9B37" w14:textId="2ADB5437" w:rsidR="00AA5E87" w:rsidRDefault="00AA5E87" w:rsidP="00AA5E87">
      <w:pPr>
        <w:pStyle w:val="TM5"/>
        <w:rPr>
          <w:rFonts w:asciiTheme="minorHAnsi" w:eastAsiaTheme="minorEastAsia" w:hAnsiTheme="minorHAnsi" w:cstheme="minorBidi"/>
          <w:b w:val="0"/>
          <w:bCs w:val="0"/>
          <w:sz w:val="22"/>
          <w:lang w:val="fr-CH" w:eastAsia="fr-CH"/>
        </w:rPr>
      </w:pPr>
      <w:r>
        <w:rPr>
          <w:szCs w:val="24"/>
          <w:lang w:val="fr-CH"/>
        </w:rPr>
        <w:fldChar w:fldCharType="begin"/>
      </w:r>
      <w:r>
        <w:rPr>
          <w:szCs w:val="24"/>
          <w:lang w:val="fr-CH"/>
        </w:rPr>
        <w:instrText xml:space="preserve"> TOC \h \z \t "Citec Titre Annexe 1;5;Citec Titre Annexe 2;6" </w:instrText>
      </w:r>
      <w:r>
        <w:rPr>
          <w:szCs w:val="24"/>
          <w:lang w:val="fr-CH"/>
        </w:rPr>
        <w:fldChar w:fldCharType="separate"/>
      </w:r>
      <w:hyperlink w:anchor="_Toc42861871" w:history="1">
        <w:r w:rsidRPr="0004647E">
          <w:rPr>
            <w:lang w:val="fr-CH"/>
          </w:rPr>
          <w:t>Annexe 1.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lang w:val="fr-CH" w:eastAsia="fr-CH"/>
          </w:rPr>
          <w:tab/>
        </w:r>
        <w:r w:rsidRPr="0004647E">
          <w:rPr>
            <w:lang w:val="fr-CH"/>
          </w:rPr>
          <w:t>Données complémentaires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_Toc42861871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519E8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AA84A46" w14:textId="4F8A5AB7" w:rsidR="00AA5E87" w:rsidRDefault="00000000" w:rsidP="00AA5E87">
      <w:pPr>
        <w:pStyle w:val="TM5"/>
        <w:rPr>
          <w:rFonts w:asciiTheme="minorHAnsi" w:eastAsiaTheme="minorEastAsia" w:hAnsiTheme="minorHAnsi" w:cstheme="minorBidi"/>
          <w:b w:val="0"/>
          <w:bCs w:val="0"/>
          <w:sz w:val="22"/>
          <w:lang w:val="fr-CH" w:eastAsia="fr-CH"/>
        </w:rPr>
      </w:pPr>
      <w:hyperlink w:anchor="_Toc42861872" w:history="1">
        <w:r w:rsidR="00AA5E87" w:rsidRPr="0004647E">
          <w:rPr>
            <w:lang w:val="fr-CH"/>
          </w:rPr>
          <w:t>Annexe 2.</w:t>
        </w:r>
        <w:r w:rsidR="00AA5E87">
          <w:rPr>
            <w:rFonts w:asciiTheme="minorHAnsi" w:eastAsiaTheme="minorEastAsia" w:hAnsiTheme="minorHAnsi" w:cstheme="minorBidi"/>
            <w:b w:val="0"/>
            <w:bCs w:val="0"/>
            <w:sz w:val="22"/>
            <w:lang w:val="fr-CH" w:eastAsia="fr-CH"/>
          </w:rPr>
          <w:tab/>
        </w:r>
        <w:r w:rsidR="00AA5E87" w:rsidRPr="0004647E">
          <w:rPr>
            <w:lang w:val="fr-CH"/>
          </w:rPr>
          <w:t>Analyses particulières</w:t>
        </w:r>
        <w:r w:rsidR="00AA5E87">
          <w:rPr>
            <w:webHidden/>
          </w:rPr>
          <w:tab/>
        </w:r>
        <w:r w:rsidR="00AA5E87">
          <w:rPr>
            <w:webHidden/>
          </w:rPr>
          <w:fldChar w:fldCharType="begin"/>
        </w:r>
        <w:r w:rsidR="00AA5E87">
          <w:rPr>
            <w:webHidden/>
          </w:rPr>
          <w:instrText xml:space="preserve"> PAGEREF _Toc42861872 \h </w:instrText>
        </w:r>
        <w:r w:rsidR="00AA5E87">
          <w:rPr>
            <w:webHidden/>
          </w:rPr>
        </w:r>
        <w:r w:rsidR="00AA5E87">
          <w:rPr>
            <w:webHidden/>
          </w:rPr>
          <w:fldChar w:fldCharType="separate"/>
        </w:r>
        <w:r w:rsidR="009519E8">
          <w:rPr>
            <w:webHidden/>
          </w:rPr>
          <w:t>7</w:t>
        </w:r>
        <w:r w:rsidR="00AA5E87">
          <w:rPr>
            <w:webHidden/>
          </w:rPr>
          <w:fldChar w:fldCharType="end"/>
        </w:r>
      </w:hyperlink>
    </w:p>
    <w:p w14:paraId="1536293D" w14:textId="315691C8" w:rsidR="00AA5E87" w:rsidRDefault="00000000" w:rsidP="00AA5E87">
      <w:pPr>
        <w:pStyle w:val="TM6"/>
        <w:rPr>
          <w:rFonts w:asciiTheme="minorHAnsi" w:eastAsiaTheme="minorEastAsia" w:hAnsiTheme="minorHAnsi" w:cstheme="minorBidi"/>
          <w:bCs w:val="0"/>
          <w:szCs w:val="22"/>
        </w:rPr>
      </w:pPr>
      <w:hyperlink w:anchor="_Toc42861873" w:history="1">
        <w:r w:rsidR="00AA5E87" w:rsidRPr="0004647E">
          <w:t>A 2.1.</w:t>
        </w:r>
        <w:r w:rsidR="00AA5E87">
          <w:rPr>
            <w:rFonts w:asciiTheme="minorHAnsi" w:eastAsiaTheme="minorEastAsia" w:hAnsiTheme="minorHAnsi" w:cstheme="minorBidi"/>
            <w:bCs w:val="0"/>
            <w:szCs w:val="22"/>
          </w:rPr>
          <w:tab/>
        </w:r>
        <w:r w:rsidR="00AA5E87" w:rsidRPr="0004647E">
          <w:t>Génération de trafic</w:t>
        </w:r>
        <w:r w:rsidR="00AA5E87">
          <w:rPr>
            <w:webHidden/>
          </w:rPr>
          <w:tab/>
        </w:r>
        <w:r w:rsidR="00AA5E87">
          <w:rPr>
            <w:webHidden/>
          </w:rPr>
          <w:fldChar w:fldCharType="begin"/>
        </w:r>
        <w:r w:rsidR="00AA5E87">
          <w:rPr>
            <w:webHidden/>
          </w:rPr>
          <w:instrText xml:space="preserve"> PAGEREF _Toc42861873 \h </w:instrText>
        </w:r>
        <w:r w:rsidR="00AA5E87">
          <w:rPr>
            <w:webHidden/>
          </w:rPr>
        </w:r>
        <w:r w:rsidR="00AA5E87">
          <w:rPr>
            <w:webHidden/>
          </w:rPr>
          <w:fldChar w:fldCharType="separate"/>
        </w:r>
        <w:r w:rsidR="009519E8">
          <w:rPr>
            <w:webHidden/>
          </w:rPr>
          <w:t>7</w:t>
        </w:r>
        <w:r w:rsidR="00AA5E87">
          <w:rPr>
            <w:webHidden/>
          </w:rPr>
          <w:fldChar w:fldCharType="end"/>
        </w:r>
      </w:hyperlink>
    </w:p>
    <w:p w14:paraId="59D8D06A" w14:textId="278637D7" w:rsidR="00AA5E87" w:rsidRDefault="00000000" w:rsidP="00AA5E87">
      <w:pPr>
        <w:pStyle w:val="TM6"/>
        <w:rPr>
          <w:rFonts w:asciiTheme="minorHAnsi" w:eastAsiaTheme="minorEastAsia" w:hAnsiTheme="minorHAnsi" w:cstheme="minorBidi"/>
          <w:bCs w:val="0"/>
          <w:szCs w:val="22"/>
        </w:rPr>
      </w:pPr>
      <w:hyperlink w:anchor="_Toc42861874" w:history="1">
        <w:r w:rsidR="00AA5E87" w:rsidRPr="0004647E">
          <w:t>A 2.2.</w:t>
        </w:r>
        <w:r w:rsidR="00AA5E87">
          <w:rPr>
            <w:rFonts w:asciiTheme="minorHAnsi" w:eastAsiaTheme="minorEastAsia" w:hAnsiTheme="minorHAnsi" w:cstheme="minorBidi"/>
            <w:bCs w:val="0"/>
            <w:szCs w:val="22"/>
          </w:rPr>
          <w:tab/>
        </w:r>
        <w:r w:rsidR="00AA5E87" w:rsidRPr="0004647E">
          <w:t>xxx</w:t>
        </w:r>
        <w:r w:rsidR="00AA5E87">
          <w:rPr>
            <w:webHidden/>
          </w:rPr>
          <w:tab/>
        </w:r>
        <w:r w:rsidR="00AA5E87">
          <w:rPr>
            <w:webHidden/>
          </w:rPr>
          <w:fldChar w:fldCharType="begin"/>
        </w:r>
        <w:r w:rsidR="00AA5E87">
          <w:rPr>
            <w:webHidden/>
          </w:rPr>
          <w:instrText xml:space="preserve"> PAGEREF _Toc42861874 \h </w:instrText>
        </w:r>
        <w:r w:rsidR="00AA5E87">
          <w:rPr>
            <w:webHidden/>
          </w:rPr>
        </w:r>
        <w:r w:rsidR="00AA5E87">
          <w:rPr>
            <w:webHidden/>
          </w:rPr>
          <w:fldChar w:fldCharType="separate"/>
        </w:r>
        <w:r w:rsidR="009519E8">
          <w:rPr>
            <w:webHidden/>
          </w:rPr>
          <w:t>7</w:t>
        </w:r>
        <w:r w:rsidR="00AA5E87">
          <w:rPr>
            <w:webHidden/>
          </w:rPr>
          <w:fldChar w:fldCharType="end"/>
        </w:r>
      </w:hyperlink>
    </w:p>
    <w:p w14:paraId="6DC068BE" w14:textId="77777777" w:rsidR="00AA5E87" w:rsidRPr="00CC3FCA" w:rsidRDefault="00AA5E87" w:rsidP="00AA5E87">
      <w:pPr>
        <w:pStyle w:val="CitecNormal"/>
        <w:rPr>
          <w:lang w:val="fr-CH"/>
        </w:rPr>
      </w:pPr>
      <w:r>
        <w:rPr>
          <w:rFonts w:cs="Arial"/>
          <w:b/>
          <w:bCs/>
          <w:noProof/>
          <w:sz w:val="24"/>
          <w:szCs w:val="24"/>
          <w:lang w:val="fr-CH" w:eastAsia="fr-FR"/>
        </w:rPr>
        <w:fldChar w:fldCharType="end"/>
      </w:r>
    </w:p>
    <w:p w14:paraId="097F32FE" w14:textId="77777777" w:rsidR="00AA5E87" w:rsidRDefault="00AA5E87" w:rsidP="00AA5E87">
      <w:pPr>
        <w:pStyle w:val="CitecTitreAnnexe1"/>
        <w:rPr>
          <w:lang w:val="fr-CH"/>
        </w:rPr>
      </w:pPr>
      <w:bookmarkStart w:id="14" w:name="_Toc534400583"/>
      <w:bookmarkStart w:id="15" w:name="_Toc2001471"/>
      <w:bookmarkStart w:id="16" w:name="_Toc42861871"/>
      <w:bookmarkStart w:id="17" w:name="_Toc46744502"/>
      <w:r>
        <w:rPr>
          <w:lang w:val="fr-CH"/>
        </w:rPr>
        <w:lastRenderedPageBreak/>
        <w:t>Données complémentaires</w:t>
      </w:r>
      <w:bookmarkEnd w:id="14"/>
      <w:bookmarkEnd w:id="15"/>
      <w:bookmarkEnd w:id="16"/>
      <w:bookmarkEnd w:id="17"/>
    </w:p>
    <w:p w14:paraId="6FD3F863" w14:textId="77777777" w:rsidR="00AA5E87" w:rsidRPr="00C3744F" w:rsidRDefault="00AA5E87" w:rsidP="00AA5E87">
      <w:pPr>
        <w:pStyle w:val="CitecNormal"/>
        <w:rPr>
          <w:lang w:val="fr-CH"/>
        </w:rPr>
      </w:pPr>
    </w:p>
    <w:p w14:paraId="31ECDE0F" w14:textId="77777777" w:rsidR="00AA5E87" w:rsidRDefault="00AA5E87" w:rsidP="00AA5E87">
      <w:pPr>
        <w:pStyle w:val="CitecTitreAnnexe1"/>
        <w:rPr>
          <w:lang w:val="fr-CH"/>
        </w:rPr>
      </w:pPr>
      <w:bookmarkStart w:id="18" w:name="_Toc534400584"/>
      <w:bookmarkStart w:id="19" w:name="_Toc2001472"/>
      <w:bookmarkStart w:id="20" w:name="_Toc42861872"/>
      <w:bookmarkStart w:id="21" w:name="_Toc46744503"/>
      <w:r>
        <w:rPr>
          <w:lang w:val="fr-CH"/>
        </w:rPr>
        <w:lastRenderedPageBreak/>
        <w:t>Analyses particulières</w:t>
      </w:r>
      <w:bookmarkEnd w:id="18"/>
      <w:bookmarkEnd w:id="19"/>
      <w:bookmarkEnd w:id="20"/>
      <w:bookmarkEnd w:id="21"/>
    </w:p>
    <w:p w14:paraId="670FB519" w14:textId="77777777" w:rsidR="00AA5E87" w:rsidRDefault="00AA5E87" w:rsidP="00AA5E87">
      <w:pPr>
        <w:pStyle w:val="CitecTitreAnnexe2"/>
        <w:rPr>
          <w:lang w:val="fr-CH"/>
        </w:rPr>
      </w:pPr>
      <w:bookmarkStart w:id="22" w:name="_Toc42861873"/>
      <w:r>
        <w:rPr>
          <w:lang w:val="fr-CH"/>
        </w:rPr>
        <w:t>Génération de trafic</w:t>
      </w:r>
      <w:bookmarkEnd w:id="22"/>
    </w:p>
    <w:p w14:paraId="60A35D24" w14:textId="77777777" w:rsidR="00AA5E87" w:rsidRDefault="00AA5E87" w:rsidP="00AA5E87">
      <w:pPr>
        <w:pStyle w:val="CitecNormal"/>
        <w:rPr>
          <w:lang w:val="fr-CH"/>
        </w:rPr>
      </w:pPr>
      <w:proofErr w:type="spellStart"/>
      <w:r>
        <w:rPr>
          <w:lang w:val="fr-CH"/>
        </w:rPr>
        <w:t>Blabla</w:t>
      </w:r>
      <w:proofErr w:type="spellEnd"/>
      <w:r>
        <w:rPr>
          <w:lang w:val="fr-CH"/>
        </w:rPr>
        <w:t xml:space="preserve"> …</w:t>
      </w:r>
    </w:p>
    <w:p w14:paraId="76391ED8" w14:textId="77777777" w:rsidR="00AA5E87" w:rsidRPr="008528D5" w:rsidRDefault="00AA5E87" w:rsidP="00AA5E87">
      <w:pPr>
        <w:pStyle w:val="CitecTitreAnnexe2"/>
        <w:rPr>
          <w:lang w:val="fr-CH"/>
        </w:rPr>
      </w:pPr>
      <w:bookmarkStart w:id="23" w:name="_Toc42861874"/>
      <w:proofErr w:type="gramStart"/>
      <w:r>
        <w:rPr>
          <w:lang w:val="fr-CH"/>
        </w:rPr>
        <w:t>xxx</w:t>
      </w:r>
      <w:bookmarkEnd w:id="23"/>
      <w:proofErr w:type="gramEnd"/>
    </w:p>
    <w:p w14:paraId="08612C79" w14:textId="77777777" w:rsidR="00AA5E87" w:rsidRDefault="00AA5E87" w:rsidP="00AA5E87">
      <w:pPr>
        <w:pStyle w:val="CitecNormal"/>
      </w:pPr>
    </w:p>
    <w:p w14:paraId="12F3D5EE" w14:textId="77777777" w:rsidR="005060CC" w:rsidRDefault="005060CC" w:rsidP="00C37E16">
      <w:pPr>
        <w:pStyle w:val="CitecNormal"/>
      </w:pPr>
    </w:p>
    <w:sectPr w:rsidR="005060CC" w:rsidSect="00A01214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 w:code="9"/>
      <w:pgMar w:top="1701" w:right="1134" w:bottom="1134" w:left="1134" w:header="709" w:footer="284" w:gutter="283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12373" w14:textId="77777777" w:rsidR="00FC3247" w:rsidRDefault="00FC3247" w:rsidP="00291E60">
      <w:pPr>
        <w:pStyle w:val="CitecpagedegardeDate"/>
      </w:pPr>
      <w:r>
        <w:separator/>
      </w:r>
    </w:p>
  </w:endnote>
  <w:endnote w:type="continuationSeparator" w:id="0">
    <w:p w14:paraId="3E9CFFA7" w14:textId="77777777" w:rsidR="00FC3247" w:rsidRDefault="00FC3247" w:rsidP="00291E60">
      <w:pPr>
        <w:pStyle w:val="CitecpagedegardeDate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 Univers 57 Condensed">
    <w:altName w:val="Courier New"/>
    <w:charset w:val="00"/>
    <w:family w:val="auto"/>
    <w:pitch w:val="variable"/>
    <w:sig w:usb0="03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405C2" w14:textId="03BA969A" w:rsidR="00CA2645" w:rsidRDefault="00CA2645" w:rsidP="00BE2B66">
    <w:pPr>
      <w:pStyle w:val="CitecPieddepage"/>
      <w:framePr w:wrap="around"/>
      <w:tabs>
        <w:tab w:val="clear" w:pos="9582"/>
        <w:tab w:val="right" w:pos="9639"/>
      </w:tabs>
    </w:pPr>
    <w:r>
      <w:rPr>
        <w:rStyle w:val="Numrodepage"/>
      </w:rPr>
      <w:t xml:space="preserve">© </w:t>
    </w:r>
    <w:fldSimple w:instr=" DOCPROPERTY  Copyright  \* MERGEFORMAT ">
      <w:r w:rsidR="009519E8">
        <w:t>Citec Ingénieurs Conseils</w:t>
      </w:r>
    </w:fldSimple>
    <w:r>
      <w:t xml:space="preserve"> – </w:t>
    </w:r>
    <w:r w:rsidRPr="009373BE">
      <w:fldChar w:fldCharType="begin"/>
    </w:r>
    <w:r w:rsidRPr="009373BE">
      <w:instrText xml:space="preserve"> IF </w:instrText>
    </w:r>
    <w:r w:rsidRPr="009373BE">
      <w:fldChar w:fldCharType="begin"/>
    </w:r>
    <w:r w:rsidRPr="009373BE">
      <w:instrText xml:space="preserve"> DOCPROPERTY Document_O-R </w:instrText>
    </w:r>
    <w:r w:rsidRPr="009373BE">
      <w:fldChar w:fldCharType="separate"/>
    </w:r>
    <w:r w:rsidR="009519E8">
      <w:instrText>Rapport</w:instrText>
    </w:r>
    <w:r w:rsidRPr="009373BE">
      <w:fldChar w:fldCharType="end"/>
    </w:r>
    <w:r w:rsidRPr="009373BE">
      <w:instrText xml:space="preserve"> ="</w:instrText>
    </w:r>
    <w:r>
      <w:instrText>Offre</w:instrText>
    </w:r>
    <w:r w:rsidRPr="009373BE">
      <w:instrText xml:space="preserve">" "" </w:instrText>
    </w:r>
    <w:r w:rsidRPr="009373BE">
      <w:fldChar w:fldCharType="begin"/>
    </w:r>
    <w:r w:rsidRPr="009373BE">
      <w:instrText xml:space="preserve"> IF </w:instrText>
    </w:r>
    <w:r w:rsidRPr="009373BE">
      <w:fldChar w:fldCharType="begin"/>
    </w:r>
    <w:r w:rsidRPr="009373BE">
      <w:instrText xml:space="preserve"> DOCPROPERTY "auteur Va"</w:instrText>
    </w:r>
    <w:r w:rsidRPr="009373BE">
      <w:fldChar w:fldCharType="end"/>
    </w:r>
    <w:r w:rsidRPr="009373BE">
      <w:instrText xml:space="preserve"> ="" "" </w:instrText>
    </w:r>
    <w:r w:rsidRPr="009373BE">
      <w:fldChar w:fldCharType="begin"/>
    </w:r>
    <w:r w:rsidRPr="009373BE">
      <w:instrText xml:space="preserve"> IF </w:instrText>
    </w:r>
    <w:r w:rsidRPr="009373BE">
      <w:fldChar w:fldCharType="begin"/>
    </w:r>
    <w:r w:rsidRPr="009373BE">
      <w:instrText xml:space="preserve"> DOCPROPERTY "auteur Vb" </w:instrText>
    </w:r>
    <w:r w:rsidRPr="009373BE">
      <w:fldChar w:fldCharType="end"/>
    </w:r>
    <w:r w:rsidRPr="009373BE">
      <w:instrText xml:space="preserve"> ="" "</w:instrText>
    </w:r>
    <w:r>
      <w:instrText xml:space="preserve">v2 </w:instrText>
    </w:r>
    <w:r w:rsidRPr="009373BE">
      <w:instrText xml:space="preserve">" </w:instrText>
    </w:r>
    <w:r w:rsidRPr="009373BE">
      <w:fldChar w:fldCharType="begin"/>
    </w:r>
    <w:r w:rsidRPr="009373BE">
      <w:instrText xml:space="preserve"> IF </w:instrText>
    </w:r>
    <w:r w:rsidRPr="009373BE">
      <w:fldChar w:fldCharType="begin"/>
    </w:r>
    <w:r w:rsidRPr="009373BE">
      <w:instrText xml:space="preserve"> DOCPROPERTY "auteur Vc" </w:instrText>
    </w:r>
    <w:r w:rsidRPr="009373BE">
      <w:fldChar w:fldCharType="end"/>
    </w:r>
    <w:r w:rsidRPr="009373BE">
      <w:instrText xml:space="preserve"> ="" "</w:instrText>
    </w:r>
    <w:r>
      <w:instrText xml:space="preserve">v3 </w:instrText>
    </w:r>
    <w:r w:rsidRPr="009373BE">
      <w:instrText xml:space="preserve">" </w:instrText>
    </w:r>
    <w:r w:rsidRPr="009373BE">
      <w:fldChar w:fldCharType="begin"/>
    </w:r>
    <w:r w:rsidRPr="009373BE">
      <w:instrText xml:space="preserve"> IF</w:instrText>
    </w:r>
    <w:r w:rsidRPr="009373BE">
      <w:fldChar w:fldCharType="begin"/>
    </w:r>
    <w:r w:rsidRPr="009373BE">
      <w:instrText xml:space="preserve"> DOCPROPERTY "auteur Vd" </w:instrText>
    </w:r>
    <w:r w:rsidRPr="009373BE">
      <w:fldChar w:fldCharType="end"/>
    </w:r>
    <w:r w:rsidRPr="009373BE">
      <w:instrText xml:space="preserve"> ="" "</w:instrText>
    </w:r>
    <w:r>
      <w:instrText xml:space="preserve">v4 </w:instrText>
    </w:r>
    <w:r w:rsidRPr="009373BE">
      <w:instrText xml:space="preserve">" </w:instrText>
    </w:r>
    <w:r w:rsidRPr="009373BE">
      <w:fldChar w:fldCharType="begin"/>
    </w:r>
    <w:r w:rsidRPr="009373BE">
      <w:instrText xml:space="preserve"> IF</w:instrText>
    </w:r>
    <w:r w:rsidRPr="009373BE">
      <w:fldChar w:fldCharType="begin"/>
    </w:r>
    <w:r w:rsidRPr="009373BE">
      <w:instrText xml:space="preserve"> DOCPROPERTY "auteur Ve" </w:instrText>
    </w:r>
    <w:r w:rsidRPr="009373BE">
      <w:fldChar w:fldCharType="end"/>
    </w:r>
    <w:r w:rsidRPr="009373BE">
      <w:instrText>="" "</w:instrText>
    </w:r>
    <w:r>
      <w:instrText xml:space="preserve">v5 </w:instrText>
    </w:r>
    <w:r w:rsidRPr="009373BE">
      <w:instrText>" "</w:instrText>
    </w:r>
    <w:r>
      <w:instrText xml:space="preserve">v6 </w:instrText>
    </w:r>
    <w:r w:rsidRPr="009373BE">
      <w:instrText xml:space="preserve">" </w:instrText>
    </w:r>
    <w:r w:rsidRPr="009373BE">
      <w:fldChar w:fldCharType="separate"/>
    </w:r>
    <w:r>
      <w:rPr>
        <w:noProof/>
      </w:rPr>
      <w:instrText xml:space="preserve">v5 </w:instrText>
    </w:r>
    <w:r w:rsidRPr="009373BE">
      <w:fldChar w:fldCharType="end"/>
    </w:r>
    <w:r w:rsidRPr="009373BE">
      <w:instrText xml:space="preserve"> </w:instrText>
    </w:r>
    <w:r w:rsidRPr="009373BE">
      <w:fldChar w:fldCharType="separate"/>
    </w:r>
    <w:r>
      <w:rPr>
        <w:noProof/>
      </w:rPr>
      <w:instrText xml:space="preserve">v4 </w:instrText>
    </w:r>
    <w:r w:rsidRPr="009373BE">
      <w:fldChar w:fldCharType="end"/>
    </w:r>
    <w:r w:rsidRPr="009373BE">
      <w:instrText xml:space="preserve"> </w:instrText>
    </w:r>
    <w:r w:rsidRPr="009373BE">
      <w:fldChar w:fldCharType="separate"/>
    </w:r>
    <w:r>
      <w:rPr>
        <w:noProof/>
      </w:rPr>
      <w:instrText xml:space="preserve">v3 </w:instrText>
    </w:r>
    <w:r w:rsidRPr="009373BE">
      <w:fldChar w:fldCharType="end"/>
    </w:r>
    <w:r w:rsidRPr="009373BE">
      <w:instrText xml:space="preserve"> </w:instrText>
    </w:r>
    <w:r w:rsidRPr="009373BE">
      <w:fldChar w:fldCharType="separate"/>
    </w:r>
    <w:r>
      <w:rPr>
        <w:noProof/>
      </w:rPr>
      <w:instrText xml:space="preserve">v2 </w:instrText>
    </w:r>
    <w:r w:rsidRPr="009373BE">
      <w:fldChar w:fldCharType="end"/>
    </w:r>
    <w:r w:rsidRPr="009373BE">
      <w:instrText xml:space="preserve"> </w:instrText>
    </w:r>
    <w:r w:rsidRPr="009373BE">
      <w:fldChar w:fldCharType="end"/>
    </w:r>
    <w:r w:rsidRPr="009373BE">
      <w:instrText xml:space="preserve"> </w:instrText>
    </w:r>
    <w:r w:rsidRPr="009373BE">
      <w:fldChar w:fldCharType="end"/>
    </w:r>
    <w:fldSimple w:instr=" DOCPROPERTY  &quot;Date du document pied de page&quot;  \* MERGEFORMAT ">
      <w:r w:rsidR="009519E8">
        <w:t>25 aout 2023</w:t>
      </w:r>
    </w:fldSimple>
    <w:r>
      <w:rPr>
        <w:rStyle w:val="Numrodepage"/>
      </w:rPr>
      <w:tab/>
    </w:r>
    <w:r w:rsidRPr="00291E60">
      <w:rPr>
        <w:rStyle w:val="Numrodepage"/>
      </w:rPr>
      <w:fldChar w:fldCharType="begin"/>
    </w:r>
    <w:r w:rsidRPr="00291E60">
      <w:rPr>
        <w:rStyle w:val="Numrodepage"/>
      </w:rPr>
      <w:instrText xml:space="preserve"> PAGE </w:instrText>
    </w:r>
    <w:r w:rsidRPr="00291E60">
      <w:rPr>
        <w:rStyle w:val="Numrodepage"/>
      </w:rPr>
      <w:fldChar w:fldCharType="separate"/>
    </w:r>
    <w:r>
      <w:rPr>
        <w:rStyle w:val="Numrodepage"/>
        <w:noProof/>
      </w:rPr>
      <w:t>1</w:t>
    </w:r>
    <w:r w:rsidRPr="00291E60">
      <w:rPr>
        <w:rStyle w:val="Numrodepage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6EC5D" w14:textId="77777777" w:rsidR="00CA2645" w:rsidRPr="00A01214" w:rsidRDefault="00CA2645" w:rsidP="00A01214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BEBE3" w14:textId="7CD6763F" w:rsidR="00CA2645" w:rsidRDefault="00CA2645" w:rsidP="004E3371">
    <w:pPr>
      <w:pStyle w:val="CitecPieddepage"/>
      <w:framePr w:w="10773" w:wrap="around" w:xAlign="right"/>
      <w:tabs>
        <w:tab w:val="clear" w:pos="9582"/>
        <w:tab w:val="right" w:pos="9639"/>
      </w:tabs>
    </w:pPr>
    <w:r w:rsidRPr="00291E60">
      <w:rPr>
        <w:rStyle w:val="Numrodepage"/>
      </w:rPr>
      <w:fldChar w:fldCharType="begin"/>
    </w:r>
    <w:r w:rsidRPr="00291E60">
      <w:rPr>
        <w:rStyle w:val="Numrodepage"/>
      </w:rPr>
      <w:instrText xml:space="preserve"> PAGE </w:instrText>
    </w:r>
    <w:r w:rsidRPr="00291E60">
      <w:rPr>
        <w:rStyle w:val="Numrodepage"/>
      </w:rPr>
      <w:fldChar w:fldCharType="separate"/>
    </w:r>
    <w:r>
      <w:rPr>
        <w:rStyle w:val="Numrodepage"/>
        <w:noProof/>
      </w:rPr>
      <w:t>20</w:t>
    </w:r>
    <w:r w:rsidRPr="00291E60">
      <w:rPr>
        <w:rStyle w:val="Numrodepage"/>
      </w:rPr>
      <w:fldChar w:fldCharType="end"/>
    </w:r>
    <w:r w:rsidRPr="00291E60">
      <w:rPr>
        <w:rStyle w:val="Numrodepage"/>
      </w:rPr>
      <w:tab/>
    </w:r>
    <w:r>
      <w:rPr>
        <w:rStyle w:val="Numrodepage"/>
      </w:rPr>
      <w:t xml:space="preserve">© </w:t>
    </w:r>
    <w:fldSimple w:instr=" DOCPROPERTY  Copyright  \* MERGEFORMAT ">
      <w:r w:rsidR="009519E8">
        <w:t>Citec Ingénieurs Conseils</w:t>
      </w:r>
    </w:fldSimple>
    <w:r>
      <w:t xml:space="preserve"> – </w:t>
    </w:r>
    <w:r w:rsidRPr="009373BE">
      <w:fldChar w:fldCharType="begin"/>
    </w:r>
    <w:r w:rsidRPr="009373BE">
      <w:instrText xml:space="preserve"> IF </w:instrText>
    </w:r>
    <w:r w:rsidRPr="009373BE">
      <w:fldChar w:fldCharType="begin"/>
    </w:r>
    <w:r w:rsidRPr="009373BE">
      <w:instrText xml:space="preserve"> DOCPROPERTY Document_O-R </w:instrText>
    </w:r>
    <w:r w:rsidRPr="009373BE">
      <w:fldChar w:fldCharType="separate"/>
    </w:r>
    <w:r w:rsidR="009519E8">
      <w:instrText>Rapport</w:instrText>
    </w:r>
    <w:r w:rsidRPr="009373BE">
      <w:fldChar w:fldCharType="end"/>
    </w:r>
    <w:r w:rsidRPr="009373BE">
      <w:instrText xml:space="preserve"> ="</w:instrText>
    </w:r>
    <w:r>
      <w:instrText>Offre</w:instrText>
    </w:r>
    <w:r w:rsidRPr="009373BE">
      <w:instrText xml:space="preserve">" "" </w:instrText>
    </w:r>
    <w:r w:rsidRPr="009373BE">
      <w:fldChar w:fldCharType="begin"/>
    </w:r>
    <w:r w:rsidRPr="009373BE">
      <w:instrText xml:space="preserve"> IF </w:instrText>
    </w:r>
    <w:r w:rsidRPr="009373BE">
      <w:fldChar w:fldCharType="begin"/>
    </w:r>
    <w:r w:rsidRPr="009373BE">
      <w:instrText xml:space="preserve"> DOCPROPERTY "auteur Va"</w:instrText>
    </w:r>
    <w:r w:rsidRPr="009373BE">
      <w:fldChar w:fldCharType="end"/>
    </w:r>
    <w:r w:rsidRPr="009373BE">
      <w:instrText xml:space="preserve"> ="" "" </w:instrText>
    </w:r>
    <w:r w:rsidRPr="009373BE">
      <w:fldChar w:fldCharType="begin"/>
    </w:r>
    <w:r w:rsidRPr="009373BE">
      <w:instrText xml:space="preserve"> IF </w:instrText>
    </w:r>
    <w:r w:rsidRPr="009373BE">
      <w:fldChar w:fldCharType="begin"/>
    </w:r>
    <w:r w:rsidRPr="009373BE">
      <w:instrText xml:space="preserve"> DOCPROPERTY "auteur Vb" </w:instrText>
    </w:r>
    <w:r w:rsidRPr="009373BE">
      <w:fldChar w:fldCharType="end"/>
    </w:r>
    <w:r w:rsidRPr="009373BE">
      <w:instrText xml:space="preserve"> ="" "</w:instrText>
    </w:r>
    <w:r>
      <w:instrText xml:space="preserve">v2 </w:instrText>
    </w:r>
    <w:r w:rsidRPr="009373BE">
      <w:instrText xml:space="preserve">" </w:instrText>
    </w:r>
    <w:r w:rsidRPr="009373BE">
      <w:fldChar w:fldCharType="begin"/>
    </w:r>
    <w:r w:rsidRPr="009373BE">
      <w:instrText xml:space="preserve"> IF </w:instrText>
    </w:r>
    <w:r w:rsidRPr="009373BE">
      <w:fldChar w:fldCharType="begin"/>
    </w:r>
    <w:r w:rsidRPr="009373BE">
      <w:instrText xml:space="preserve"> DOCPROPERTY "auteur Vc" </w:instrText>
    </w:r>
    <w:r w:rsidRPr="009373BE">
      <w:fldChar w:fldCharType="end"/>
    </w:r>
    <w:r w:rsidRPr="009373BE">
      <w:instrText xml:space="preserve"> ="" "</w:instrText>
    </w:r>
    <w:r>
      <w:instrText xml:space="preserve">v3 </w:instrText>
    </w:r>
    <w:r w:rsidRPr="009373BE">
      <w:instrText xml:space="preserve">" </w:instrText>
    </w:r>
    <w:r w:rsidRPr="009373BE">
      <w:fldChar w:fldCharType="begin"/>
    </w:r>
    <w:r w:rsidRPr="009373BE">
      <w:instrText xml:space="preserve"> IF</w:instrText>
    </w:r>
    <w:r w:rsidRPr="009373BE">
      <w:fldChar w:fldCharType="begin"/>
    </w:r>
    <w:r w:rsidRPr="009373BE">
      <w:instrText xml:space="preserve"> DOCPROPERTY "auteur Vd" </w:instrText>
    </w:r>
    <w:r w:rsidRPr="009373BE">
      <w:fldChar w:fldCharType="end"/>
    </w:r>
    <w:r w:rsidRPr="009373BE">
      <w:instrText xml:space="preserve"> ="" "</w:instrText>
    </w:r>
    <w:r>
      <w:instrText xml:space="preserve">v4 </w:instrText>
    </w:r>
    <w:r w:rsidRPr="009373BE">
      <w:instrText xml:space="preserve">" </w:instrText>
    </w:r>
    <w:r w:rsidRPr="009373BE">
      <w:fldChar w:fldCharType="begin"/>
    </w:r>
    <w:r w:rsidRPr="009373BE">
      <w:instrText xml:space="preserve"> IF</w:instrText>
    </w:r>
    <w:r w:rsidRPr="009373BE">
      <w:fldChar w:fldCharType="begin"/>
    </w:r>
    <w:r w:rsidRPr="009373BE">
      <w:instrText xml:space="preserve"> DOCPROPERTY "auteur Ve" </w:instrText>
    </w:r>
    <w:r w:rsidRPr="009373BE">
      <w:fldChar w:fldCharType="end"/>
    </w:r>
    <w:r w:rsidRPr="009373BE">
      <w:instrText>="" "</w:instrText>
    </w:r>
    <w:r>
      <w:instrText xml:space="preserve">v5 </w:instrText>
    </w:r>
    <w:r w:rsidRPr="009373BE">
      <w:instrText>" "</w:instrText>
    </w:r>
    <w:r>
      <w:instrText xml:space="preserve">v6 </w:instrText>
    </w:r>
    <w:r w:rsidRPr="009373BE">
      <w:instrText xml:space="preserve">" </w:instrText>
    </w:r>
    <w:r w:rsidRPr="009373BE">
      <w:fldChar w:fldCharType="separate"/>
    </w:r>
    <w:r>
      <w:rPr>
        <w:noProof/>
      </w:rPr>
      <w:instrText xml:space="preserve">v5 </w:instrText>
    </w:r>
    <w:r w:rsidRPr="009373BE">
      <w:fldChar w:fldCharType="end"/>
    </w:r>
    <w:r w:rsidRPr="009373BE">
      <w:instrText xml:space="preserve"> </w:instrText>
    </w:r>
    <w:r w:rsidRPr="009373BE">
      <w:fldChar w:fldCharType="separate"/>
    </w:r>
    <w:r>
      <w:rPr>
        <w:noProof/>
      </w:rPr>
      <w:instrText xml:space="preserve">v4 </w:instrText>
    </w:r>
    <w:r w:rsidRPr="009373BE">
      <w:fldChar w:fldCharType="end"/>
    </w:r>
    <w:r w:rsidRPr="009373BE">
      <w:instrText xml:space="preserve"> </w:instrText>
    </w:r>
    <w:r w:rsidRPr="009373BE">
      <w:fldChar w:fldCharType="separate"/>
    </w:r>
    <w:r>
      <w:rPr>
        <w:noProof/>
      </w:rPr>
      <w:instrText xml:space="preserve">v3 </w:instrText>
    </w:r>
    <w:r w:rsidRPr="009373BE">
      <w:fldChar w:fldCharType="end"/>
    </w:r>
    <w:r w:rsidRPr="009373BE">
      <w:instrText xml:space="preserve"> </w:instrText>
    </w:r>
    <w:r w:rsidRPr="009373BE">
      <w:fldChar w:fldCharType="separate"/>
    </w:r>
    <w:r>
      <w:rPr>
        <w:noProof/>
      </w:rPr>
      <w:instrText xml:space="preserve">v2 </w:instrText>
    </w:r>
    <w:r w:rsidRPr="009373BE">
      <w:fldChar w:fldCharType="end"/>
    </w:r>
    <w:r w:rsidRPr="009373BE">
      <w:instrText xml:space="preserve"> </w:instrText>
    </w:r>
    <w:r w:rsidRPr="009373BE">
      <w:fldChar w:fldCharType="end"/>
    </w:r>
    <w:r w:rsidRPr="009373BE">
      <w:instrText xml:space="preserve"> </w:instrText>
    </w:r>
    <w:r w:rsidRPr="009373BE">
      <w:fldChar w:fldCharType="end"/>
    </w:r>
    <w:fldSimple w:instr=" DOCPROPERTY  &quot;Date du document pied de page&quot;  \* MERGEFORMAT ">
      <w:r w:rsidR="009519E8">
        <w:t>25 aout 2023</w:t>
      </w:r>
    </w:fldSimple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58DED" w14:textId="34EA68FA" w:rsidR="00CA2645" w:rsidRDefault="00CA2645" w:rsidP="00BE2B66">
    <w:pPr>
      <w:pStyle w:val="CitecPieddepage"/>
      <w:framePr w:wrap="around"/>
      <w:tabs>
        <w:tab w:val="clear" w:pos="9582"/>
        <w:tab w:val="right" w:pos="9639"/>
      </w:tabs>
    </w:pPr>
    <w:r>
      <w:rPr>
        <w:rStyle w:val="Numrodepage"/>
      </w:rPr>
      <w:t xml:space="preserve">© </w:t>
    </w:r>
    <w:fldSimple w:instr=" DOCPROPERTY  Copyright  \* MERGEFORMAT ">
      <w:r w:rsidR="009519E8">
        <w:t>Citec Ingénieurs Conseils</w:t>
      </w:r>
    </w:fldSimple>
    <w:r>
      <w:t xml:space="preserve"> – </w:t>
    </w:r>
    <w:r w:rsidRPr="009373BE">
      <w:fldChar w:fldCharType="begin"/>
    </w:r>
    <w:r w:rsidRPr="009373BE">
      <w:instrText xml:space="preserve"> IF </w:instrText>
    </w:r>
    <w:r w:rsidRPr="009373BE">
      <w:fldChar w:fldCharType="begin"/>
    </w:r>
    <w:r w:rsidRPr="009373BE">
      <w:instrText xml:space="preserve"> DOCPROPERTY Document_O-R </w:instrText>
    </w:r>
    <w:r w:rsidRPr="009373BE">
      <w:fldChar w:fldCharType="separate"/>
    </w:r>
    <w:r w:rsidR="009519E8">
      <w:instrText>Rapport</w:instrText>
    </w:r>
    <w:r w:rsidRPr="009373BE">
      <w:fldChar w:fldCharType="end"/>
    </w:r>
    <w:r w:rsidRPr="009373BE">
      <w:instrText xml:space="preserve"> ="</w:instrText>
    </w:r>
    <w:r>
      <w:instrText>Offre</w:instrText>
    </w:r>
    <w:r w:rsidRPr="009373BE">
      <w:instrText xml:space="preserve">" "" </w:instrText>
    </w:r>
    <w:r w:rsidRPr="009373BE">
      <w:fldChar w:fldCharType="begin"/>
    </w:r>
    <w:r w:rsidRPr="009373BE">
      <w:instrText xml:space="preserve"> IF </w:instrText>
    </w:r>
    <w:r w:rsidRPr="009373BE">
      <w:fldChar w:fldCharType="begin"/>
    </w:r>
    <w:r w:rsidRPr="009373BE">
      <w:instrText xml:space="preserve"> DOCPROPERTY "auteur Va"</w:instrText>
    </w:r>
    <w:r w:rsidRPr="009373BE">
      <w:fldChar w:fldCharType="end"/>
    </w:r>
    <w:r w:rsidRPr="009373BE">
      <w:instrText xml:space="preserve"> ="" "" </w:instrText>
    </w:r>
    <w:r w:rsidRPr="009373BE">
      <w:fldChar w:fldCharType="begin"/>
    </w:r>
    <w:r w:rsidRPr="009373BE">
      <w:instrText xml:space="preserve"> IF </w:instrText>
    </w:r>
    <w:r w:rsidRPr="009373BE">
      <w:fldChar w:fldCharType="begin"/>
    </w:r>
    <w:r w:rsidRPr="009373BE">
      <w:instrText xml:space="preserve"> DOCPROPERTY "auteur Vb" </w:instrText>
    </w:r>
    <w:r w:rsidRPr="009373BE">
      <w:fldChar w:fldCharType="end"/>
    </w:r>
    <w:r w:rsidRPr="009373BE">
      <w:instrText xml:space="preserve"> ="" "</w:instrText>
    </w:r>
    <w:r>
      <w:instrText xml:space="preserve">v2 </w:instrText>
    </w:r>
    <w:r w:rsidRPr="009373BE">
      <w:instrText xml:space="preserve">" </w:instrText>
    </w:r>
    <w:r w:rsidRPr="009373BE">
      <w:fldChar w:fldCharType="begin"/>
    </w:r>
    <w:r w:rsidRPr="009373BE">
      <w:instrText xml:space="preserve"> IF </w:instrText>
    </w:r>
    <w:r w:rsidRPr="009373BE">
      <w:fldChar w:fldCharType="begin"/>
    </w:r>
    <w:r w:rsidRPr="009373BE">
      <w:instrText xml:space="preserve"> DOCPROPERTY "auteur Vc" </w:instrText>
    </w:r>
    <w:r w:rsidRPr="009373BE">
      <w:fldChar w:fldCharType="end"/>
    </w:r>
    <w:r w:rsidRPr="009373BE">
      <w:instrText xml:space="preserve"> ="" "</w:instrText>
    </w:r>
    <w:r>
      <w:instrText xml:space="preserve">v3 </w:instrText>
    </w:r>
    <w:r w:rsidRPr="009373BE">
      <w:instrText xml:space="preserve">" </w:instrText>
    </w:r>
    <w:r w:rsidRPr="009373BE">
      <w:fldChar w:fldCharType="begin"/>
    </w:r>
    <w:r w:rsidRPr="009373BE">
      <w:instrText xml:space="preserve"> IF</w:instrText>
    </w:r>
    <w:r w:rsidRPr="009373BE">
      <w:fldChar w:fldCharType="begin"/>
    </w:r>
    <w:r w:rsidRPr="009373BE">
      <w:instrText xml:space="preserve"> DOCPROPERTY "auteur Vd" </w:instrText>
    </w:r>
    <w:r w:rsidRPr="009373BE">
      <w:fldChar w:fldCharType="end"/>
    </w:r>
    <w:r w:rsidRPr="009373BE">
      <w:instrText xml:space="preserve"> ="" "</w:instrText>
    </w:r>
    <w:r>
      <w:instrText xml:space="preserve">v4 </w:instrText>
    </w:r>
    <w:r w:rsidRPr="009373BE">
      <w:instrText xml:space="preserve">" </w:instrText>
    </w:r>
    <w:r w:rsidRPr="009373BE">
      <w:fldChar w:fldCharType="begin"/>
    </w:r>
    <w:r w:rsidRPr="009373BE">
      <w:instrText xml:space="preserve"> IF</w:instrText>
    </w:r>
    <w:r w:rsidRPr="009373BE">
      <w:fldChar w:fldCharType="begin"/>
    </w:r>
    <w:r w:rsidRPr="009373BE">
      <w:instrText xml:space="preserve"> DOCPROPERTY "auteur Ve" </w:instrText>
    </w:r>
    <w:r w:rsidRPr="009373BE">
      <w:fldChar w:fldCharType="end"/>
    </w:r>
    <w:r w:rsidRPr="009373BE">
      <w:instrText>="" "</w:instrText>
    </w:r>
    <w:r>
      <w:instrText xml:space="preserve">v5 </w:instrText>
    </w:r>
    <w:r w:rsidRPr="009373BE">
      <w:instrText>" "</w:instrText>
    </w:r>
    <w:r>
      <w:instrText xml:space="preserve">v6 </w:instrText>
    </w:r>
    <w:r w:rsidRPr="009373BE">
      <w:instrText xml:space="preserve">" </w:instrText>
    </w:r>
    <w:r w:rsidRPr="009373BE">
      <w:fldChar w:fldCharType="separate"/>
    </w:r>
    <w:r>
      <w:rPr>
        <w:noProof/>
      </w:rPr>
      <w:instrText xml:space="preserve">v5 </w:instrText>
    </w:r>
    <w:r w:rsidRPr="009373BE">
      <w:fldChar w:fldCharType="end"/>
    </w:r>
    <w:r w:rsidRPr="009373BE">
      <w:instrText xml:space="preserve"> </w:instrText>
    </w:r>
    <w:r w:rsidRPr="009373BE">
      <w:fldChar w:fldCharType="separate"/>
    </w:r>
    <w:r>
      <w:rPr>
        <w:noProof/>
      </w:rPr>
      <w:instrText xml:space="preserve">v4 </w:instrText>
    </w:r>
    <w:r w:rsidRPr="009373BE">
      <w:fldChar w:fldCharType="end"/>
    </w:r>
    <w:r w:rsidRPr="009373BE">
      <w:instrText xml:space="preserve"> </w:instrText>
    </w:r>
    <w:r w:rsidRPr="009373BE">
      <w:fldChar w:fldCharType="separate"/>
    </w:r>
    <w:r>
      <w:rPr>
        <w:noProof/>
      </w:rPr>
      <w:instrText xml:space="preserve">v3 </w:instrText>
    </w:r>
    <w:r w:rsidRPr="009373BE">
      <w:fldChar w:fldCharType="end"/>
    </w:r>
    <w:r w:rsidRPr="009373BE">
      <w:instrText xml:space="preserve"> </w:instrText>
    </w:r>
    <w:r w:rsidRPr="009373BE">
      <w:fldChar w:fldCharType="separate"/>
    </w:r>
    <w:r>
      <w:rPr>
        <w:noProof/>
      </w:rPr>
      <w:instrText xml:space="preserve">v2 </w:instrText>
    </w:r>
    <w:r w:rsidRPr="009373BE">
      <w:fldChar w:fldCharType="end"/>
    </w:r>
    <w:r w:rsidRPr="009373BE">
      <w:instrText xml:space="preserve"> </w:instrText>
    </w:r>
    <w:r w:rsidRPr="009373BE">
      <w:fldChar w:fldCharType="end"/>
    </w:r>
    <w:r w:rsidRPr="009373BE">
      <w:instrText xml:space="preserve"> </w:instrText>
    </w:r>
    <w:r w:rsidRPr="009373BE">
      <w:fldChar w:fldCharType="end"/>
    </w:r>
    <w:fldSimple w:instr=" DOCPROPERTY  &quot;Date du document pied de page&quot;  \* MERGEFORMAT ">
      <w:r w:rsidR="009519E8">
        <w:t>25 aout 2023</w:t>
      </w:r>
    </w:fldSimple>
    <w:r>
      <w:rPr>
        <w:rStyle w:val="Numrodepage"/>
      </w:rPr>
      <w:tab/>
    </w:r>
    <w:r w:rsidRPr="00291E60">
      <w:rPr>
        <w:rStyle w:val="Numrodepage"/>
      </w:rPr>
      <w:fldChar w:fldCharType="begin"/>
    </w:r>
    <w:r w:rsidRPr="00291E60">
      <w:rPr>
        <w:rStyle w:val="Numrodepage"/>
      </w:rPr>
      <w:instrText xml:space="preserve"> PAGE </w:instrText>
    </w:r>
    <w:r w:rsidRPr="00291E60">
      <w:rPr>
        <w:rStyle w:val="Numrodepage"/>
      </w:rPr>
      <w:fldChar w:fldCharType="separate"/>
    </w:r>
    <w:r>
      <w:rPr>
        <w:rStyle w:val="Numrodepage"/>
        <w:noProof/>
      </w:rPr>
      <w:t>1</w:t>
    </w:r>
    <w:r w:rsidRPr="00291E60">
      <w:rPr>
        <w:rStyle w:val="Numrodepage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8BB28" w14:textId="66A296C1" w:rsidR="00CA2645" w:rsidRDefault="00CA2645" w:rsidP="00940E71">
    <w:pPr>
      <w:pStyle w:val="CitecPieddepage"/>
      <w:framePr w:wrap="around"/>
      <w:tabs>
        <w:tab w:val="clear" w:pos="9582"/>
        <w:tab w:val="right" w:pos="9639"/>
      </w:tabs>
    </w:pPr>
    <w:r>
      <w:rPr>
        <w:rStyle w:val="Numrodepage"/>
      </w:rPr>
      <w:t xml:space="preserve">© </w:t>
    </w:r>
    <w:fldSimple w:instr=" DOCPROPERTY  Copyright  \* MERGEFORMAT ">
      <w:r w:rsidR="009519E8">
        <w:t>Citec Ingénieurs Conseils</w:t>
      </w:r>
    </w:fldSimple>
    <w:r>
      <w:t xml:space="preserve"> – </w:t>
    </w:r>
    <w:r w:rsidRPr="009373BE">
      <w:fldChar w:fldCharType="begin"/>
    </w:r>
    <w:r w:rsidRPr="009373BE">
      <w:instrText xml:space="preserve"> IF </w:instrText>
    </w:r>
    <w:r w:rsidRPr="009373BE">
      <w:fldChar w:fldCharType="begin"/>
    </w:r>
    <w:r w:rsidRPr="009373BE">
      <w:instrText xml:space="preserve"> DOCPROPERTY Document_O-R </w:instrText>
    </w:r>
    <w:r w:rsidRPr="009373BE">
      <w:fldChar w:fldCharType="separate"/>
    </w:r>
    <w:r w:rsidR="009519E8">
      <w:instrText>Rapport</w:instrText>
    </w:r>
    <w:r w:rsidRPr="009373BE">
      <w:fldChar w:fldCharType="end"/>
    </w:r>
    <w:r w:rsidRPr="009373BE">
      <w:instrText xml:space="preserve"> ="</w:instrText>
    </w:r>
    <w:r>
      <w:instrText>Offre</w:instrText>
    </w:r>
    <w:r w:rsidRPr="009373BE">
      <w:instrText xml:space="preserve">" "" </w:instrText>
    </w:r>
    <w:r w:rsidRPr="009373BE">
      <w:fldChar w:fldCharType="begin"/>
    </w:r>
    <w:r w:rsidRPr="009373BE">
      <w:instrText xml:space="preserve"> IF </w:instrText>
    </w:r>
    <w:r w:rsidRPr="009373BE">
      <w:fldChar w:fldCharType="begin"/>
    </w:r>
    <w:r w:rsidRPr="009373BE">
      <w:instrText xml:space="preserve"> DOCPROPERTY "auteur Va"</w:instrText>
    </w:r>
    <w:r w:rsidRPr="009373BE">
      <w:fldChar w:fldCharType="end"/>
    </w:r>
    <w:r w:rsidRPr="009373BE">
      <w:instrText xml:space="preserve"> ="" "" </w:instrText>
    </w:r>
    <w:r w:rsidRPr="009373BE">
      <w:fldChar w:fldCharType="begin"/>
    </w:r>
    <w:r w:rsidRPr="009373BE">
      <w:instrText xml:space="preserve"> IF </w:instrText>
    </w:r>
    <w:r w:rsidRPr="009373BE">
      <w:fldChar w:fldCharType="begin"/>
    </w:r>
    <w:r w:rsidRPr="009373BE">
      <w:instrText xml:space="preserve"> DOCPROPERTY "auteur Vb" </w:instrText>
    </w:r>
    <w:r w:rsidRPr="009373BE">
      <w:fldChar w:fldCharType="end"/>
    </w:r>
    <w:r w:rsidRPr="009373BE">
      <w:instrText xml:space="preserve"> ="" "</w:instrText>
    </w:r>
    <w:r>
      <w:instrText xml:space="preserve">v2 </w:instrText>
    </w:r>
    <w:r w:rsidRPr="009373BE">
      <w:instrText xml:space="preserve">" </w:instrText>
    </w:r>
    <w:r w:rsidRPr="009373BE">
      <w:fldChar w:fldCharType="begin"/>
    </w:r>
    <w:r w:rsidRPr="009373BE">
      <w:instrText xml:space="preserve"> IF </w:instrText>
    </w:r>
    <w:r w:rsidRPr="009373BE">
      <w:fldChar w:fldCharType="begin"/>
    </w:r>
    <w:r w:rsidRPr="009373BE">
      <w:instrText xml:space="preserve"> DOCPROPERTY "auteur Vc" </w:instrText>
    </w:r>
    <w:r w:rsidRPr="009373BE">
      <w:fldChar w:fldCharType="end"/>
    </w:r>
    <w:r w:rsidRPr="009373BE">
      <w:instrText xml:space="preserve"> ="" "</w:instrText>
    </w:r>
    <w:r>
      <w:instrText xml:space="preserve">v3 </w:instrText>
    </w:r>
    <w:r w:rsidRPr="009373BE">
      <w:instrText xml:space="preserve">" </w:instrText>
    </w:r>
    <w:r w:rsidRPr="009373BE">
      <w:fldChar w:fldCharType="begin"/>
    </w:r>
    <w:r w:rsidRPr="009373BE">
      <w:instrText xml:space="preserve"> IF</w:instrText>
    </w:r>
    <w:r w:rsidRPr="009373BE">
      <w:fldChar w:fldCharType="begin"/>
    </w:r>
    <w:r w:rsidRPr="009373BE">
      <w:instrText xml:space="preserve"> DOCPROPERTY "auteur Vd" </w:instrText>
    </w:r>
    <w:r w:rsidRPr="009373BE">
      <w:fldChar w:fldCharType="end"/>
    </w:r>
    <w:r w:rsidRPr="009373BE">
      <w:instrText xml:space="preserve"> ="" "</w:instrText>
    </w:r>
    <w:r>
      <w:instrText xml:space="preserve">v4 </w:instrText>
    </w:r>
    <w:r w:rsidRPr="009373BE">
      <w:instrText xml:space="preserve">" </w:instrText>
    </w:r>
    <w:r w:rsidRPr="009373BE">
      <w:fldChar w:fldCharType="begin"/>
    </w:r>
    <w:r w:rsidRPr="009373BE">
      <w:instrText xml:space="preserve"> IF</w:instrText>
    </w:r>
    <w:r w:rsidRPr="009373BE">
      <w:fldChar w:fldCharType="begin"/>
    </w:r>
    <w:r w:rsidRPr="009373BE">
      <w:instrText xml:space="preserve"> DOCPROPERTY "auteur Ve" </w:instrText>
    </w:r>
    <w:r w:rsidRPr="009373BE">
      <w:fldChar w:fldCharType="end"/>
    </w:r>
    <w:r w:rsidRPr="009373BE">
      <w:instrText>="" "</w:instrText>
    </w:r>
    <w:r>
      <w:instrText xml:space="preserve">v5 </w:instrText>
    </w:r>
    <w:r w:rsidRPr="009373BE">
      <w:instrText>" "</w:instrText>
    </w:r>
    <w:r>
      <w:instrText xml:space="preserve">v6 </w:instrText>
    </w:r>
    <w:r w:rsidRPr="009373BE">
      <w:instrText xml:space="preserve">" </w:instrText>
    </w:r>
    <w:r w:rsidRPr="009373BE">
      <w:fldChar w:fldCharType="separate"/>
    </w:r>
    <w:r>
      <w:rPr>
        <w:noProof/>
      </w:rPr>
      <w:instrText xml:space="preserve">v5 </w:instrText>
    </w:r>
    <w:r w:rsidRPr="009373BE">
      <w:fldChar w:fldCharType="end"/>
    </w:r>
    <w:r w:rsidRPr="009373BE">
      <w:instrText xml:space="preserve"> </w:instrText>
    </w:r>
    <w:r w:rsidRPr="009373BE">
      <w:fldChar w:fldCharType="separate"/>
    </w:r>
    <w:r>
      <w:rPr>
        <w:noProof/>
      </w:rPr>
      <w:instrText xml:space="preserve">v4 </w:instrText>
    </w:r>
    <w:r w:rsidRPr="009373BE">
      <w:fldChar w:fldCharType="end"/>
    </w:r>
    <w:r w:rsidRPr="009373BE">
      <w:instrText xml:space="preserve"> </w:instrText>
    </w:r>
    <w:r w:rsidRPr="009373BE">
      <w:fldChar w:fldCharType="separate"/>
    </w:r>
    <w:r>
      <w:rPr>
        <w:noProof/>
      </w:rPr>
      <w:instrText xml:space="preserve">v3 </w:instrText>
    </w:r>
    <w:r w:rsidRPr="009373BE">
      <w:fldChar w:fldCharType="end"/>
    </w:r>
    <w:r w:rsidRPr="009373BE">
      <w:instrText xml:space="preserve"> </w:instrText>
    </w:r>
    <w:r w:rsidRPr="009373BE">
      <w:fldChar w:fldCharType="separate"/>
    </w:r>
    <w:r>
      <w:rPr>
        <w:noProof/>
      </w:rPr>
      <w:instrText xml:space="preserve">v2 </w:instrText>
    </w:r>
    <w:r w:rsidRPr="009373BE">
      <w:fldChar w:fldCharType="end"/>
    </w:r>
    <w:r w:rsidRPr="009373BE">
      <w:instrText xml:space="preserve"> </w:instrText>
    </w:r>
    <w:r w:rsidRPr="009373BE">
      <w:fldChar w:fldCharType="end"/>
    </w:r>
    <w:r w:rsidRPr="009373BE">
      <w:instrText xml:space="preserve"> </w:instrText>
    </w:r>
    <w:r w:rsidRPr="009373BE">
      <w:fldChar w:fldCharType="end"/>
    </w:r>
    <w:fldSimple w:instr=" DOCPROPERTY  &quot;Date du document pied de page&quot;  \* MERGEFORMAT ">
      <w:r w:rsidR="009519E8">
        <w:t>25 aout 2023</w:t>
      </w:r>
    </w:fldSimple>
    <w:r>
      <w:rPr>
        <w:rStyle w:val="Numrodepage"/>
      </w:rPr>
      <w:tab/>
    </w:r>
    <w:r w:rsidRPr="00291E60">
      <w:rPr>
        <w:rStyle w:val="Numrodepage"/>
      </w:rPr>
      <w:fldChar w:fldCharType="begin"/>
    </w:r>
    <w:r w:rsidRPr="00291E60">
      <w:rPr>
        <w:rStyle w:val="Numrodepage"/>
      </w:rPr>
      <w:instrText xml:space="preserve"> PAGE </w:instrText>
    </w:r>
    <w:r w:rsidRPr="00291E60">
      <w:rPr>
        <w:rStyle w:val="Numrodepage"/>
      </w:rPr>
      <w:fldChar w:fldCharType="separate"/>
    </w:r>
    <w:r>
      <w:rPr>
        <w:rStyle w:val="Numrodepage"/>
        <w:noProof/>
      </w:rPr>
      <w:t>1</w:t>
    </w:r>
    <w:r w:rsidRPr="00291E60">
      <w:rPr>
        <w:rStyle w:val="Numrodepage"/>
      </w:rPr>
      <w:fldChar w:fldCharType="end"/>
    </w:r>
  </w:p>
  <w:p w14:paraId="2160E592" w14:textId="77777777" w:rsidR="00CA2645" w:rsidRPr="005F1BCC" w:rsidRDefault="00CA2645" w:rsidP="005F1BCC">
    <w:pPr>
      <w:pStyle w:val="Pieddepage"/>
      <w:tabs>
        <w:tab w:val="clear" w:pos="4536"/>
      </w:tabs>
      <w:ind w:right="-2"/>
      <w:jc w:val="right"/>
      <w:rPr>
        <w:color w:val="FFFFFF"/>
      </w:rPr>
    </w:pPr>
    <w:r w:rsidRPr="005F1BCC">
      <w:rPr>
        <w:rStyle w:val="Numrodepage"/>
        <w:color w:val="FFFFFF"/>
      </w:rPr>
      <w:fldChar w:fldCharType="begin"/>
    </w:r>
    <w:r w:rsidRPr="005F1BCC">
      <w:rPr>
        <w:rStyle w:val="Numrodepage"/>
        <w:color w:val="FFFFFF"/>
      </w:rPr>
      <w:instrText xml:space="preserve"> PAGE </w:instrText>
    </w:r>
    <w:r w:rsidRPr="005F1BCC">
      <w:rPr>
        <w:rStyle w:val="Numrodepage"/>
        <w:color w:val="FFFFFF"/>
      </w:rPr>
      <w:fldChar w:fldCharType="separate"/>
    </w:r>
    <w:r>
      <w:rPr>
        <w:rStyle w:val="Numrodepage"/>
        <w:noProof/>
        <w:color w:val="FFFFFF"/>
      </w:rPr>
      <w:t>1</w:t>
    </w:r>
    <w:r w:rsidRPr="005F1BCC">
      <w:rPr>
        <w:rStyle w:val="Numrodepage"/>
        <w:color w:val="FFFFFF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D87E4" w14:textId="77777777" w:rsidR="00FC3247" w:rsidRDefault="00FC3247" w:rsidP="00291E60">
      <w:pPr>
        <w:pStyle w:val="CitecpagedegardeDate"/>
      </w:pPr>
      <w:r>
        <w:separator/>
      </w:r>
    </w:p>
  </w:footnote>
  <w:footnote w:type="continuationSeparator" w:id="0">
    <w:p w14:paraId="2A11610F" w14:textId="77777777" w:rsidR="00FC3247" w:rsidRDefault="00FC3247" w:rsidP="00291E60">
      <w:pPr>
        <w:pStyle w:val="CitecpagedegardeDate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EC152" w14:textId="4CCC9CE7" w:rsidR="00CA2645" w:rsidRDefault="00CA2645" w:rsidP="007C02C4">
    <w:pPr>
      <w:pStyle w:val="CitecEn-tteimpaire"/>
      <w:framePr w:wrap="around"/>
      <w:tabs>
        <w:tab w:val="clear" w:pos="2835"/>
        <w:tab w:val="clear" w:pos="9582"/>
        <w:tab w:val="right" w:pos="6804"/>
        <w:tab w:val="right" w:pos="9639"/>
      </w:tabs>
    </w:pPr>
    <w:r w:rsidRPr="00C676D8">
      <w:rPr>
        <w:iCs/>
        <w:szCs w:val="16"/>
      </w:rPr>
      <w:fldChar w:fldCharType="begin"/>
    </w:r>
    <w:r w:rsidRPr="00C676D8">
      <w:rPr>
        <w:iCs/>
        <w:szCs w:val="16"/>
      </w:rPr>
      <w:instrText xml:space="preserve"> IF</w:instrText>
    </w:r>
    <w:r w:rsidRPr="00C676D8">
      <w:rPr>
        <w:iCs/>
        <w:szCs w:val="16"/>
      </w:rPr>
      <w:fldChar w:fldCharType="begin"/>
    </w:r>
    <w:r w:rsidRPr="00C676D8">
      <w:rPr>
        <w:iCs/>
        <w:szCs w:val="16"/>
      </w:rPr>
      <w:instrText xml:space="preserve"> DOCPROPERTY  Document_O-R </w:instrText>
    </w:r>
    <w:r w:rsidRPr="00C676D8">
      <w:rPr>
        <w:iCs/>
        <w:szCs w:val="16"/>
      </w:rPr>
      <w:fldChar w:fldCharType="separate"/>
    </w:r>
    <w:r w:rsidR="009519E8">
      <w:rPr>
        <w:iCs/>
        <w:szCs w:val="16"/>
      </w:rPr>
      <w:instrText>Rapport</w:instrText>
    </w:r>
    <w:r w:rsidRPr="00C676D8">
      <w:rPr>
        <w:iCs/>
        <w:szCs w:val="16"/>
      </w:rPr>
      <w:fldChar w:fldCharType="end"/>
    </w:r>
    <w:r w:rsidRPr="00C676D8">
      <w:rPr>
        <w:iCs/>
        <w:szCs w:val="16"/>
      </w:rPr>
      <w:instrText>="Offre" "Offre</w:instrText>
    </w:r>
    <w:r>
      <w:rPr>
        <w:iCs/>
        <w:szCs w:val="16"/>
      </w:rPr>
      <w:instrText xml:space="preserve"> : </w:instrText>
    </w:r>
    <w:r w:rsidRPr="00C676D8">
      <w:rPr>
        <w:iCs/>
        <w:szCs w:val="16"/>
      </w:rPr>
      <w:instrText xml:space="preserve">""" </w:instrText>
    </w:r>
    <w:r w:rsidRPr="00C676D8">
      <w:rPr>
        <w:iCs/>
        <w:szCs w:val="16"/>
      </w:rPr>
      <w:fldChar w:fldCharType="end"/>
    </w:r>
    <w:fldSimple w:instr=" TITLE   \* MERGEFORMAT ">
      <w:r w:rsidR="009519E8">
        <w:t>Documentation de l'outil</w:t>
      </w:r>
    </w:fldSimple>
    <w:r>
      <w:tab/>
    </w:r>
    <w:r w:rsidRPr="009373BE">
      <w:rPr>
        <w:iCs/>
        <w:szCs w:val="16"/>
      </w:rPr>
      <w:fldChar w:fldCharType="begin"/>
    </w:r>
    <w:r w:rsidRPr="009373BE">
      <w:rPr>
        <w:iCs/>
        <w:szCs w:val="16"/>
      </w:rPr>
      <w:instrText xml:space="preserve"> IF</w:instrText>
    </w:r>
    <w:r w:rsidRPr="009373BE">
      <w:rPr>
        <w:iCs/>
        <w:szCs w:val="16"/>
      </w:rPr>
      <w:fldChar w:fldCharType="begin"/>
    </w:r>
    <w:r w:rsidRPr="009373BE">
      <w:rPr>
        <w:iCs/>
        <w:szCs w:val="16"/>
      </w:rPr>
      <w:instrText xml:space="preserve"> DOCPROPERTY  Document_O-R </w:instrText>
    </w:r>
    <w:r w:rsidRPr="009373BE">
      <w:rPr>
        <w:iCs/>
        <w:szCs w:val="16"/>
      </w:rPr>
      <w:fldChar w:fldCharType="separate"/>
    </w:r>
    <w:r w:rsidR="009519E8">
      <w:rPr>
        <w:iCs/>
        <w:szCs w:val="16"/>
      </w:rPr>
      <w:instrText>Rapport</w:instrText>
    </w:r>
    <w:r w:rsidRPr="009373BE">
      <w:rPr>
        <w:iCs/>
        <w:szCs w:val="16"/>
      </w:rPr>
      <w:fldChar w:fldCharType="end"/>
    </w:r>
    <w:r w:rsidRPr="009373BE">
      <w:rPr>
        <w:iCs/>
        <w:szCs w:val="16"/>
      </w:rPr>
      <w:instrText xml:space="preserve">="Offre" "O.""" </w:instrText>
    </w:r>
    <w:r w:rsidRPr="009373BE">
      <w:rPr>
        <w:iCs/>
        <w:szCs w:val="16"/>
      </w:rPr>
      <w:fldChar w:fldCharType="end"/>
    </w:r>
    <w:fldSimple w:instr=" DOCPROPERTY  Référence  \* MERGEFORMAT ">
      <w:r w:rsidR="009519E8">
        <w:t>70014.0</w:t>
      </w:r>
    </w:fldSimple>
    <w:r w:rsidRPr="009373BE">
      <w:fldChar w:fldCharType="begin"/>
    </w:r>
    <w:r w:rsidRPr="009373BE">
      <w:instrText xml:space="preserve"> IF </w:instrText>
    </w:r>
    <w:r w:rsidRPr="009373BE">
      <w:fldChar w:fldCharType="begin"/>
    </w:r>
    <w:r w:rsidRPr="009373BE">
      <w:instrText xml:space="preserve"> DOCPROPERTY Document_O-R </w:instrText>
    </w:r>
    <w:r w:rsidRPr="009373BE">
      <w:fldChar w:fldCharType="separate"/>
    </w:r>
    <w:r w:rsidR="009519E8">
      <w:instrText>Rapport</w:instrText>
    </w:r>
    <w:r w:rsidRPr="009373BE">
      <w:fldChar w:fldCharType="end"/>
    </w:r>
    <w:r w:rsidRPr="009373BE">
      <w:instrText xml:space="preserve"> ="Rapport" "" </w:instrText>
    </w:r>
    <w:r w:rsidRPr="009373BE">
      <w:fldChar w:fldCharType="begin"/>
    </w:r>
    <w:r w:rsidRPr="009373BE">
      <w:instrText xml:space="preserve"> IF </w:instrText>
    </w:r>
    <w:r w:rsidRPr="009373BE">
      <w:fldChar w:fldCharType="begin"/>
    </w:r>
    <w:r w:rsidRPr="009373BE">
      <w:instrText xml:space="preserve"> DOCPROPERTY "auteur Va"</w:instrText>
    </w:r>
    <w:r w:rsidRPr="009373BE">
      <w:fldChar w:fldCharType="end"/>
    </w:r>
    <w:r w:rsidRPr="009373BE">
      <w:instrText xml:space="preserve"> ="" "" </w:instrText>
    </w:r>
    <w:r w:rsidRPr="009373BE">
      <w:fldChar w:fldCharType="begin"/>
    </w:r>
    <w:r w:rsidRPr="009373BE">
      <w:instrText xml:space="preserve"> IF </w:instrText>
    </w:r>
    <w:r w:rsidRPr="009373BE">
      <w:fldChar w:fldCharType="begin"/>
    </w:r>
    <w:r w:rsidRPr="009373BE">
      <w:instrText xml:space="preserve"> DOCPROPERTY "auteur Vb" </w:instrText>
    </w:r>
    <w:r w:rsidRPr="009373BE">
      <w:fldChar w:fldCharType="end"/>
    </w:r>
    <w:r w:rsidRPr="009373BE">
      <w:instrText xml:space="preserve"> ="" "a" </w:instrText>
    </w:r>
    <w:r w:rsidRPr="009373BE">
      <w:fldChar w:fldCharType="begin"/>
    </w:r>
    <w:r w:rsidRPr="009373BE">
      <w:instrText xml:space="preserve"> IF </w:instrText>
    </w:r>
    <w:r w:rsidRPr="009373BE">
      <w:fldChar w:fldCharType="begin"/>
    </w:r>
    <w:r w:rsidRPr="009373BE">
      <w:instrText xml:space="preserve"> DOCPROPERTY "auteur Vc" </w:instrText>
    </w:r>
    <w:r w:rsidRPr="009373BE">
      <w:fldChar w:fldCharType="separate"/>
    </w:r>
    <w:r>
      <w:instrText>DD</w:instrText>
    </w:r>
    <w:r w:rsidRPr="009373BE">
      <w:fldChar w:fldCharType="end"/>
    </w:r>
    <w:r w:rsidRPr="009373BE">
      <w:instrText xml:space="preserve"> ="" "b" </w:instrText>
    </w:r>
    <w:r w:rsidRPr="009373BE">
      <w:fldChar w:fldCharType="begin"/>
    </w:r>
    <w:r w:rsidRPr="009373BE">
      <w:instrText xml:space="preserve"> IF</w:instrText>
    </w:r>
    <w:r w:rsidRPr="009373BE">
      <w:fldChar w:fldCharType="begin"/>
    </w:r>
    <w:r w:rsidRPr="009373BE">
      <w:instrText xml:space="preserve"> DOCPROPERTY "auteur Vd" </w:instrText>
    </w:r>
    <w:r w:rsidRPr="009373BE">
      <w:fldChar w:fldCharType="end"/>
    </w:r>
    <w:r w:rsidRPr="009373BE">
      <w:instrText xml:space="preserve"> ="" "c" </w:instrText>
    </w:r>
    <w:r w:rsidRPr="009373BE">
      <w:fldChar w:fldCharType="begin"/>
    </w:r>
    <w:r w:rsidRPr="009373BE">
      <w:instrText xml:space="preserve"> IF</w:instrText>
    </w:r>
    <w:r w:rsidRPr="009373BE">
      <w:fldChar w:fldCharType="begin"/>
    </w:r>
    <w:r w:rsidRPr="009373BE">
      <w:instrText xml:space="preserve"> DOCPROPERTY "auteur Ve" </w:instrText>
    </w:r>
    <w:r w:rsidRPr="009373BE">
      <w:fldChar w:fldCharType="end"/>
    </w:r>
    <w:r w:rsidRPr="009373BE">
      <w:instrText xml:space="preserve">="" "d" "e" </w:instrText>
    </w:r>
    <w:r w:rsidRPr="009373BE">
      <w:fldChar w:fldCharType="separate"/>
    </w:r>
    <w:r w:rsidRPr="009373BE">
      <w:rPr>
        <w:noProof/>
      </w:rPr>
      <w:instrText>d</w:instrText>
    </w:r>
    <w:r w:rsidRPr="009373BE">
      <w:fldChar w:fldCharType="end"/>
    </w:r>
    <w:r w:rsidRPr="009373BE">
      <w:instrText xml:space="preserve"> </w:instrText>
    </w:r>
    <w:r w:rsidRPr="009373BE">
      <w:fldChar w:fldCharType="separate"/>
    </w:r>
    <w:r w:rsidRPr="009373BE">
      <w:rPr>
        <w:noProof/>
      </w:rPr>
      <w:instrText>c</w:instrText>
    </w:r>
    <w:r w:rsidRPr="009373BE">
      <w:fldChar w:fldCharType="end"/>
    </w:r>
    <w:r w:rsidRPr="009373BE">
      <w:instrText xml:space="preserve"> </w:instrText>
    </w:r>
    <w:r w:rsidRPr="009373BE">
      <w:fldChar w:fldCharType="separate"/>
    </w:r>
    <w:r w:rsidRPr="009373BE">
      <w:rPr>
        <w:noProof/>
      </w:rPr>
      <w:instrText>c</w:instrText>
    </w:r>
    <w:r w:rsidRPr="009373BE">
      <w:fldChar w:fldCharType="end"/>
    </w:r>
    <w:r w:rsidRPr="009373BE">
      <w:instrText xml:space="preserve"> </w:instrText>
    </w:r>
    <w:r w:rsidRPr="009373BE">
      <w:fldChar w:fldCharType="separate"/>
    </w:r>
    <w:r w:rsidRPr="009373BE">
      <w:rPr>
        <w:noProof/>
      </w:rPr>
      <w:instrText>a</w:instrText>
    </w:r>
    <w:r w:rsidRPr="009373BE">
      <w:fldChar w:fldCharType="end"/>
    </w:r>
    <w:r w:rsidRPr="009373BE">
      <w:instrText xml:space="preserve"> </w:instrText>
    </w:r>
    <w:r w:rsidRPr="009373BE">
      <w:fldChar w:fldCharType="end"/>
    </w:r>
    <w:r w:rsidRPr="009373BE">
      <w:instrText xml:space="preserve"> </w:instrText>
    </w:r>
    <w:r w:rsidRPr="009373BE">
      <w:fldChar w:fldCharType="end"/>
    </w:r>
    <w:r>
      <w:tab/>
    </w:r>
    <w:r>
      <w:fldChar w:fldCharType="begin"/>
    </w:r>
    <w:r>
      <w:instrText xml:space="preserve"> DOCPROPERTY  Client  \* MERGEFORMAT </w:instrText>
    </w:r>
    <w:r>
      <w:fldChar w:fldCharType="end"/>
    </w:r>
  </w:p>
  <w:p w14:paraId="500B3F21" w14:textId="77777777" w:rsidR="00CA2645" w:rsidRDefault="00CA264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FE279" w14:textId="754517FE" w:rsidR="00CA2645" w:rsidRDefault="00000000" w:rsidP="0045172D">
    <w:pPr>
      <w:pStyle w:val="CitecEn-tteimpaire"/>
      <w:framePr w:wrap="around"/>
      <w:tabs>
        <w:tab w:val="clear" w:pos="9582"/>
        <w:tab w:val="right" w:pos="9639"/>
      </w:tabs>
    </w:pPr>
    <w:r>
      <w:fldChar w:fldCharType="begin"/>
    </w:r>
    <w:r>
      <w:instrText xml:space="preserve"> DOCPROPERTY  Client  \* MERGEFORMAT </w:instrText>
    </w:r>
    <w:r>
      <w:fldChar w:fldCharType="end"/>
    </w:r>
    <w:r w:rsidR="00CA2645">
      <w:tab/>
    </w:r>
    <w:r w:rsidR="00CA2645" w:rsidRPr="00C676D8">
      <w:rPr>
        <w:iCs/>
        <w:szCs w:val="16"/>
      </w:rPr>
      <w:fldChar w:fldCharType="begin"/>
    </w:r>
    <w:r w:rsidR="00CA2645" w:rsidRPr="00C676D8">
      <w:rPr>
        <w:iCs/>
        <w:szCs w:val="16"/>
      </w:rPr>
      <w:instrText xml:space="preserve"> IF</w:instrText>
    </w:r>
    <w:r w:rsidR="00CA2645" w:rsidRPr="00C676D8">
      <w:rPr>
        <w:iCs/>
        <w:szCs w:val="16"/>
      </w:rPr>
      <w:fldChar w:fldCharType="begin"/>
    </w:r>
    <w:r w:rsidR="00CA2645" w:rsidRPr="00C676D8">
      <w:rPr>
        <w:iCs/>
        <w:szCs w:val="16"/>
      </w:rPr>
      <w:instrText xml:space="preserve"> DOCPROPERTY  Document_O-R </w:instrText>
    </w:r>
    <w:r w:rsidR="00CA2645" w:rsidRPr="00C676D8">
      <w:rPr>
        <w:iCs/>
        <w:szCs w:val="16"/>
      </w:rPr>
      <w:fldChar w:fldCharType="separate"/>
    </w:r>
    <w:r w:rsidR="009519E8">
      <w:rPr>
        <w:iCs/>
        <w:szCs w:val="16"/>
      </w:rPr>
      <w:instrText>Rapport</w:instrText>
    </w:r>
    <w:r w:rsidR="00CA2645" w:rsidRPr="00C676D8">
      <w:rPr>
        <w:iCs/>
        <w:szCs w:val="16"/>
      </w:rPr>
      <w:fldChar w:fldCharType="end"/>
    </w:r>
    <w:r w:rsidR="00CA2645" w:rsidRPr="00C676D8">
      <w:rPr>
        <w:iCs/>
        <w:szCs w:val="16"/>
      </w:rPr>
      <w:instrText>="Offre" "Offre</w:instrText>
    </w:r>
    <w:r w:rsidR="00CA2645">
      <w:rPr>
        <w:iCs/>
        <w:szCs w:val="16"/>
      </w:rPr>
      <w:instrText xml:space="preserve"> : </w:instrText>
    </w:r>
    <w:r w:rsidR="00CA2645" w:rsidRPr="00C676D8">
      <w:rPr>
        <w:iCs/>
        <w:szCs w:val="16"/>
      </w:rPr>
      <w:instrText xml:space="preserve">""" </w:instrText>
    </w:r>
    <w:r w:rsidR="00CA2645" w:rsidRPr="00C676D8">
      <w:rPr>
        <w:iCs/>
        <w:szCs w:val="16"/>
      </w:rPr>
      <w:fldChar w:fldCharType="end"/>
    </w:r>
    <w:fldSimple w:instr=" TITLE   \* MERGEFORMAT ">
      <w:r w:rsidR="009519E8">
        <w:t>Documentation de l'outil</w:t>
      </w:r>
    </w:fldSimple>
    <w:r w:rsidR="00CA2645">
      <w:tab/>
    </w:r>
    <w:r w:rsidR="00CA2645" w:rsidRPr="009373BE">
      <w:rPr>
        <w:iCs/>
        <w:szCs w:val="16"/>
      </w:rPr>
      <w:fldChar w:fldCharType="begin"/>
    </w:r>
    <w:r w:rsidR="00CA2645" w:rsidRPr="009373BE">
      <w:rPr>
        <w:iCs/>
        <w:szCs w:val="16"/>
      </w:rPr>
      <w:instrText xml:space="preserve"> IF</w:instrText>
    </w:r>
    <w:r w:rsidR="00CA2645" w:rsidRPr="009373BE">
      <w:rPr>
        <w:iCs/>
        <w:szCs w:val="16"/>
      </w:rPr>
      <w:fldChar w:fldCharType="begin"/>
    </w:r>
    <w:r w:rsidR="00CA2645" w:rsidRPr="009373BE">
      <w:rPr>
        <w:iCs/>
        <w:szCs w:val="16"/>
      </w:rPr>
      <w:instrText xml:space="preserve"> DOCPROPERTY  Document_O-R </w:instrText>
    </w:r>
    <w:r w:rsidR="00CA2645" w:rsidRPr="009373BE">
      <w:rPr>
        <w:iCs/>
        <w:szCs w:val="16"/>
      </w:rPr>
      <w:fldChar w:fldCharType="separate"/>
    </w:r>
    <w:r w:rsidR="009519E8">
      <w:rPr>
        <w:iCs/>
        <w:szCs w:val="16"/>
      </w:rPr>
      <w:instrText>Rapport</w:instrText>
    </w:r>
    <w:r w:rsidR="00CA2645" w:rsidRPr="009373BE">
      <w:rPr>
        <w:iCs/>
        <w:szCs w:val="16"/>
      </w:rPr>
      <w:fldChar w:fldCharType="end"/>
    </w:r>
    <w:r w:rsidR="00CA2645" w:rsidRPr="009373BE">
      <w:rPr>
        <w:iCs/>
        <w:szCs w:val="16"/>
      </w:rPr>
      <w:instrText xml:space="preserve">="Offre" "O.""" </w:instrText>
    </w:r>
    <w:r w:rsidR="00CA2645" w:rsidRPr="009373BE">
      <w:rPr>
        <w:iCs/>
        <w:szCs w:val="16"/>
      </w:rPr>
      <w:fldChar w:fldCharType="end"/>
    </w:r>
    <w:fldSimple w:instr=" DOCPROPERTY  Référence  \* MERGEFORMAT ">
      <w:r w:rsidR="009519E8">
        <w:t>70014.0</w:t>
      </w:r>
    </w:fldSimple>
    <w:r w:rsidR="00CA2645" w:rsidRPr="009373BE">
      <w:fldChar w:fldCharType="begin"/>
    </w:r>
    <w:r w:rsidR="00CA2645" w:rsidRPr="009373BE">
      <w:instrText xml:space="preserve"> IF </w:instrText>
    </w:r>
    <w:r w:rsidR="00CA2645" w:rsidRPr="009373BE">
      <w:fldChar w:fldCharType="begin"/>
    </w:r>
    <w:r w:rsidR="00CA2645" w:rsidRPr="009373BE">
      <w:instrText xml:space="preserve"> DOCPROPERTY Document_O-R </w:instrText>
    </w:r>
    <w:r w:rsidR="00CA2645" w:rsidRPr="009373BE">
      <w:fldChar w:fldCharType="separate"/>
    </w:r>
    <w:r w:rsidR="009519E8">
      <w:instrText>Rapport</w:instrText>
    </w:r>
    <w:r w:rsidR="00CA2645" w:rsidRPr="009373BE">
      <w:fldChar w:fldCharType="end"/>
    </w:r>
    <w:r w:rsidR="00CA2645" w:rsidRPr="009373BE">
      <w:instrText xml:space="preserve"> ="Rapport" "" </w:instrText>
    </w:r>
    <w:r w:rsidR="00CA2645" w:rsidRPr="009373BE">
      <w:fldChar w:fldCharType="begin"/>
    </w:r>
    <w:r w:rsidR="00CA2645" w:rsidRPr="009373BE">
      <w:instrText xml:space="preserve"> IF </w:instrText>
    </w:r>
    <w:r w:rsidR="00CA2645" w:rsidRPr="009373BE">
      <w:fldChar w:fldCharType="begin"/>
    </w:r>
    <w:r w:rsidR="00CA2645" w:rsidRPr="009373BE">
      <w:instrText xml:space="preserve"> DOCPROPERTY "auteur Va"</w:instrText>
    </w:r>
    <w:r w:rsidR="00CA2645" w:rsidRPr="009373BE">
      <w:fldChar w:fldCharType="end"/>
    </w:r>
    <w:r w:rsidR="00CA2645" w:rsidRPr="009373BE">
      <w:instrText xml:space="preserve"> ="" "" </w:instrText>
    </w:r>
    <w:r w:rsidR="00CA2645" w:rsidRPr="009373BE">
      <w:fldChar w:fldCharType="begin"/>
    </w:r>
    <w:r w:rsidR="00CA2645" w:rsidRPr="009373BE">
      <w:instrText xml:space="preserve"> IF </w:instrText>
    </w:r>
    <w:r w:rsidR="00CA2645" w:rsidRPr="009373BE">
      <w:fldChar w:fldCharType="begin"/>
    </w:r>
    <w:r w:rsidR="00CA2645" w:rsidRPr="009373BE">
      <w:instrText xml:space="preserve"> DOCPROPERTY "auteur Vb" </w:instrText>
    </w:r>
    <w:r w:rsidR="00CA2645" w:rsidRPr="009373BE">
      <w:fldChar w:fldCharType="end"/>
    </w:r>
    <w:r w:rsidR="00CA2645" w:rsidRPr="009373BE">
      <w:instrText xml:space="preserve"> ="" "a" </w:instrText>
    </w:r>
    <w:r w:rsidR="00CA2645" w:rsidRPr="009373BE">
      <w:fldChar w:fldCharType="begin"/>
    </w:r>
    <w:r w:rsidR="00CA2645" w:rsidRPr="009373BE">
      <w:instrText xml:space="preserve"> IF </w:instrText>
    </w:r>
    <w:r w:rsidR="00CA2645" w:rsidRPr="009373BE">
      <w:fldChar w:fldCharType="begin"/>
    </w:r>
    <w:r w:rsidR="00CA2645" w:rsidRPr="009373BE">
      <w:instrText xml:space="preserve"> DOCPROPERTY "auteur Vc" </w:instrText>
    </w:r>
    <w:r w:rsidR="00CA2645" w:rsidRPr="009373BE">
      <w:fldChar w:fldCharType="separate"/>
    </w:r>
    <w:r w:rsidR="00CA2645">
      <w:instrText>DD</w:instrText>
    </w:r>
    <w:r w:rsidR="00CA2645" w:rsidRPr="009373BE">
      <w:fldChar w:fldCharType="end"/>
    </w:r>
    <w:r w:rsidR="00CA2645" w:rsidRPr="009373BE">
      <w:instrText xml:space="preserve"> ="" "b" </w:instrText>
    </w:r>
    <w:r w:rsidR="00CA2645" w:rsidRPr="009373BE">
      <w:fldChar w:fldCharType="begin"/>
    </w:r>
    <w:r w:rsidR="00CA2645" w:rsidRPr="009373BE">
      <w:instrText xml:space="preserve"> IF</w:instrText>
    </w:r>
    <w:r w:rsidR="00CA2645" w:rsidRPr="009373BE">
      <w:fldChar w:fldCharType="begin"/>
    </w:r>
    <w:r w:rsidR="00CA2645" w:rsidRPr="009373BE">
      <w:instrText xml:space="preserve"> DOCPROPERTY "auteur Vd" </w:instrText>
    </w:r>
    <w:r w:rsidR="00CA2645" w:rsidRPr="009373BE">
      <w:fldChar w:fldCharType="end"/>
    </w:r>
    <w:r w:rsidR="00CA2645" w:rsidRPr="009373BE">
      <w:instrText xml:space="preserve"> ="" "c" </w:instrText>
    </w:r>
    <w:r w:rsidR="00CA2645" w:rsidRPr="009373BE">
      <w:fldChar w:fldCharType="begin"/>
    </w:r>
    <w:r w:rsidR="00CA2645" w:rsidRPr="009373BE">
      <w:instrText xml:space="preserve"> IF</w:instrText>
    </w:r>
    <w:r w:rsidR="00CA2645" w:rsidRPr="009373BE">
      <w:fldChar w:fldCharType="begin"/>
    </w:r>
    <w:r w:rsidR="00CA2645" w:rsidRPr="009373BE">
      <w:instrText xml:space="preserve"> DOCPROPERTY "auteur Ve" </w:instrText>
    </w:r>
    <w:r w:rsidR="00CA2645" w:rsidRPr="009373BE">
      <w:fldChar w:fldCharType="end"/>
    </w:r>
    <w:r w:rsidR="00CA2645" w:rsidRPr="009373BE">
      <w:instrText xml:space="preserve">="" "d" "e" </w:instrText>
    </w:r>
    <w:r w:rsidR="00CA2645" w:rsidRPr="009373BE">
      <w:fldChar w:fldCharType="separate"/>
    </w:r>
    <w:r w:rsidR="00CA2645" w:rsidRPr="009373BE">
      <w:rPr>
        <w:noProof/>
      </w:rPr>
      <w:instrText>d</w:instrText>
    </w:r>
    <w:r w:rsidR="00CA2645" w:rsidRPr="009373BE">
      <w:fldChar w:fldCharType="end"/>
    </w:r>
    <w:r w:rsidR="00CA2645" w:rsidRPr="009373BE">
      <w:instrText xml:space="preserve"> </w:instrText>
    </w:r>
    <w:r w:rsidR="00CA2645" w:rsidRPr="009373BE">
      <w:fldChar w:fldCharType="separate"/>
    </w:r>
    <w:r w:rsidR="00CA2645" w:rsidRPr="009373BE">
      <w:rPr>
        <w:noProof/>
      </w:rPr>
      <w:instrText>c</w:instrText>
    </w:r>
    <w:r w:rsidR="00CA2645" w:rsidRPr="009373BE">
      <w:fldChar w:fldCharType="end"/>
    </w:r>
    <w:r w:rsidR="00CA2645" w:rsidRPr="009373BE">
      <w:instrText xml:space="preserve"> </w:instrText>
    </w:r>
    <w:r w:rsidR="00CA2645" w:rsidRPr="009373BE">
      <w:fldChar w:fldCharType="separate"/>
    </w:r>
    <w:r w:rsidR="00CA2645" w:rsidRPr="009373BE">
      <w:rPr>
        <w:noProof/>
      </w:rPr>
      <w:instrText>c</w:instrText>
    </w:r>
    <w:r w:rsidR="00CA2645" w:rsidRPr="009373BE">
      <w:fldChar w:fldCharType="end"/>
    </w:r>
    <w:r w:rsidR="00CA2645" w:rsidRPr="009373BE">
      <w:instrText xml:space="preserve"> </w:instrText>
    </w:r>
    <w:r w:rsidR="00CA2645" w:rsidRPr="009373BE">
      <w:fldChar w:fldCharType="separate"/>
    </w:r>
    <w:r w:rsidR="00CA2645" w:rsidRPr="009373BE">
      <w:rPr>
        <w:noProof/>
      </w:rPr>
      <w:instrText>a</w:instrText>
    </w:r>
    <w:r w:rsidR="00CA2645" w:rsidRPr="009373BE">
      <w:fldChar w:fldCharType="end"/>
    </w:r>
    <w:r w:rsidR="00CA2645" w:rsidRPr="009373BE">
      <w:instrText xml:space="preserve"> </w:instrText>
    </w:r>
    <w:r w:rsidR="00CA2645" w:rsidRPr="009373BE">
      <w:fldChar w:fldCharType="end"/>
    </w:r>
    <w:r w:rsidR="00CA2645" w:rsidRPr="009373BE">
      <w:instrText xml:space="preserve"> </w:instrText>
    </w:r>
    <w:r w:rsidR="00CA2645" w:rsidRPr="009373BE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52507" w14:textId="77777777" w:rsidR="00CA2645" w:rsidRDefault="00CA2645">
    <w:r>
      <w:rPr>
        <w:noProof/>
        <w:lang w:val="fr-CH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1429A2C" wp14:editId="432155F6">
              <wp:simplePos x="0" y="0"/>
              <wp:positionH relativeFrom="column">
                <wp:posOffset>1370510</wp:posOffset>
              </wp:positionH>
              <wp:positionV relativeFrom="paragraph">
                <wp:posOffset>6416765</wp:posOffset>
              </wp:positionV>
              <wp:extent cx="2600325" cy="1005073"/>
              <wp:effectExtent l="19050" t="266700" r="0" b="271780"/>
              <wp:wrapNone/>
              <wp:docPr id="6" name="Zone de text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20760000">
                        <a:off x="0" y="0"/>
                        <a:ext cx="2600325" cy="100507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0EB9F3F" w14:textId="1DD3EE16" w:rsidR="00CA2645" w:rsidRPr="00762AC8" w:rsidRDefault="00CA2645" w:rsidP="00537339">
                          <w:pPr>
                            <w:jc w:val="center"/>
                            <w:rPr>
                              <w:b/>
                              <w:color w:val="FF0000"/>
                              <w:sz w:val="50"/>
                              <w:szCs w:val="50"/>
                              <w:lang w:val="fr-CH"/>
                            </w:rPr>
                          </w:pP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begin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IF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begin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DOCPROPERTY Verificateur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separate"/>
                          </w:r>
                          <w:r w:rsidR="009519E8">
                            <w:rPr>
                              <w:color w:val="FF0000"/>
                              <w:sz w:val="50"/>
                              <w:szCs w:val="50"/>
                            </w:rPr>
                            <w:instrText>Frédéric SCHETTINI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end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= "" "document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br/>
                          </w:r>
                          <w:r w:rsidRPr="00762AC8">
                            <w:rPr>
                              <w:b/>
                              <w:color w:val="FF0000"/>
                              <w:sz w:val="50"/>
                              <w:szCs w:val="50"/>
                            </w:rPr>
                            <w:instrText>P R O V I S O I R E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"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begin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IF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begin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DOCPROPERTY Verificateur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separate"/>
                          </w:r>
                          <w:r w:rsidR="009519E8">
                            <w:rPr>
                              <w:color w:val="FF0000"/>
                              <w:sz w:val="50"/>
                              <w:szCs w:val="50"/>
                            </w:rPr>
                            <w:instrText>Frédéric SCHETTINI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end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= "ZZ" "document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br/>
                          </w:r>
                          <w:r w:rsidRPr="00762AC8">
                            <w:rPr>
                              <w:b/>
                              <w:color w:val="FF0000"/>
                              <w:sz w:val="50"/>
                              <w:szCs w:val="50"/>
                            </w:rPr>
                            <w:instrText>P R O V I S O I R E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"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begin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IF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begin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DOCPROPERTY "auteur Va"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end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="" ""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begin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IF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begin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DOCPROPERTY "verif Va"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separate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>b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end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= "" "document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br/>
                          </w:r>
                          <w:r w:rsidRPr="00762AC8">
                            <w:rPr>
                              <w:b/>
                              <w:color w:val="FF0000"/>
                              <w:sz w:val="50"/>
                              <w:szCs w:val="50"/>
                            </w:rPr>
                            <w:instrText>P R O V I S O I R E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"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begin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IF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begin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DOCPROPERTY "auteur Vb"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end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="" ""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begin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IF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begin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DOCPROPERTY "verif Vb"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separate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end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= "" "document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br/>
                          </w:r>
                          <w:r w:rsidRPr="00762AC8">
                            <w:rPr>
                              <w:b/>
                              <w:color w:val="FF0000"/>
                              <w:sz w:val="50"/>
                              <w:szCs w:val="50"/>
                            </w:rPr>
                            <w:instrText>P R O V I S O I R E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"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begin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IF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begin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DOCPROPERTY "auteur Vc"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end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="" ""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begin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IF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begin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DOCPROPERTY "verif Vc"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end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= "" "document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br/>
                          </w:r>
                          <w:r w:rsidRPr="00762AC8">
                            <w:rPr>
                              <w:b/>
                              <w:color w:val="FF0000"/>
                              <w:sz w:val="50"/>
                              <w:szCs w:val="50"/>
                            </w:rPr>
                            <w:instrText>P R O V I S O I R E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"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begin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IF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begin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DOCPROPERTY "auteur Vd"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end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="" ""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begin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IF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begin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DOCPROPERTY "verif Vd"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end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= "" "document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br/>
                          </w:r>
                          <w:r w:rsidRPr="00762AC8">
                            <w:rPr>
                              <w:b/>
                              <w:color w:val="FF0000"/>
                              <w:sz w:val="50"/>
                              <w:szCs w:val="50"/>
                            </w:rPr>
                            <w:instrText>P R O V I S O I R E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"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begin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IF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begin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DOCPROPERTY "auteur Ve"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end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= "" ""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begin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IF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begin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DOCPROPERTY "verif Ve"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end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="" "document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br/>
                          </w:r>
                          <w:r w:rsidRPr="00762AC8">
                            <w:rPr>
                              <w:b/>
                              <w:color w:val="FF0000"/>
                              <w:sz w:val="50"/>
                              <w:szCs w:val="50"/>
                            </w:rPr>
                            <w:instrText>P R O V I S O I R E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" ""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separate"/>
                          </w:r>
                          <w:r w:rsidRPr="00762AC8">
                            <w:rPr>
                              <w:noProof/>
                              <w:color w:val="FF0000"/>
                              <w:sz w:val="50"/>
                              <w:szCs w:val="50"/>
                            </w:rPr>
                            <w:instrText xml:space="preserve">document </w:instrText>
                          </w:r>
                          <w:r w:rsidRPr="00762AC8">
                            <w:rPr>
                              <w:b/>
                              <w:noProof/>
                              <w:color w:val="FF0000"/>
                              <w:sz w:val="50"/>
                              <w:szCs w:val="50"/>
                            </w:rPr>
                            <w:instrText>P R O V I S O I R E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end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end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separate"/>
                          </w:r>
                          <w:r w:rsidRPr="00762AC8">
                            <w:rPr>
                              <w:noProof/>
                              <w:color w:val="FF0000"/>
                              <w:sz w:val="50"/>
                              <w:szCs w:val="50"/>
                            </w:rPr>
                            <w:instrText xml:space="preserve">document </w:instrText>
                          </w:r>
                          <w:r w:rsidRPr="00762AC8">
                            <w:rPr>
                              <w:b/>
                              <w:noProof/>
                              <w:color w:val="FF0000"/>
                              <w:sz w:val="50"/>
                              <w:szCs w:val="50"/>
                            </w:rPr>
                            <w:instrText>P R O V I S O I R E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end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end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separate"/>
                          </w:r>
                          <w:r w:rsidRPr="00762AC8">
                            <w:rPr>
                              <w:noProof/>
                              <w:color w:val="FF0000"/>
                              <w:sz w:val="50"/>
                              <w:szCs w:val="50"/>
                            </w:rPr>
                            <w:instrText xml:space="preserve">document </w:instrText>
                          </w:r>
                          <w:r w:rsidRPr="00762AC8">
                            <w:rPr>
                              <w:b/>
                              <w:noProof/>
                              <w:color w:val="FF0000"/>
                              <w:sz w:val="50"/>
                              <w:szCs w:val="50"/>
                            </w:rPr>
                            <w:instrText>P R O V I S O I R E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end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end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end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end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end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end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end"/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instrText xml:space="preserve"> </w:instrText>
                          </w:r>
                          <w:r w:rsidRPr="00762AC8">
                            <w:rPr>
                              <w:color w:val="FF0000"/>
                              <w:sz w:val="50"/>
                              <w:szCs w:val="5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1429A2C" id="_x0000_t202" coordsize="21600,21600" o:spt="202" path="m,l,21600r21600,l21600,xe">
              <v:stroke joinstyle="miter"/>
              <v:path gradientshapeok="t" o:connecttype="rect"/>
            </v:shapetype>
            <v:shape id="Zone de texte 6" o:spid="_x0000_s1026" type="#_x0000_t202" style="position:absolute;left:0;text-align:left;margin-left:107.9pt;margin-top:505.25pt;width:204.75pt;height:79.15pt;rotation:-14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" filled="f" stroked="f" strokeweight=".5pt">
              <v:textbox>
                <w:txbxContent>
                  <w:p w14:paraId="70EB9F3F" w14:textId="1DD3EE16" w:rsidR="00CA2645" w:rsidRPr="00762AC8" w:rsidRDefault="00CA2645" w:rsidP="00537339">
                    <w:pPr>
                      <w:jc w:val="center"/>
                      <w:rPr>
                        <w:b/>
                        <w:color w:val="FF0000"/>
                        <w:sz w:val="50"/>
                        <w:szCs w:val="50"/>
                        <w:lang w:val="fr-CH"/>
                      </w:rPr>
                    </w:pP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begin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IF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begin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DOCPROPERTY Verificateur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separate"/>
                    </w:r>
                    <w:r w:rsidR="009519E8">
                      <w:rPr>
                        <w:color w:val="FF0000"/>
                        <w:sz w:val="50"/>
                        <w:szCs w:val="50"/>
                      </w:rPr>
                      <w:instrText>Frédéric SCHETTINI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end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= "" "document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br/>
                    </w:r>
                    <w:r w:rsidRPr="00762AC8">
                      <w:rPr>
                        <w:b/>
                        <w:color w:val="FF0000"/>
                        <w:sz w:val="50"/>
                        <w:szCs w:val="50"/>
                      </w:rPr>
                      <w:instrText>P R O V I S O I R E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"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begin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IF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begin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DOCPROPERTY Verificateur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separate"/>
                    </w:r>
                    <w:r w:rsidR="009519E8">
                      <w:rPr>
                        <w:color w:val="FF0000"/>
                        <w:sz w:val="50"/>
                        <w:szCs w:val="50"/>
                      </w:rPr>
                      <w:instrText>Frédéric SCHETTINI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end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= "ZZ" "document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br/>
                    </w:r>
                    <w:r w:rsidRPr="00762AC8">
                      <w:rPr>
                        <w:b/>
                        <w:color w:val="FF0000"/>
                        <w:sz w:val="50"/>
                        <w:szCs w:val="50"/>
                      </w:rPr>
                      <w:instrText>P R O V I S O I R E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"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begin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IF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begin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DOCPROPERTY "auteur Va"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end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="" ""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begin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IF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begin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DOCPROPERTY "verif Va"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separate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>b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end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= "" "document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br/>
                    </w:r>
                    <w:r w:rsidRPr="00762AC8">
                      <w:rPr>
                        <w:b/>
                        <w:color w:val="FF0000"/>
                        <w:sz w:val="50"/>
                        <w:szCs w:val="50"/>
                      </w:rPr>
                      <w:instrText>P R O V I S O I R E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"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begin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IF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begin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DOCPROPERTY "auteur Vb"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end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="" ""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begin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IF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begin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DOCPROPERTY "verif Vb"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separate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end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= "" "document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br/>
                    </w:r>
                    <w:r w:rsidRPr="00762AC8">
                      <w:rPr>
                        <w:b/>
                        <w:color w:val="FF0000"/>
                        <w:sz w:val="50"/>
                        <w:szCs w:val="50"/>
                      </w:rPr>
                      <w:instrText>P R O V I S O I R E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"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begin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IF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begin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DOCPROPERTY "auteur Vc"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end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="" ""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begin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IF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begin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DOCPROPERTY "verif Vc"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end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= "" "document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br/>
                    </w:r>
                    <w:r w:rsidRPr="00762AC8">
                      <w:rPr>
                        <w:b/>
                        <w:color w:val="FF0000"/>
                        <w:sz w:val="50"/>
                        <w:szCs w:val="50"/>
                      </w:rPr>
                      <w:instrText>P R O V I S O I R E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"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begin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IF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begin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DOCPROPERTY "auteur Vd"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end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="" ""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begin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IF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begin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DOCPROPERTY "verif Vd"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end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= "" "document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br/>
                    </w:r>
                    <w:r w:rsidRPr="00762AC8">
                      <w:rPr>
                        <w:b/>
                        <w:color w:val="FF0000"/>
                        <w:sz w:val="50"/>
                        <w:szCs w:val="50"/>
                      </w:rPr>
                      <w:instrText>P R O V I S O I R E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"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begin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IF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begin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DOCPROPERTY "auteur Ve"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end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= "" ""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begin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IF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begin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DOCPROPERTY "verif Ve"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end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="" "document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br/>
                    </w:r>
                    <w:r w:rsidRPr="00762AC8">
                      <w:rPr>
                        <w:b/>
                        <w:color w:val="FF0000"/>
                        <w:sz w:val="50"/>
                        <w:szCs w:val="50"/>
                      </w:rPr>
                      <w:instrText>P R O V I S O I R E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" ""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separate"/>
                    </w:r>
                    <w:r w:rsidRPr="00762AC8">
                      <w:rPr>
                        <w:noProof/>
                        <w:color w:val="FF0000"/>
                        <w:sz w:val="50"/>
                        <w:szCs w:val="50"/>
                      </w:rPr>
                      <w:instrText xml:space="preserve">document </w:instrText>
                    </w:r>
                    <w:r w:rsidRPr="00762AC8">
                      <w:rPr>
                        <w:b/>
                        <w:noProof/>
                        <w:color w:val="FF0000"/>
                        <w:sz w:val="50"/>
                        <w:szCs w:val="50"/>
                      </w:rPr>
                      <w:instrText>P R O V I S O I R E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end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end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separate"/>
                    </w:r>
                    <w:r w:rsidRPr="00762AC8">
                      <w:rPr>
                        <w:noProof/>
                        <w:color w:val="FF0000"/>
                        <w:sz w:val="50"/>
                        <w:szCs w:val="50"/>
                      </w:rPr>
                      <w:instrText xml:space="preserve">document </w:instrText>
                    </w:r>
                    <w:r w:rsidRPr="00762AC8">
                      <w:rPr>
                        <w:b/>
                        <w:noProof/>
                        <w:color w:val="FF0000"/>
                        <w:sz w:val="50"/>
                        <w:szCs w:val="50"/>
                      </w:rPr>
                      <w:instrText>P R O V I S O I R E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end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end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separate"/>
                    </w:r>
                    <w:r w:rsidRPr="00762AC8">
                      <w:rPr>
                        <w:noProof/>
                        <w:color w:val="FF0000"/>
                        <w:sz w:val="50"/>
                        <w:szCs w:val="50"/>
                      </w:rPr>
                      <w:instrText xml:space="preserve">document </w:instrText>
                    </w:r>
                    <w:r w:rsidRPr="00762AC8">
                      <w:rPr>
                        <w:b/>
                        <w:noProof/>
                        <w:color w:val="FF0000"/>
                        <w:sz w:val="50"/>
                        <w:szCs w:val="50"/>
                      </w:rPr>
                      <w:instrText>P R O V I S O I R E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end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end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end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end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end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end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end"/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instrText xml:space="preserve"> </w:instrText>
                    </w:r>
                    <w:r w:rsidRPr="00762AC8">
                      <w:rPr>
                        <w:color w:val="FF0000"/>
                        <w:sz w:val="50"/>
                        <w:szCs w:val="5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A2181" w14:textId="77777777" w:rsidR="00CA2645" w:rsidRDefault="00CA2645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05A7C" w14:textId="77777777" w:rsidR="00CA2645" w:rsidRDefault="00CA2645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D6987" w14:textId="4FE77845" w:rsidR="00CA2645" w:rsidRDefault="00CA2645" w:rsidP="004E3371">
    <w:pPr>
      <w:pStyle w:val="CitecEn-tteimpaire"/>
      <w:framePr w:w="10773" w:wrap="around" w:xAlign="right"/>
      <w:tabs>
        <w:tab w:val="clear" w:pos="2835"/>
        <w:tab w:val="clear" w:pos="9582"/>
        <w:tab w:val="right" w:pos="6804"/>
        <w:tab w:val="right" w:pos="9639"/>
      </w:tabs>
    </w:pPr>
    <w:r w:rsidRPr="00C676D8">
      <w:rPr>
        <w:iCs/>
        <w:szCs w:val="16"/>
      </w:rPr>
      <w:fldChar w:fldCharType="begin"/>
    </w:r>
    <w:r w:rsidRPr="00C676D8">
      <w:rPr>
        <w:iCs/>
        <w:szCs w:val="16"/>
      </w:rPr>
      <w:instrText xml:space="preserve"> IF</w:instrText>
    </w:r>
    <w:r w:rsidRPr="00C676D8">
      <w:rPr>
        <w:iCs/>
        <w:szCs w:val="16"/>
      </w:rPr>
      <w:fldChar w:fldCharType="begin"/>
    </w:r>
    <w:r w:rsidRPr="00C676D8">
      <w:rPr>
        <w:iCs/>
        <w:szCs w:val="16"/>
      </w:rPr>
      <w:instrText xml:space="preserve"> DOCPROPERTY  Document_O-R </w:instrText>
    </w:r>
    <w:r w:rsidRPr="00C676D8">
      <w:rPr>
        <w:iCs/>
        <w:szCs w:val="16"/>
      </w:rPr>
      <w:fldChar w:fldCharType="separate"/>
    </w:r>
    <w:r w:rsidR="009519E8">
      <w:rPr>
        <w:iCs/>
        <w:szCs w:val="16"/>
      </w:rPr>
      <w:instrText>Rapport</w:instrText>
    </w:r>
    <w:r w:rsidRPr="00C676D8">
      <w:rPr>
        <w:iCs/>
        <w:szCs w:val="16"/>
      </w:rPr>
      <w:fldChar w:fldCharType="end"/>
    </w:r>
    <w:r w:rsidRPr="00C676D8">
      <w:rPr>
        <w:iCs/>
        <w:szCs w:val="16"/>
      </w:rPr>
      <w:instrText>="Offre" "Offre</w:instrText>
    </w:r>
    <w:r>
      <w:rPr>
        <w:iCs/>
        <w:szCs w:val="16"/>
      </w:rPr>
      <w:instrText xml:space="preserve"> : </w:instrText>
    </w:r>
    <w:r w:rsidRPr="00C676D8">
      <w:rPr>
        <w:iCs/>
        <w:szCs w:val="16"/>
      </w:rPr>
      <w:instrText xml:space="preserve">""" </w:instrText>
    </w:r>
    <w:r w:rsidRPr="00C676D8">
      <w:rPr>
        <w:iCs/>
        <w:szCs w:val="16"/>
      </w:rPr>
      <w:fldChar w:fldCharType="end"/>
    </w:r>
    <w:fldSimple w:instr=" TITLE   \* MERGEFORMAT ">
      <w:r w:rsidR="009519E8">
        <w:t>Documentation de l'outil</w:t>
      </w:r>
    </w:fldSimple>
    <w:r>
      <w:tab/>
    </w:r>
    <w:r w:rsidRPr="009373BE">
      <w:rPr>
        <w:iCs/>
        <w:szCs w:val="16"/>
      </w:rPr>
      <w:fldChar w:fldCharType="begin"/>
    </w:r>
    <w:r w:rsidRPr="009373BE">
      <w:rPr>
        <w:iCs/>
        <w:szCs w:val="16"/>
      </w:rPr>
      <w:instrText xml:space="preserve"> IF</w:instrText>
    </w:r>
    <w:r w:rsidRPr="009373BE">
      <w:rPr>
        <w:iCs/>
        <w:szCs w:val="16"/>
      </w:rPr>
      <w:fldChar w:fldCharType="begin"/>
    </w:r>
    <w:r w:rsidRPr="009373BE">
      <w:rPr>
        <w:iCs/>
        <w:szCs w:val="16"/>
      </w:rPr>
      <w:instrText xml:space="preserve"> DOCPROPERTY  Document_O-R </w:instrText>
    </w:r>
    <w:r w:rsidRPr="009373BE">
      <w:rPr>
        <w:iCs/>
        <w:szCs w:val="16"/>
      </w:rPr>
      <w:fldChar w:fldCharType="separate"/>
    </w:r>
    <w:r w:rsidR="009519E8">
      <w:rPr>
        <w:iCs/>
        <w:szCs w:val="16"/>
      </w:rPr>
      <w:instrText>Rapport</w:instrText>
    </w:r>
    <w:r w:rsidRPr="009373BE">
      <w:rPr>
        <w:iCs/>
        <w:szCs w:val="16"/>
      </w:rPr>
      <w:fldChar w:fldCharType="end"/>
    </w:r>
    <w:r w:rsidRPr="009373BE">
      <w:rPr>
        <w:iCs/>
        <w:szCs w:val="16"/>
      </w:rPr>
      <w:instrText xml:space="preserve">="Offre" "O.""" </w:instrText>
    </w:r>
    <w:r w:rsidRPr="009373BE">
      <w:rPr>
        <w:iCs/>
        <w:szCs w:val="16"/>
      </w:rPr>
      <w:fldChar w:fldCharType="end"/>
    </w:r>
    <w:fldSimple w:instr=" DOCPROPERTY  Référence  \* MERGEFORMAT ">
      <w:r w:rsidR="009519E8">
        <w:t>70014.0</w:t>
      </w:r>
    </w:fldSimple>
    <w:r w:rsidRPr="009373BE">
      <w:fldChar w:fldCharType="begin"/>
    </w:r>
    <w:r w:rsidRPr="009373BE">
      <w:instrText xml:space="preserve"> IF </w:instrText>
    </w:r>
    <w:r w:rsidRPr="009373BE">
      <w:fldChar w:fldCharType="begin"/>
    </w:r>
    <w:r w:rsidRPr="009373BE">
      <w:instrText xml:space="preserve"> DOCPROPERTY Document_O-R </w:instrText>
    </w:r>
    <w:r w:rsidRPr="009373BE">
      <w:fldChar w:fldCharType="separate"/>
    </w:r>
    <w:r w:rsidR="009519E8">
      <w:instrText>Rapport</w:instrText>
    </w:r>
    <w:r w:rsidRPr="009373BE">
      <w:fldChar w:fldCharType="end"/>
    </w:r>
    <w:r w:rsidRPr="009373BE">
      <w:instrText xml:space="preserve"> ="Rapport" "" </w:instrText>
    </w:r>
    <w:r w:rsidRPr="009373BE">
      <w:fldChar w:fldCharType="begin"/>
    </w:r>
    <w:r w:rsidRPr="009373BE">
      <w:instrText xml:space="preserve"> IF </w:instrText>
    </w:r>
    <w:r w:rsidRPr="009373BE">
      <w:fldChar w:fldCharType="begin"/>
    </w:r>
    <w:r w:rsidRPr="009373BE">
      <w:instrText xml:space="preserve"> DOCPROPERTY "auteur Va"</w:instrText>
    </w:r>
    <w:r w:rsidRPr="009373BE">
      <w:fldChar w:fldCharType="end"/>
    </w:r>
    <w:r w:rsidRPr="009373BE">
      <w:instrText xml:space="preserve"> ="" "" </w:instrText>
    </w:r>
    <w:r w:rsidRPr="009373BE">
      <w:fldChar w:fldCharType="begin"/>
    </w:r>
    <w:r w:rsidRPr="009373BE">
      <w:instrText xml:space="preserve"> IF </w:instrText>
    </w:r>
    <w:r w:rsidRPr="009373BE">
      <w:fldChar w:fldCharType="begin"/>
    </w:r>
    <w:r w:rsidRPr="009373BE">
      <w:instrText xml:space="preserve"> DOCPROPERTY "auteur Vb" </w:instrText>
    </w:r>
    <w:r w:rsidRPr="009373BE">
      <w:fldChar w:fldCharType="end"/>
    </w:r>
    <w:r w:rsidRPr="009373BE">
      <w:instrText xml:space="preserve"> ="" "a" </w:instrText>
    </w:r>
    <w:r w:rsidRPr="009373BE">
      <w:fldChar w:fldCharType="begin"/>
    </w:r>
    <w:r w:rsidRPr="009373BE">
      <w:instrText xml:space="preserve"> IF </w:instrText>
    </w:r>
    <w:r w:rsidRPr="009373BE">
      <w:fldChar w:fldCharType="begin"/>
    </w:r>
    <w:r w:rsidRPr="009373BE">
      <w:instrText xml:space="preserve"> DOCPROPERTY "auteur Vc" </w:instrText>
    </w:r>
    <w:r w:rsidRPr="009373BE">
      <w:fldChar w:fldCharType="separate"/>
    </w:r>
    <w:r>
      <w:instrText>DD</w:instrText>
    </w:r>
    <w:r w:rsidRPr="009373BE">
      <w:fldChar w:fldCharType="end"/>
    </w:r>
    <w:r w:rsidRPr="009373BE">
      <w:instrText xml:space="preserve"> ="" "b" </w:instrText>
    </w:r>
    <w:r w:rsidRPr="009373BE">
      <w:fldChar w:fldCharType="begin"/>
    </w:r>
    <w:r w:rsidRPr="009373BE">
      <w:instrText xml:space="preserve"> IF</w:instrText>
    </w:r>
    <w:r w:rsidRPr="009373BE">
      <w:fldChar w:fldCharType="begin"/>
    </w:r>
    <w:r w:rsidRPr="009373BE">
      <w:instrText xml:space="preserve"> DOCPROPERTY "auteur Vd" </w:instrText>
    </w:r>
    <w:r w:rsidRPr="009373BE">
      <w:fldChar w:fldCharType="end"/>
    </w:r>
    <w:r w:rsidRPr="009373BE">
      <w:instrText xml:space="preserve"> ="" "c" </w:instrText>
    </w:r>
    <w:r w:rsidRPr="009373BE">
      <w:fldChar w:fldCharType="begin"/>
    </w:r>
    <w:r w:rsidRPr="009373BE">
      <w:instrText xml:space="preserve"> IF</w:instrText>
    </w:r>
    <w:r w:rsidRPr="009373BE">
      <w:fldChar w:fldCharType="begin"/>
    </w:r>
    <w:r w:rsidRPr="009373BE">
      <w:instrText xml:space="preserve"> DOCPROPERTY "auteur Ve" </w:instrText>
    </w:r>
    <w:r w:rsidRPr="009373BE">
      <w:fldChar w:fldCharType="end"/>
    </w:r>
    <w:r w:rsidRPr="009373BE">
      <w:instrText xml:space="preserve">="" "d" "e" </w:instrText>
    </w:r>
    <w:r w:rsidRPr="009373BE">
      <w:fldChar w:fldCharType="separate"/>
    </w:r>
    <w:r w:rsidRPr="009373BE">
      <w:rPr>
        <w:noProof/>
      </w:rPr>
      <w:instrText>d</w:instrText>
    </w:r>
    <w:r w:rsidRPr="009373BE">
      <w:fldChar w:fldCharType="end"/>
    </w:r>
    <w:r w:rsidRPr="009373BE">
      <w:instrText xml:space="preserve"> </w:instrText>
    </w:r>
    <w:r w:rsidRPr="009373BE">
      <w:fldChar w:fldCharType="separate"/>
    </w:r>
    <w:r w:rsidRPr="009373BE">
      <w:rPr>
        <w:noProof/>
      </w:rPr>
      <w:instrText>c</w:instrText>
    </w:r>
    <w:r w:rsidRPr="009373BE">
      <w:fldChar w:fldCharType="end"/>
    </w:r>
    <w:r w:rsidRPr="009373BE">
      <w:instrText xml:space="preserve"> </w:instrText>
    </w:r>
    <w:r w:rsidRPr="009373BE">
      <w:fldChar w:fldCharType="separate"/>
    </w:r>
    <w:r w:rsidRPr="009373BE">
      <w:rPr>
        <w:noProof/>
      </w:rPr>
      <w:instrText>c</w:instrText>
    </w:r>
    <w:r w:rsidRPr="009373BE">
      <w:fldChar w:fldCharType="end"/>
    </w:r>
    <w:r w:rsidRPr="009373BE">
      <w:instrText xml:space="preserve"> </w:instrText>
    </w:r>
    <w:r w:rsidRPr="009373BE">
      <w:fldChar w:fldCharType="separate"/>
    </w:r>
    <w:r w:rsidRPr="009373BE">
      <w:rPr>
        <w:noProof/>
      </w:rPr>
      <w:instrText>a</w:instrText>
    </w:r>
    <w:r w:rsidRPr="009373BE">
      <w:fldChar w:fldCharType="end"/>
    </w:r>
    <w:r w:rsidRPr="009373BE">
      <w:instrText xml:space="preserve"> </w:instrText>
    </w:r>
    <w:r w:rsidRPr="009373BE">
      <w:fldChar w:fldCharType="end"/>
    </w:r>
    <w:r w:rsidRPr="009373BE">
      <w:instrText xml:space="preserve"> </w:instrText>
    </w:r>
    <w:r w:rsidRPr="009373BE">
      <w:fldChar w:fldCharType="end"/>
    </w:r>
    <w:r>
      <w:tab/>
    </w:r>
    <w:r>
      <w:fldChar w:fldCharType="begin"/>
    </w:r>
    <w:r>
      <w:instrText xml:space="preserve"> DOCPROPERTY  Client  \* MERGEFORMAT </w:instrText>
    </w:r>
    <w:r>
      <w:fldChar w:fldCharType="end"/>
    </w:r>
  </w:p>
  <w:p w14:paraId="4A863935" w14:textId="77777777" w:rsidR="00CA2645" w:rsidRDefault="00CA2645">
    <w:pPr>
      <w:pStyle w:val="En-tte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8204E" w14:textId="60DC14BA" w:rsidR="00CA2645" w:rsidRDefault="00000000" w:rsidP="0045172D">
    <w:pPr>
      <w:pStyle w:val="CitecEn-tteimpaire"/>
      <w:framePr w:wrap="around"/>
      <w:tabs>
        <w:tab w:val="clear" w:pos="9582"/>
        <w:tab w:val="right" w:pos="9639"/>
      </w:tabs>
    </w:pPr>
    <w:r>
      <w:fldChar w:fldCharType="begin"/>
    </w:r>
    <w:r>
      <w:instrText xml:space="preserve"> DOCPROPERTY  Client  \* MERGEFORMAT </w:instrText>
    </w:r>
    <w:r>
      <w:fldChar w:fldCharType="end"/>
    </w:r>
    <w:r w:rsidR="00CA2645">
      <w:tab/>
    </w:r>
    <w:r w:rsidR="00CA2645" w:rsidRPr="00C676D8">
      <w:rPr>
        <w:iCs/>
        <w:szCs w:val="16"/>
      </w:rPr>
      <w:fldChar w:fldCharType="begin"/>
    </w:r>
    <w:r w:rsidR="00CA2645" w:rsidRPr="00C676D8">
      <w:rPr>
        <w:iCs/>
        <w:szCs w:val="16"/>
      </w:rPr>
      <w:instrText xml:space="preserve"> IF</w:instrText>
    </w:r>
    <w:r w:rsidR="00CA2645" w:rsidRPr="00C676D8">
      <w:rPr>
        <w:iCs/>
        <w:szCs w:val="16"/>
      </w:rPr>
      <w:fldChar w:fldCharType="begin"/>
    </w:r>
    <w:r w:rsidR="00CA2645" w:rsidRPr="00C676D8">
      <w:rPr>
        <w:iCs/>
        <w:szCs w:val="16"/>
      </w:rPr>
      <w:instrText xml:space="preserve"> DOCPROPERTY  Document_O-R </w:instrText>
    </w:r>
    <w:r w:rsidR="00CA2645" w:rsidRPr="00C676D8">
      <w:rPr>
        <w:iCs/>
        <w:szCs w:val="16"/>
      </w:rPr>
      <w:fldChar w:fldCharType="separate"/>
    </w:r>
    <w:r w:rsidR="009519E8">
      <w:rPr>
        <w:iCs/>
        <w:szCs w:val="16"/>
      </w:rPr>
      <w:instrText>Rapport</w:instrText>
    </w:r>
    <w:r w:rsidR="00CA2645" w:rsidRPr="00C676D8">
      <w:rPr>
        <w:iCs/>
        <w:szCs w:val="16"/>
      </w:rPr>
      <w:fldChar w:fldCharType="end"/>
    </w:r>
    <w:r w:rsidR="00CA2645" w:rsidRPr="00C676D8">
      <w:rPr>
        <w:iCs/>
        <w:szCs w:val="16"/>
      </w:rPr>
      <w:instrText>="Offre" "Offre</w:instrText>
    </w:r>
    <w:r w:rsidR="00CA2645">
      <w:rPr>
        <w:iCs/>
        <w:szCs w:val="16"/>
      </w:rPr>
      <w:instrText xml:space="preserve"> : </w:instrText>
    </w:r>
    <w:r w:rsidR="00CA2645" w:rsidRPr="00C676D8">
      <w:rPr>
        <w:iCs/>
        <w:szCs w:val="16"/>
      </w:rPr>
      <w:instrText xml:space="preserve">""" </w:instrText>
    </w:r>
    <w:r w:rsidR="00CA2645" w:rsidRPr="00C676D8">
      <w:rPr>
        <w:iCs/>
        <w:szCs w:val="16"/>
      </w:rPr>
      <w:fldChar w:fldCharType="end"/>
    </w:r>
    <w:fldSimple w:instr=" TITLE   \* MERGEFORMAT ">
      <w:r w:rsidR="009519E8">
        <w:t>Documentation de l'outil</w:t>
      </w:r>
    </w:fldSimple>
    <w:r w:rsidR="00CA2645">
      <w:tab/>
    </w:r>
    <w:r w:rsidR="00CA2645" w:rsidRPr="009373BE">
      <w:rPr>
        <w:iCs/>
        <w:szCs w:val="16"/>
      </w:rPr>
      <w:fldChar w:fldCharType="begin"/>
    </w:r>
    <w:r w:rsidR="00CA2645" w:rsidRPr="009373BE">
      <w:rPr>
        <w:iCs/>
        <w:szCs w:val="16"/>
      </w:rPr>
      <w:instrText xml:space="preserve"> IF</w:instrText>
    </w:r>
    <w:r w:rsidR="00CA2645" w:rsidRPr="009373BE">
      <w:rPr>
        <w:iCs/>
        <w:szCs w:val="16"/>
      </w:rPr>
      <w:fldChar w:fldCharType="begin"/>
    </w:r>
    <w:r w:rsidR="00CA2645" w:rsidRPr="009373BE">
      <w:rPr>
        <w:iCs/>
        <w:szCs w:val="16"/>
      </w:rPr>
      <w:instrText xml:space="preserve"> DOCPROPERTY  Document_O-R </w:instrText>
    </w:r>
    <w:r w:rsidR="00CA2645" w:rsidRPr="009373BE">
      <w:rPr>
        <w:iCs/>
        <w:szCs w:val="16"/>
      </w:rPr>
      <w:fldChar w:fldCharType="separate"/>
    </w:r>
    <w:r w:rsidR="009519E8">
      <w:rPr>
        <w:iCs/>
        <w:szCs w:val="16"/>
      </w:rPr>
      <w:instrText>Rapport</w:instrText>
    </w:r>
    <w:r w:rsidR="00CA2645" w:rsidRPr="009373BE">
      <w:rPr>
        <w:iCs/>
        <w:szCs w:val="16"/>
      </w:rPr>
      <w:fldChar w:fldCharType="end"/>
    </w:r>
    <w:r w:rsidR="00CA2645" w:rsidRPr="009373BE">
      <w:rPr>
        <w:iCs/>
        <w:szCs w:val="16"/>
      </w:rPr>
      <w:instrText xml:space="preserve">="Offre" "O.""" </w:instrText>
    </w:r>
    <w:r w:rsidR="00CA2645" w:rsidRPr="009373BE">
      <w:rPr>
        <w:iCs/>
        <w:szCs w:val="16"/>
      </w:rPr>
      <w:fldChar w:fldCharType="end"/>
    </w:r>
    <w:fldSimple w:instr=" DOCPROPERTY  Référence  \* MERGEFORMAT ">
      <w:r w:rsidR="009519E8">
        <w:t>70014.0</w:t>
      </w:r>
    </w:fldSimple>
    <w:r w:rsidR="00CA2645" w:rsidRPr="009373BE">
      <w:fldChar w:fldCharType="begin"/>
    </w:r>
    <w:r w:rsidR="00CA2645" w:rsidRPr="009373BE">
      <w:instrText xml:space="preserve"> IF </w:instrText>
    </w:r>
    <w:r w:rsidR="00CA2645" w:rsidRPr="009373BE">
      <w:fldChar w:fldCharType="begin"/>
    </w:r>
    <w:r w:rsidR="00CA2645" w:rsidRPr="009373BE">
      <w:instrText xml:space="preserve"> DOCPROPERTY Document_O-R </w:instrText>
    </w:r>
    <w:r w:rsidR="00CA2645" w:rsidRPr="009373BE">
      <w:fldChar w:fldCharType="separate"/>
    </w:r>
    <w:r w:rsidR="009519E8">
      <w:instrText>Rapport</w:instrText>
    </w:r>
    <w:r w:rsidR="00CA2645" w:rsidRPr="009373BE">
      <w:fldChar w:fldCharType="end"/>
    </w:r>
    <w:r w:rsidR="00CA2645" w:rsidRPr="009373BE">
      <w:instrText xml:space="preserve"> ="Rapport" "" </w:instrText>
    </w:r>
    <w:r w:rsidR="00CA2645" w:rsidRPr="009373BE">
      <w:fldChar w:fldCharType="begin"/>
    </w:r>
    <w:r w:rsidR="00CA2645" w:rsidRPr="009373BE">
      <w:instrText xml:space="preserve"> IF </w:instrText>
    </w:r>
    <w:r w:rsidR="00CA2645" w:rsidRPr="009373BE">
      <w:fldChar w:fldCharType="begin"/>
    </w:r>
    <w:r w:rsidR="00CA2645" w:rsidRPr="009373BE">
      <w:instrText xml:space="preserve"> DOCPROPERTY "auteur Va"</w:instrText>
    </w:r>
    <w:r w:rsidR="00CA2645" w:rsidRPr="009373BE">
      <w:fldChar w:fldCharType="end"/>
    </w:r>
    <w:r w:rsidR="00CA2645" w:rsidRPr="009373BE">
      <w:instrText xml:space="preserve"> ="" "" </w:instrText>
    </w:r>
    <w:r w:rsidR="00CA2645" w:rsidRPr="009373BE">
      <w:fldChar w:fldCharType="begin"/>
    </w:r>
    <w:r w:rsidR="00CA2645" w:rsidRPr="009373BE">
      <w:instrText xml:space="preserve"> IF </w:instrText>
    </w:r>
    <w:r w:rsidR="00CA2645" w:rsidRPr="009373BE">
      <w:fldChar w:fldCharType="begin"/>
    </w:r>
    <w:r w:rsidR="00CA2645" w:rsidRPr="009373BE">
      <w:instrText xml:space="preserve"> DOCPROPERTY "auteur Vb" </w:instrText>
    </w:r>
    <w:r w:rsidR="00CA2645" w:rsidRPr="009373BE">
      <w:fldChar w:fldCharType="end"/>
    </w:r>
    <w:r w:rsidR="00CA2645" w:rsidRPr="009373BE">
      <w:instrText xml:space="preserve"> ="" "a" </w:instrText>
    </w:r>
    <w:r w:rsidR="00CA2645" w:rsidRPr="009373BE">
      <w:fldChar w:fldCharType="begin"/>
    </w:r>
    <w:r w:rsidR="00CA2645" w:rsidRPr="009373BE">
      <w:instrText xml:space="preserve"> IF </w:instrText>
    </w:r>
    <w:r w:rsidR="00CA2645" w:rsidRPr="009373BE">
      <w:fldChar w:fldCharType="begin"/>
    </w:r>
    <w:r w:rsidR="00CA2645" w:rsidRPr="009373BE">
      <w:instrText xml:space="preserve"> DOCPROPERTY "auteur Vc" </w:instrText>
    </w:r>
    <w:r w:rsidR="00CA2645" w:rsidRPr="009373BE">
      <w:fldChar w:fldCharType="separate"/>
    </w:r>
    <w:r w:rsidR="00CA2645">
      <w:instrText>DD</w:instrText>
    </w:r>
    <w:r w:rsidR="00CA2645" w:rsidRPr="009373BE">
      <w:fldChar w:fldCharType="end"/>
    </w:r>
    <w:r w:rsidR="00CA2645" w:rsidRPr="009373BE">
      <w:instrText xml:space="preserve"> ="" "b" </w:instrText>
    </w:r>
    <w:r w:rsidR="00CA2645" w:rsidRPr="009373BE">
      <w:fldChar w:fldCharType="begin"/>
    </w:r>
    <w:r w:rsidR="00CA2645" w:rsidRPr="009373BE">
      <w:instrText xml:space="preserve"> IF</w:instrText>
    </w:r>
    <w:r w:rsidR="00CA2645" w:rsidRPr="009373BE">
      <w:fldChar w:fldCharType="begin"/>
    </w:r>
    <w:r w:rsidR="00CA2645" w:rsidRPr="009373BE">
      <w:instrText xml:space="preserve"> DOCPROPERTY "auteur Vd" </w:instrText>
    </w:r>
    <w:r w:rsidR="00CA2645" w:rsidRPr="009373BE">
      <w:fldChar w:fldCharType="end"/>
    </w:r>
    <w:r w:rsidR="00CA2645" w:rsidRPr="009373BE">
      <w:instrText xml:space="preserve"> ="" "c" </w:instrText>
    </w:r>
    <w:r w:rsidR="00CA2645" w:rsidRPr="009373BE">
      <w:fldChar w:fldCharType="begin"/>
    </w:r>
    <w:r w:rsidR="00CA2645" w:rsidRPr="009373BE">
      <w:instrText xml:space="preserve"> IF</w:instrText>
    </w:r>
    <w:r w:rsidR="00CA2645" w:rsidRPr="009373BE">
      <w:fldChar w:fldCharType="begin"/>
    </w:r>
    <w:r w:rsidR="00CA2645" w:rsidRPr="009373BE">
      <w:instrText xml:space="preserve"> DOCPROPERTY "auteur Ve" </w:instrText>
    </w:r>
    <w:r w:rsidR="00CA2645" w:rsidRPr="009373BE">
      <w:fldChar w:fldCharType="end"/>
    </w:r>
    <w:r w:rsidR="00CA2645" w:rsidRPr="009373BE">
      <w:instrText xml:space="preserve">="" "d" "e" </w:instrText>
    </w:r>
    <w:r w:rsidR="00CA2645" w:rsidRPr="009373BE">
      <w:fldChar w:fldCharType="separate"/>
    </w:r>
    <w:r w:rsidR="00CA2645" w:rsidRPr="009373BE">
      <w:rPr>
        <w:noProof/>
      </w:rPr>
      <w:instrText>d</w:instrText>
    </w:r>
    <w:r w:rsidR="00CA2645" w:rsidRPr="009373BE">
      <w:fldChar w:fldCharType="end"/>
    </w:r>
    <w:r w:rsidR="00CA2645" w:rsidRPr="009373BE">
      <w:instrText xml:space="preserve"> </w:instrText>
    </w:r>
    <w:r w:rsidR="00CA2645" w:rsidRPr="009373BE">
      <w:fldChar w:fldCharType="separate"/>
    </w:r>
    <w:r w:rsidR="00CA2645" w:rsidRPr="009373BE">
      <w:rPr>
        <w:noProof/>
      </w:rPr>
      <w:instrText>c</w:instrText>
    </w:r>
    <w:r w:rsidR="00CA2645" w:rsidRPr="009373BE">
      <w:fldChar w:fldCharType="end"/>
    </w:r>
    <w:r w:rsidR="00CA2645" w:rsidRPr="009373BE">
      <w:instrText xml:space="preserve"> </w:instrText>
    </w:r>
    <w:r w:rsidR="00CA2645" w:rsidRPr="009373BE">
      <w:fldChar w:fldCharType="separate"/>
    </w:r>
    <w:r w:rsidR="00CA2645" w:rsidRPr="009373BE">
      <w:rPr>
        <w:noProof/>
      </w:rPr>
      <w:instrText>c</w:instrText>
    </w:r>
    <w:r w:rsidR="00CA2645" w:rsidRPr="009373BE">
      <w:fldChar w:fldCharType="end"/>
    </w:r>
    <w:r w:rsidR="00CA2645" w:rsidRPr="009373BE">
      <w:instrText xml:space="preserve"> </w:instrText>
    </w:r>
    <w:r w:rsidR="00CA2645" w:rsidRPr="009373BE">
      <w:fldChar w:fldCharType="separate"/>
    </w:r>
    <w:r w:rsidR="00CA2645" w:rsidRPr="009373BE">
      <w:rPr>
        <w:noProof/>
      </w:rPr>
      <w:instrText>a</w:instrText>
    </w:r>
    <w:r w:rsidR="00CA2645" w:rsidRPr="009373BE">
      <w:fldChar w:fldCharType="end"/>
    </w:r>
    <w:r w:rsidR="00CA2645" w:rsidRPr="009373BE">
      <w:instrText xml:space="preserve"> </w:instrText>
    </w:r>
    <w:r w:rsidR="00CA2645" w:rsidRPr="009373BE">
      <w:fldChar w:fldCharType="end"/>
    </w:r>
    <w:r w:rsidR="00CA2645" w:rsidRPr="009373BE">
      <w:instrText xml:space="preserve"> </w:instrText>
    </w:r>
    <w:r w:rsidR="00CA2645" w:rsidRPr="009373BE"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9C761" w14:textId="3E201460" w:rsidR="00CA2645" w:rsidRDefault="00000000" w:rsidP="00940E71">
    <w:pPr>
      <w:pStyle w:val="CitecEn-tteimpaire"/>
      <w:framePr w:wrap="around"/>
      <w:tabs>
        <w:tab w:val="clear" w:pos="9582"/>
        <w:tab w:val="right" w:pos="9639"/>
      </w:tabs>
    </w:pPr>
    <w:r>
      <w:fldChar w:fldCharType="begin"/>
    </w:r>
    <w:r>
      <w:instrText xml:space="preserve"> DOCPROPERTY  Client  \* MERGEFORMAT </w:instrText>
    </w:r>
    <w:r>
      <w:fldChar w:fldCharType="end"/>
    </w:r>
    <w:r w:rsidR="00CA2645">
      <w:tab/>
    </w:r>
    <w:r w:rsidR="00CA2645" w:rsidRPr="00C676D8">
      <w:rPr>
        <w:iCs/>
        <w:szCs w:val="16"/>
      </w:rPr>
      <w:fldChar w:fldCharType="begin"/>
    </w:r>
    <w:r w:rsidR="00CA2645" w:rsidRPr="00C676D8">
      <w:rPr>
        <w:iCs/>
        <w:szCs w:val="16"/>
      </w:rPr>
      <w:instrText xml:space="preserve"> IF</w:instrText>
    </w:r>
    <w:r w:rsidR="00CA2645" w:rsidRPr="00C676D8">
      <w:rPr>
        <w:iCs/>
        <w:szCs w:val="16"/>
      </w:rPr>
      <w:fldChar w:fldCharType="begin"/>
    </w:r>
    <w:r w:rsidR="00CA2645" w:rsidRPr="00C676D8">
      <w:rPr>
        <w:iCs/>
        <w:szCs w:val="16"/>
      </w:rPr>
      <w:instrText xml:space="preserve"> DOCPROPERTY  Document_O-R </w:instrText>
    </w:r>
    <w:r w:rsidR="00CA2645" w:rsidRPr="00C676D8">
      <w:rPr>
        <w:iCs/>
        <w:szCs w:val="16"/>
      </w:rPr>
      <w:fldChar w:fldCharType="separate"/>
    </w:r>
    <w:r w:rsidR="009519E8">
      <w:rPr>
        <w:iCs/>
        <w:szCs w:val="16"/>
      </w:rPr>
      <w:instrText>Rapport</w:instrText>
    </w:r>
    <w:r w:rsidR="00CA2645" w:rsidRPr="00C676D8">
      <w:rPr>
        <w:iCs/>
        <w:szCs w:val="16"/>
      </w:rPr>
      <w:fldChar w:fldCharType="end"/>
    </w:r>
    <w:r w:rsidR="00CA2645" w:rsidRPr="00C676D8">
      <w:rPr>
        <w:iCs/>
        <w:szCs w:val="16"/>
      </w:rPr>
      <w:instrText>="Offre" "Offre</w:instrText>
    </w:r>
    <w:r w:rsidR="00CA2645">
      <w:rPr>
        <w:iCs/>
        <w:szCs w:val="16"/>
      </w:rPr>
      <w:instrText xml:space="preserve"> : </w:instrText>
    </w:r>
    <w:r w:rsidR="00CA2645" w:rsidRPr="00C676D8">
      <w:rPr>
        <w:iCs/>
        <w:szCs w:val="16"/>
      </w:rPr>
      <w:instrText xml:space="preserve">""" </w:instrText>
    </w:r>
    <w:r w:rsidR="00CA2645" w:rsidRPr="00C676D8">
      <w:rPr>
        <w:iCs/>
        <w:szCs w:val="16"/>
      </w:rPr>
      <w:fldChar w:fldCharType="end"/>
    </w:r>
    <w:fldSimple w:instr=" TITLE   \* MERGEFORMAT ">
      <w:r w:rsidR="009519E8">
        <w:t>Documentation de l'outil</w:t>
      </w:r>
    </w:fldSimple>
    <w:r w:rsidR="00CA2645">
      <w:tab/>
    </w:r>
    <w:r w:rsidR="00CA2645" w:rsidRPr="009373BE">
      <w:rPr>
        <w:iCs/>
        <w:szCs w:val="16"/>
      </w:rPr>
      <w:fldChar w:fldCharType="begin"/>
    </w:r>
    <w:r w:rsidR="00CA2645" w:rsidRPr="009373BE">
      <w:rPr>
        <w:iCs/>
        <w:szCs w:val="16"/>
      </w:rPr>
      <w:instrText xml:space="preserve"> IF</w:instrText>
    </w:r>
    <w:r w:rsidR="00CA2645" w:rsidRPr="009373BE">
      <w:rPr>
        <w:iCs/>
        <w:szCs w:val="16"/>
      </w:rPr>
      <w:fldChar w:fldCharType="begin"/>
    </w:r>
    <w:r w:rsidR="00CA2645" w:rsidRPr="009373BE">
      <w:rPr>
        <w:iCs/>
        <w:szCs w:val="16"/>
      </w:rPr>
      <w:instrText xml:space="preserve"> DOCPROPERTY  Document_O-R </w:instrText>
    </w:r>
    <w:r w:rsidR="00CA2645" w:rsidRPr="009373BE">
      <w:rPr>
        <w:iCs/>
        <w:szCs w:val="16"/>
      </w:rPr>
      <w:fldChar w:fldCharType="separate"/>
    </w:r>
    <w:r w:rsidR="009519E8">
      <w:rPr>
        <w:iCs/>
        <w:szCs w:val="16"/>
      </w:rPr>
      <w:instrText>Rapport</w:instrText>
    </w:r>
    <w:r w:rsidR="00CA2645" w:rsidRPr="009373BE">
      <w:rPr>
        <w:iCs/>
        <w:szCs w:val="16"/>
      </w:rPr>
      <w:fldChar w:fldCharType="end"/>
    </w:r>
    <w:r w:rsidR="00CA2645" w:rsidRPr="009373BE">
      <w:rPr>
        <w:iCs/>
        <w:szCs w:val="16"/>
      </w:rPr>
      <w:instrText xml:space="preserve">="Offre" "O.""" </w:instrText>
    </w:r>
    <w:r w:rsidR="00CA2645" w:rsidRPr="009373BE">
      <w:rPr>
        <w:iCs/>
        <w:szCs w:val="16"/>
      </w:rPr>
      <w:fldChar w:fldCharType="end"/>
    </w:r>
    <w:fldSimple w:instr=" DOCPROPERTY  Référence  \* MERGEFORMAT ">
      <w:r w:rsidR="009519E8">
        <w:t>70014.0</w:t>
      </w:r>
    </w:fldSimple>
    <w:r w:rsidR="00CA2645" w:rsidRPr="009373BE">
      <w:fldChar w:fldCharType="begin"/>
    </w:r>
    <w:r w:rsidR="00CA2645" w:rsidRPr="009373BE">
      <w:instrText xml:space="preserve"> IF </w:instrText>
    </w:r>
    <w:r w:rsidR="00CA2645" w:rsidRPr="009373BE">
      <w:fldChar w:fldCharType="begin"/>
    </w:r>
    <w:r w:rsidR="00CA2645" w:rsidRPr="009373BE">
      <w:instrText xml:space="preserve"> DOCPROPERTY Document_O-R </w:instrText>
    </w:r>
    <w:r w:rsidR="00CA2645" w:rsidRPr="009373BE">
      <w:fldChar w:fldCharType="separate"/>
    </w:r>
    <w:r w:rsidR="009519E8">
      <w:instrText>Rapport</w:instrText>
    </w:r>
    <w:r w:rsidR="00CA2645" w:rsidRPr="009373BE">
      <w:fldChar w:fldCharType="end"/>
    </w:r>
    <w:r w:rsidR="00CA2645" w:rsidRPr="009373BE">
      <w:instrText xml:space="preserve"> ="Rapport" "" </w:instrText>
    </w:r>
    <w:r w:rsidR="00CA2645" w:rsidRPr="009373BE">
      <w:fldChar w:fldCharType="begin"/>
    </w:r>
    <w:r w:rsidR="00CA2645" w:rsidRPr="009373BE">
      <w:instrText xml:space="preserve"> IF </w:instrText>
    </w:r>
    <w:r w:rsidR="00CA2645" w:rsidRPr="009373BE">
      <w:fldChar w:fldCharType="begin"/>
    </w:r>
    <w:r w:rsidR="00CA2645" w:rsidRPr="009373BE">
      <w:instrText xml:space="preserve"> DOCPROPERTY "auteur Va"</w:instrText>
    </w:r>
    <w:r w:rsidR="00CA2645" w:rsidRPr="009373BE">
      <w:fldChar w:fldCharType="end"/>
    </w:r>
    <w:r w:rsidR="00CA2645" w:rsidRPr="009373BE">
      <w:instrText xml:space="preserve"> ="" "" </w:instrText>
    </w:r>
    <w:r w:rsidR="00CA2645" w:rsidRPr="009373BE">
      <w:fldChar w:fldCharType="begin"/>
    </w:r>
    <w:r w:rsidR="00CA2645" w:rsidRPr="009373BE">
      <w:instrText xml:space="preserve"> IF </w:instrText>
    </w:r>
    <w:r w:rsidR="00CA2645" w:rsidRPr="009373BE">
      <w:fldChar w:fldCharType="begin"/>
    </w:r>
    <w:r w:rsidR="00CA2645" w:rsidRPr="009373BE">
      <w:instrText xml:space="preserve"> DOCPROPERTY "auteur Vb" </w:instrText>
    </w:r>
    <w:r w:rsidR="00CA2645" w:rsidRPr="009373BE">
      <w:fldChar w:fldCharType="end"/>
    </w:r>
    <w:r w:rsidR="00CA2645" w:rsidRPr="009373BE">
      <w:instrText xml:space="preserve"> ="" "a" </w:instrText>
    </w:r>
    <w:r w:rsidR="00CA2645" w:rsidRPr="009373BE">
      <w:fldChar w:fldCharType="begin"/>
    </w:r>
    <w:r w:rsidR="00CA2645" w:rsidRPr="009373BE">
      <w:instrText xml:space="preserve"> IF </w:instrText>
    </w:r>
    <w:r w:rsidR="00CA2645" w:rsidRPr="009373BE">
      <w:fldChar w:fldCharType="begin"/>
    </w:r>
    <w:r w:rsidR="00CA2645" w:rsidRPr="009373BE">
      <w:instrText xml:space="preserve"> DOCPROPERTY "auteur Vc" </w:instrText>
    </w:r>
    <w:r w:rsidR="00CA2645" w:rsidRPr="009373BE">
      <w:fldChar w:fldCharType="separate"/>
    </w:r>
    <w:r w:rsidR="00CA2645">
      <w:instrText>DD</w:instrText>
    </w:r>
    <w:r w:rsidR="00CA2645" w:rsidRPr="009373BE">
      <w:fldChar w:fldCharType="end"/>
    </w:r>
    <w:r w:rsidR="00CA2645" w:rsidRPr="009373BE">
      <w:instrText xml:space="preserve"> ="" "b" </w:instrText>
    </w:r>
    <w:r w:rsidR="00CA2645" w:rsidRPr="009373BE">
      <w:fldChar w:fldCharType="begin"/>
    </w:r>
    <w:r w:rsidR="00CA2645" w:rsidRPr="009373BE">
      <w:instrText xml:space="preserve"> IF</w:instrText>
    </w:r>
    <w:r w:rsidR="00CA2645" w:rsidRPr="009373BE">
      <w:fldChar w:fldCharType="begin"/>
    </w:r>
    <w:r w:rsidR="00CA2645" w:rsidRPr="009373BE">
      <w:instrText xml:space="preserve"> DOCPROPERTY "auteur Vd" </w:instrText>
    </w:r>
    <w:r w:rsidR="00CA2645" w:rsidRPr="009373BE">
      <w:fldChar w:fldCharType="end"/>
    </w:r>
    <w:r w:rsidR="00CA2645" w:rsidRPr="009373BE">
      <w:instrText xml:space="preserve"> ="" "c" </w:instrText>
    </w:r>
    <w:r w:rsidR="00CA2645" w:rsidRPr="009373BE">
      <w:fldChar w:fldCharType="begin"/>
    </w:r>
    <w:r w:rsidR="00CA2645" w:rsidRPr="009373BE">
      <w:instrText xml:space="preserve"> IF</w:instrText>
    </w:r>
    <w:r w:rsidR="00CA2645" w:rsidRPr="009373BE">
      <w:fldChar w:fldCharType="begin"/>
    </w:r>
    <w:r w:rsidR="00CA2645" w:rsidRPr="009373BE">
      <w:instrText xml:space="preserve"> DOCPROPERTY "auteur Ve" </w:instrText>
    </w:r>
    <w:r w:rsidR="00CA2645" w:rsidRPr="009373BE">
      <w:fldChar w:fldCharType="end"/>
    </w:r>
    <w:r w:rsidR="00CA2645" w:rsidRPr="009373BE">
      <w:instrText xml:space="preserve">="" "d" "e" </w:instrText>
    </w:r>
    <w:r w:rsidR="00CA2645" w:rsidRPr="009373BE">
      <w:fldChar w:fldCharType="separate"/>
    </w:r>
    <w:r w:rsidR="00CA2645" w:rsidRPr="009373BE">
      <w:rPr>
        <w:noProof/>
      </w:rPr>
      <w:instrText>d</w:instrText>
    </w:r>
    <w:r w:rsidR="00CA2645" w:rsidRPr="009373BE">
      <w:fldChar w:fldCharType="end"/>
    </w:r>
    <w:r w:rsidR="00CA2645" w:rsidRPr="009373BE">
      <w:instrText xml:space="preserve"> </w:instrText>
    </w:r>
    <w:r w:rsidR="00CA2645" w:rsidRPr="009373BE">
      <w:fldChar w:fldCharType="separate"/>
    </w:r>
    <w:r w:rsidR="00CA2645" w:rsidRPr="009373BE">
      <w:rPr>
        <w:noProof/>
      </w:rPr>
      <w:instrText>c</w:instrText>
    </w:r>
    <w:r w:rsidR="00CA2645" w:rsidRPr="009373BE">
      <w:fldChar w:fldCharType="end"/>
    </w:r>
    <w:r w:rsidR="00CA2645" w:rsidRPr="009373BE">
      <w:instrText xml:space="preserve"> </w:instrText>
    </w:r>
    <w:r w:rsidR="00CA2645" w:rsidRPr="009373BE">
      <w:fldChar w:fldCharType="separate"/>
    </w:r>
    <w:r w:rsidR="00CA2645" w:rsidRPr="009373BE">
      <w:rPr>
        <w:noProof/>
      </w:rPr>
      <w:instrText>c</w:instrText>
    </w:r>
    <w:r w:rsidR="00CA2645" w:rsidRPr="009373BE">
      <w:fldChar w:fldCharType="end"/>
    </w:r>
    <w:r w:rsidR="00CA2645" w:rsidRPr="009373BE">
      <w:instrText xml:space="preserve"> </w:instrText>
    </w:r>
    <w:r w:rsidR="00CA2645" w:rsidRPr="009373BE">
      <w:fldChar w:fldCharType="separate"/>
    </w:r>
    <w:r w:rsidR="00CA2645" w:rsidRPr="009373BE">
      <w:rPr>
        <w:noProof/>
      </w:rPr>
      <w:instrText>a</w:instrText>
    </w:r>
    <w:r w:rsidR="00CA2645" w:rsidRPr="009373BE">
      <w:fldChar w:fldCharType="end"/>
    </w:r>
    <w:r w:rsidR="00CA2645" w:rsidRPr="009373BE">
      <w:instrText xml:space="preserve"> </w:instrText>
    </w:r>
    <w:r w:rsidR="00CA2645" w:rsidRPr="009373BE">
      <w:fldChar w:fldCharType="end"/>
    </w:r>
    <w:r w:rsidR="00CA2645" w:rsidRPr="009373BE">
      <w:instrText xml:space="preserve"> </w:instrText>
    </w:r>
    <w:r w:rsidR="00CA2645" w:rsidRPr="009373BE">
      <w:fldChar w:fldCharType="end"/>
    </w:r>
  </w:p>
  <w:p w14:paraId="398297C0" w14:textId="77777777" w:rsidR="00CA2645" w:rsidRDefault="00CA264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4FCBE10"/>
    <w:lvl w:ilvl="0">
      <w:start w:val="1"/>
      <w:numFmt w:val="decimal"/>
      <w:pStyle w:val="Listenum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83A7D9E"/>
    <w:lvl w:ilvl="0">
      <w:start w:val="1"/>
      <w:numFmt w:val="decimal"/>
      <w:pStyle w:val="Listenum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A52341A"/>
    <w:lvl w:ilvl="0">
      <w:start w:val="1"/>
      <w:numFmt w:val="decimal"/>
      <w:pStyle w:val="Listenum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D942932"/>
    <w:lvl w:ilvl="0">
      <w:start w:val="1"/>
      <w:numFmt w:val="decimal"/>
      <w:pStyle w:val="Listenum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EC49350"/>
    <w:lvl w:ilvl="0">
      <w:start w:val="1"/>
      <w:numFmt w:val="bullet"/>
      <w:pStyle w:val="Listepuc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A9E9A76"/>
    <w:lvl w:ilvl="0">
      <w:start w:val="1"/>
      <w:numFmt w:val="bullet"/>
      <w:pStyle w:val="Listepuce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890D256"/>
    <w:lvl w:ilvl="0">
      <w:start w:val="1"/>
      <w:numFmt w:val="bullet"/>
      <w:pStyle w:val="Listepuc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1A0D474"/>
    <w:lvl w:ilvl="0">
      <w:start w:val="1"/>
      <w:numFmt w:val="bullet"/>
      <w:pStyle w:val="Listepuc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E41002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D4AB54E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7C7C4D"/>
    <w:multiLevelType w:val="hybridMultilevel"/>
    <w:tmpl w:val="E8CC94AA"/>
    <w:lvl w:ilvl="0" w:tplc="8708A2B6">
      <w:start w:val="1"/>
      <w:numFmt w:val="bullet"/>
      <w:lvlText w:val=""/>
      <w:lvlJc w:val="left"/>
      <w:pPr>
        <w:tabs>
          <w:tab w:val="num" w:pos="357"/>
        </w:tabs>
        <w:ind w:left="357" w:hanging="357"/>
      </w:pPr>
      <w:rPr>
        <w:rFonts w:ascii="Symbol" w:hAnsi="Symbol" w:hint="default"/>
        <w:color w:val="auto"/>
      </w:rPr>
    </w:lvl>
    <w:lvl w:ilvl="1" w:tplc="26644D6C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10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697AFD"/>
    <w:multiLevelType w:val="hybridMultilevel"/>
    <w:tmpl w:val="DE5C32B6"/>
    <w:lvl w:ilvl="0" w:tplc="EFE4BB98">
      <w:start w:val="1"/>
      <w:numFmt w:val="decimal"/>
      <w:pStyle w:val="CitecListenumrote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6644D6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00C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00C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C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00C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00C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C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00C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9227F08"/>
    <w:multiLevelType w:val="multilevel"/>
    <w:tmpl w:val="A6A80112"/>
    <w:lvl w:ilvl="0">
      <w:start w:val="1"/>
      <w:numFmt w:val="bullet"/>
      <w:pStyle w:val="CitecpucesN1"/>
      <w:lvlText w:val="■"/>
      <w:lvlJc w:val="left"/>
      <w:pPr>
        <w:tabs>
          <w:tab w:val="num" w:pos="284"/>
        </w:tabs>
        <w:ind w:left="284" w:hanging="284"/>
      </w:pPr>
      <w:rPr>
        <w:rFonts w:ascii="Arial Narrow" w:hAnsi="Arial Narrow" w:hint="default"/>
        <w:color w:val="auto"/>
      </w:rPr>
    </w:lvl>
    <w:lvl w:ilvl="1">
      <w:start w:val="1"/>
      <w:numFmt w:val="bullet"/>
      <w:pStyle w:val="CitecpucesN2"/>
      <w:lvlText w:val="□"/>
      <w:lvlJc w:val="left"/>
      <w:pPr>
        <w:tabs>
          <w:tab w:val="num" w:pos="284"/>
        </w:tabs>
        <w:ind w:left="567" w:hanging="283"/>
      </w:pPr>
      <w:rPr>
        <w:rFonts w:ascii="Arial Narrow" w:hAnsi="Arial Narrow" w:hint="default"/>
      </w:rPr>
    </w:lvl>
    <w:lvl w:ilvl="2">
      <w:start w:val="1"/>
      <w:numFmt w:val="bullet"/>
      <w:pStyle w:val="CitecpucesN3"/>
      <w:lvlText w:val="▪"/>
      <w:lvlJc w:val="left"/>
      <w:pPr>
        <w:tabs>
          <w:tab w:val="num" w:pos="284"/>
        </w:tabs>
        <w:ind w:left="851" w:hanging="284"/>
      </w:pPr>
      <w:rPr>
        <w:rFonts w:ascii="Arial Narrow" w:hAnsi="Arial Narrow" w:hint="default"/>
      </w:rPr>
    </w:lvl>
    <w:lvl w:ilvl="3">
      <w:start w:val="1"/>
      <w:numFmt w:val="bullet"/>
      <w:lvlText w:val=""/>
      <w:lvlJc w:val="left"/>
      <w:pPr>
        <w:tabs>
          <w:tab w:val="num" w:pos="1724"/>
        </w:tabs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524"/>
        </w:tabs>
        <w:ind w:left="3524" w:hanging="360"/>
      </w:pPr>
      <w:rPr>
        <w:rFonts w:ascii="Symbol" w:hAnsi="Symbol" w:hint="default"/>
      </w:rPr>
    </w:lvl>
  </w:abstractNum>
  <w:abstractNum w:abstractNumId="13" w15:restartNumberingAfterBreak="0">
    <w:nsid w:val="09262100"/>
    <w:multiLevelType w:val="multilevel"/>
    <w:tmpl w:val="8AE63A8E"/>
    <w:numStyleLink w:val="CitecTitres"/>
  </w:abstractNum>
  <w:abstractNum w:abstractNumId="14" w15:restartNumberingAfterBreak="0">
    <w:nsid w:val="12D35DD3"/>
    <w:multiLevelType w:val="singleLevel"/>
    <w:tmpl w:val="96D60408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</w:lvl>
  </w:abstractNum>
  <w:abstractNum w:abstractNumId="15" w15:restartNumberingAfterBreak="0">
    <w:nsid w:val="267E7796"/>
    <w:multiLevelType w:val="multilevel"/>
    <w:tmpl w:val="8AE63A8E"/>
    <w:styleLink w:val="CitecTitres"/>
    <w:lvl w:ilvl="0">
      <w:start w:val="1"/>
      <w:numFmt w:val="decimal"/>
      <w:pStyle w:val="CitecTitre1"/>
      <w:lvlText w:val="%1."/>
      <w:lvlJc w:val="left"/>
      <w:pPr>
        <w:ind w:left="737" w:hanging="737"/>
      </w:pPr>
      <w:rPr>
        <w:rFonts w:ascii="Arial Narrow" w:hAnsi="Arial Narrow" w:hint="default"/>
        <w:b/>
        <w:color w:val="auto"/>
        <w:sz w:val="36"/>
      </w:rPr>
    </w:lvl>
    <w:lvl w:ilvl="1">
      <w:start w:val="1"/>
      <w:numFmt w:val="decimal"/>
      <w:pStyle w:val="CitecTitre2"/>
      <w:lvlText w:val="%1.%2."/>
      <w:lvlJc w:val="left"/>
      <w:pPr>
        <w:ind w:left="737" w:hanging="737"/>
      </w:pPr>
      <w:rPr>
        <w:rFonts w:ascii="Arial Narrow" w:hAnsi="Arial Narrow" w:hint="default"/>
        <w:b/>
        <w:i w:val="0"/>
        <w:sz w:val="28"/>
      </w:rPr>
    </w:lvl>
    <w:lvl w:ilvl="2">
      <w:start w:val="1"/>
      <w:numFmt w:val="none"/>
      <w:pStyle w:val="Citectitre3"/>
      <w:suff w:val="nothing"/>
      <w:lvlText w:val="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itecTitre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29206358"/>
    <w:multiLevelType w:val="multilevel"/>
    <w:tmpl w:val="100C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7" w15:restartNumberingAfterBreak="0">
    <w:nsid w:val="2C725702"/>
    <w:multiLevelType w:val="multilevel"/>
    <w:tmpl w:val="35E2B0E2"/>
    <w:styleLink w:val="TitresAnnexes"/>
    <w:lvl w:ilvl="0">
      <w:start w:val="1"/>
      <w:numFmt w:val="decimal"/>
      <w:pStyle w:val="CitecTitreAnnexe1"/>
      <w:lvlText w:val="Annexe %1."/>
      <w:lvlJc w:val="left"/>
      <w:pPr>
        <w:ind w:left="1701" w:hanging="1701"/>
      </w:pPr>
      <w:rPr>
        <w:rFonts w:ascii="Arial Narrow" w:hAnsi="Arial Narrow" w:hint="default"/>
        <w:b/>
        <w:i w:val="0"/>
        <w:sz w:val="36"/>
      </w:rPr>
    </w:lvl>
    <w:lvl w:ilvl="1">
      <w:start w:val="1"/>
      <w:numFmt w:val="decimal"/>
      <w:pStyle w:val="CitecTitreAnnexe2"/>
      <w:lvlText w:val="A %1.%2."/>
      <w:lvlJc w:val="left"/>
      <w:pPr>
        <w:ind w:left="851" w:hanging="851"/>
      </w:pPr>
      <w:rPr>
        <w:rFonts w:ascii="Arial Narrow" w:hAnsi="Arial Narrow" w:hint="default"/>
        <w:b/>
        <w:i w:val="0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2D1F3EE6"/>
    <w:multiLevelType w:val="multilevel"/>
    <w:tmpl w:val="21DAFB54"/>
    <w:name w:val="Citec Titres"/>
    <w:lvl w:ilvl="0">
      <w:start w:val="1"/>
      <w:numFmt w:val="bullet"/>
      <w:pStyle w:val="CitecListe1"/>
      <w:lvlText w:val="―"/>
      <w:lvlJc w:val="left"/>
      <w:pPr>
        <w:tabs>
          <w:tab w:val="num" w:pos="284"/>
        </w:tabs>
        <w:ind w:left="284" w:hanging="284"/>
      </w:pPr>
      <w:rPr>
        <w:rFonts w:ascii="Arial Narrow" w:hAnsi="Arial Narrow" w:hint="default"/>
      </w:rPr>
    </w:lvl>
    <w:lvl w:ilvl="1">
      <w:start w:val="1"/>
      <w:numFmt w:val="bullet"/>
      <w:pStyle w:val="CitecListe2"/>
      <w:lvlText w:val="―"/>
      <w:lvlJc w:val="left"/>
      <w:pPr>
        <w:tabs>
          <w:tab w:val="num" w:pos="284"/>
        </w:tabs>
        <w:ind w:left="567" w:hanging="283"/>
      </w:pPr>
      <w:rPr>
        <w:rFonts w:ascii="Arial Narrow" w:hAnsi="Arial Narrow" w:hint="default"/>
      </w:rPr>
    </w:lvl>
    <w:lvl w:ilvl="2">
      <w:start w:val="1"/>
      <w:numFmt w:val="bullet"/>
      <w:pStyle w:val="CitecListe3"/>
      <w:lvlText w:val="―"/>
      <w:lvlJc w:val="left"/>
      <w:pPr>
        <w:tabs>
          <w:tab w:val="num" w:pos="284"/>
        </w:tabs>
        <w:ind w:left="851" w:hanging="284"/>
      </w:pPr>
      <w:rPr>
        <w:rFonts w:ascii="Arial Narrow" w:hAnsi="Arial Narrow" w:hint="default"/>
      </w:rPr>
    </w:lvl>
    <w:lvl w:ilvl="3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1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16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1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26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240" w:hanging="1440"/>
      </w:pPr>
      <w:rPr>
        <w:rFonts w:hint="default"/>
      </w:rPr>
    </w:lvl>
  </w:abstractNum>
  <w:abstractNum w:abstractNumId="19" w15:restartNumberingAfterBreak="0">
    <w:nsid w:val="30206FEB"/>
    <w:multiLevelType w:val="multilevel"/>
    <w:tmpl w:val="8AE63A8E"/>
    <w:numStyleLink w:val="CitecTitres"/>
  </w:abstractNum>
  <w:abstractNum w:abstractNumId="20" w15:restartNumberingAfterBreak="0">
    <w:nsid w:val="37450A0A"/>
    <w:multiLevelType w:val="multilevel"/>
    <w:tmpl w:val="3F12082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ascii="Arial Narrow" w:hAnsi="Arial Narrow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auto"/>
        <w:spacing w:val="0"/>
        <w:w w:val="0"/>
        <w:kern w:val="0"/>
        <w:position w:val="0"/>
        <w:sz w:val="28"/>
        <w:szCs w:val="28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1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16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1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26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240" w:hanging="1440"/>
      </w:pPr>
      <w:rPr>
        <w:rFonts w:hint="default"/>
      </w:rPr>
    </w:lvl>
  </w:abstractNum>
  <w:abstractNum w:abstractNumId="21" w15:restartNumberingAfterBreak="0">
    <w:nsid w:val="3D12120B"/>
    <w:multiLevelType w:val="hybridMultilevel"/>
    <w:tmpl w:val="C3169408"/>
    <w:lvl w:ilvl="0" w:tplc="421EC7E4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608A6A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5BEDD9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1AEA7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6E2E1C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56C167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E029F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958747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1FC5BE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45F33719"/>
    <w:multiLevelType w:val="hybridMultilevel"/>
    <w:tmpl w:val="48FEC6B2"/>
    <w:lvl w:ilvl="0" w:tplc="8E4EBFE6">
      <w:start w:val="1"/>
      <w:numFmt w:val="bullet"/>
      <w:pStyle w:val="retrait2"/>
      <w:lvlText w:val=""/>
      <w:lvlJc w:val="left"/>
      <w:pPr>
        <w:tabs>
          <w:tab w:val="num" w:pos="717"/>
        </w:tabs>
        <w:ind w:left="697" w:hanging="340"/>
      </w:pPr>
      <w:rPr>
        <w:rFonts w:ascii="Symbol" w:hAnsi="Symbol" w:hint="default"/>
        <w:b/>
        <w:i w:val="0"/>
        <w:sz w:val="16"/>
      </w:rPr>
    </w:lvl>
    <w:lvl w:ilvl="1" w:tplc="90A0BAE0">
      <w:numFmt w:val="bullet"/>
      <w:lvlText w:val="-"/>
      <w:lvlJc w:val="left"/>
      <w:pPr>
        <w:tabs>
          <w:tab w:val="num" w:pos="1797"/>
        </w:tabs>
        <w:ind w:left="1797" w:hanging="360"/>
      </w:pPr>
      <w:rPr>
        <w:rFonts w:ascii="Arial Narrow" w:eastAsia="Times New Roman" w:hAnsi="Arial Narrow" w:cs="Times New Roman" w:hint="default"/>
      </w:rPr>
    </w:lvl>
    <w:lvl w:ilvl="2" w:tplc="AF061A08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22F2F9F2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82487AE8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9AC4E64C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82FEC7E6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39D40914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9F784A94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50300B3E"/>
    <w:multiLevelType w:val="multilevel"/>
    <w:tmpl w:val="E850C4A8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ascii="Arial Narrow" w:hAnsi="Arial Narrow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auto"/>
        <w:spacing w:val="0"/>
        <w:w w:val="0"/>
        <w:kern w:val="0"/>
        <w:position w:val="0"/>
        <w:sz w:val="28"/>
        <w:szCs w:val="28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1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16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1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26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240" w:hanging="1440"/>
      </w:pPr>
      <w:rPr>
        <w:rFonts w:hint="default"/>
      </w:rPr>
    </w:lvl>
  </w:abstractNum>
  <w:abstractNum w:abstractNumId="24" w15:restartNumberingAfterBreak="0">
    <w:nsid w:val="507718D5"/>
    <w:multiLevelType w:val="hybridMultilevel"/>
    <w:tmpl w:val="9DDA3640"/>
    <w:lvl w:ilvl="0" w:tplc="53E28B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00C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00C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00C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C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00C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00C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C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00C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5486231"/>
    <w:multiLevelType w:val="multilevel"/>
    <w:tmpl w:val="8AE63A8E"/>
    <w:numStyleLink w:val="CitecTitres"/>
  </w:abstractNum>
  <w:abstractNum w:abstractNumId="26" w15:restartNumberingAfterBreak="0">
    <w:nsid w:val="55E332D8"/>
    <w:multiLevelType w:val="multilevel"/>
    <w:tmpl w:val="8AE63A8E"/>
    <w:numStyleLink w:val="CitecTitres"/>
  </w:abstractNum>
  <w:abstractNum w:abstractNumId="27" w15:restartNumberingAfterBreak="0">
    <w:nsid w:val="563D30ED"/>
    <w:multiLevelType w:val="multilevel"/>
    <w:tmpl w:val="100C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8" w15:restartNumberingAfterBreak="0">
    <w:nsid w:val="5A856C2E"/>
    <w:multiLevelType w:val="multilevel"/>
    <w:tmpl w:val="E99EF15E"/>
    <w:lvl w:ilvl="0">
      <w:start w:val="1"/>
      <w:numFmt w:val="decimal"/>
      <w:pStyle w:val="Titre1"/>
      <w:lvlText w:val="%1."/>
      <w:lvlJc w:val="left"/>
      <w:pPr>
        <w:tabs>
          <w:tab w:val="num" w:pos="283"/>
        </w:tabs>
        <w:ind w:left="283" w:hanging="708"/>
      </w:pPr>
      <w:rPr>
        <w:rFonts w:hint="default"/>
        <w:b/>
        <w:i w:val="0"/>
      </w:rPr>
    </w:lvl>
    <w:lvl w:ilvl="1">
      <w:start w:val="1"/>
      <w:numFmt w:val="decimal"/>
      <w:pStyle w:val="Titre2"/>
      <w:lvlText w:val="%1.%2."/>
      <w:lvlJc w:val="left"/>
      <w:pPr>
        <w:tabs>
          <w:tab w:val="num" w:pos="-425"/>
        </w:tabs>
        <w:ind w:left="991" w:hanging="708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699"/>
        </w:tabs>
        <w:ind w:left="1699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425"/>
        </w:tabs>
        <w:ind w:left="2407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425"/>
        </w:tabs>
        <w:ind w:left="3115" w:hanging="7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425"/>
        </w:tabs>
        <w:ind w:left="3823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425"/>
        </w:tabs>
        <w:ind w:left="4531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425"/>
        </w:tabs>
        <w:ind w:left="5239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425"/>
        </w:tabs>
        <w:ind w:left="5947" w:hanging="708"/>
      </w:pPr>
      <w:rPr>
        <w:rFonts w:hint="default"/>
      </w:rPr>
    </w:lvl>
  </w:abstractNum>
  <w:abstractNum w:abstractNumId="29" w15:restartNumberingAfterBreak="0">
    <w:nsid w:val="65780775"/>
    <w:multiLevelType w:val="multilevel"/>
    <w:tmpl w:val="9EBADE68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1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16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1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26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240" w:hanging="1440"/>
      </w:pPr>
      <w:rPr>
        <w:rFonts w:hint="default"/>
      </w:rPr>
    </w:lvl>
  </w:abstractNum>
  <w:abstractNum w:abstractNumId="30" w15:restartNumberingAfterBreak="0">
    <w:nsid w:val="6AEF238C"/>
    <w:multiLevelType w:val="multilevel"/>
    <w:tmpl w:val="9BE67232"/>
    <w:lvl w:ilvl="0">
      <w:start w:val="1"/>
      <w:numFmt w:val="decimal"/>
      <w:lvlText w:val="Annexe %1 : "/>
      <w:lvlJc w:val="left"/>
      <w:pPr>
        <w:tabs>
          <w:tab w:val="num" w:pos="708"/>
        </w:tabs>
        <w:ind w:left="708" w:hanging="7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A %1.%2."/>
      <w:lvlJc w:val="left"/>
      <w:pPr>
        <w:tabs>
          <w:tab w:val="num" w:pos="110"/>
        </w:tabs>
        <w:ind w:left="1526" w:hanging="141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24"/>
        </w:tabs>
        <w:ind w:left="2124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32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540" w:hanging="7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31" w15:restartNumberingAfterBreak="0">
    <w:nsid w:val="6BAB3B68"/>
    <w:multiLevelType w:val="multilevel"/>
    <w:tmpl w:val="6D523DC4"/>
    <w:lvl w:ilvl="0">
      <w:start w:val="1"/>
      <w:numFmt w:val="decimal"/>
      <w:lvlText w:val="Annexe %1 : "/>
      <w:lvlJc w:val="left"/>
      <w:pPr>
        <w:tabs>
          <w:tab w:val="num" w:pos="708"/>
        </w:tabs>
        <w:ind w:left="708" w:hanging="7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A %1.%2."/>
      <w:lvlJc w:val="left"/>
      <w:pPr>
        <w:tabs>
          <w:tab w:val="num" w:pos="110"/>
        </w:tabs>
        <w:ind w:left="1526" w:hanging="141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24"/>
        </w:tabs>
        <w:ind w:left="2124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32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540" w:hanging="7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32" w15:restartNumberingAfterBreak="0">
    <w:nsid w:val="6E4222A9"/>
    <w:multiLevelType w:val="hybridMultilevel"/>
    <w:tmpl w:val="619034B0"/>
    <w:name w:val="Annexes"/>
    <w:lvl w:ilvl="0" w:tplc="BC0230AA">
      <w:start w:val="1"/>
      <w:numFmt w:val="bullet"/>
      <w:lvlText w:val=""/>
      <w:lvlJc w:val="left"/>
      <w:pPr>
        <w:tabs>
          <w:tab w:val="num" w:pos="566"/>
        </w:tabs>
        <w:ind w:left="566" w:hanging="283"/>
      </w:pPr>
      <w:rPr>
        <w:rFonts w:ascii="Wingdings" w:hAnsi="Wingdings" w:hint="default"/>
        <w:color w:val="FF0000"/>
      </w:rPr>
    </w:lvl>
    <w:lvl w:ilvl="1" w:tplc="347CC30E" w:tentative="1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cs="Courier New" w:hint="default"/>
      </w:rPr>
    </w:lvl>
    <w:lvl w:ilvl="2" w:tplc="6C2E8CAE" w:tentative="1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8BA6D48A" w:tentative="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48820D6A" w:tentative="1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cs="Courier New" w:hint="default"/>
      </w:rPr>
    </w:lvl>
    <w:lvl w:ilvl="5" w:tplc="01A092BE" w:tentative="1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FDE6E45E" w:tentative="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74742540" w:tentative="1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cs="Courier New" w:hint="default"/>
      </w:rPr>
    </w:lvl>
    <w:lvl w:ilvl="8" w:tplc="62AAA55E" w:tentative="1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33" w15:restartNumberingAfterBreak="0">
    <w:nsid w:val="72587555"/>
    <w:multiLevelType w:val="hybridMultilevel"/>
    <w:tmpl w:val="04DE2522"/>
    <w:lvl w:ilvl="0" w:tplc="BBC27916">
      <w:start w:val="1"/>
      <w:numFmt w:val="decimal"/>
      <w:pStyle w:val="Citeclistechiffrage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115FDC"/>
    <w:multiLevelType w:val="hybridMultilevel"/>
    <w:tmpl w:val="48960506"/>
    <w:lvl w:ilvl="0" w:tplc="971A4E2A">
      <w:start w:val="1"/>
      <w:numFmt w:val="bullet"/>
      <w:pStyle w:val="Puces"/>
      <w:lvlText w:val=""/>
      <w:lvlJc w:val="left"/>
      <w:pPr>
        <w:tabs>
          <w:tab w:val="num" w:pos="284"/>
        </w:tabs>
        <w:ind w:left="170" w:hanging="170"/>
      </w:pPr>
      <w:rPr>
        <w:rFonts w:ascii="Symbol" w:hAnsi="Symbol" w:hint="default"/>
      </w:rPr>
    </w:lvl>
    <w:lvl w:ilvl="1" w:tplc="00E6B87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6A852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722ED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DC4CCE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5E1E04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C2AE3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74E1F6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E6387B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3A6E20"/>
    <w:multiLevelType w:val="hybridMultilevel"/>
    <w:tmpl w:val="18503466"/>
    <w:lvl w:ilvl="0" w:tplc="4E10548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D56041"/>
    <w:multiLevelType w:val="multilevel"/>
    <w:tmpl w:val="100C0023"/>
    <w:styleLink w:val="ArticleSection"/>
    <w:lvl w:ilvl="0">
      <w:start w:val="1"/>
      <w:numFmt w:val="upperRoman"/>
      <w:lvlText w:val="Article %1."/>
      <w:lvlJc w:val="left"/>
      <w:pPr>
        <w:tabs>
          <w:tab w:val="num" w:pos="108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num w:numId="1" w16cid:durableId="1923443137">
    <w:abstractNumId w:val="28"/>
  </w:num>
  <w:num w:numId="2" w16cid:durableId="1264605615">
    <w:abstractNumId w:val="18"/>
  </w:num>
  <w:num w:numId="3" w16cid:durableId="1350793534">
    <w:abstractNumId w:val="12"/>
  </w:num>
  <w:num w:numId="4" w16cid:durableId="1413161157">
    <w:abstractNumId w:val="14"/>
  </w:num>
  <w:num w:numId="5" w16cid:durableId="1029263663">
    <w:abstractNumId w:val="2"/>
  </w:num>
  <w:num w:numId="6" w16cid:durableId="2023239607">
    <w:abstractNumId w:val="3"/>
  </w:num>
  <w:num w:numId="7" w16cid:durableId="944116177">
    <w:abstractNumId w:val="8"/>
  </w:num>
  <w:num w:numId="8" w16cid:durableId="1648896290">
    <w:abstractNumId w:val="9"/>
  </w:num>
  <w:num w:numId="9" w16cid:durableId="420371833">
    <w:abstractNumId w:val="7"/>
  </w:num>
  <w:num w:numId="10" w16cid:durableId="364647276">
    <w:abstractNumId w:val="6"/>
  </w:num>
  <w:num w:numId="11" w16cid:durableId="2078819918">
    <w:abstractNumId w:val="22"/>
  </w:num>
  <w:num w:numId="12" w16cid:durableId="1385373607">
    <w:abstractNumId w:val="1"/>
  </w:num>
  <w:num w:numId="13" w16cid:durableId="1940671465">
    <w:abstractNumId w:val="0"/>
  </w:num>
  <w:num w:numId="14" w16cid:durableId="1809586574">
    <w:abstractNumId w:val="5"/>
  </w:num>
  <w:num w:numId="15" w16cid:durableId="53507897">
    <w:abstractNumId w:val="4"/>
  </w:num>
  <w:num w:numId="16" w16cid:durableId="822699000">
    <w:abstractNumId w:val="27"/>
  </w:num>
  <w:num w:numId="17" w16cid:durableId="1288395255">
    <w:abstractNumId w:val="16"/>
  </w:num>
  <w:num w:numId="18" w16cid:durableId="381906246">
    <w:abstractNumId w:val="36"/>
  </w:num>
  <w:num w:numId="19" w16cid:durableId="392508244">
    <w:abstractNumId w:val="32"/>
  </w:num>
  <w:num w:numId="20" w16cid:durableId="326834612">
    <w:abstractNumId w:val="20"/>
  </w:num>
  <w:num w:numId="21" w16cid:durableId="1195269433">
    <w:abstractNumId w:val="11"/>
  </w:num>
  <w:num w:numId="22" w16cid:durableId="896092862">
    <w:abstractNumId w:val="21"/>
  </w:num>
  <w:num w:numId="23" w16cid:durableId="410742056">
    <w:abstractNumId w:val="30"/>
  </w:num>
  <w:num w:numId="24" w16cid:durableId="1959221569">
    <w:abstractNumId w:val="34"/>
  </w:num>
  <w:num w:numId="25" w16cid:durableId="1863278461">
    <w:abstractNumId w:val="10"/>
  </w:num>
  <w:num w:numId="26" w16cid:durableId="927890602">
    <w:abstractNumId w:val="35"/>
  </w:num>
  <w:num w:numId="27" w16cid:durableId="842665155">
    <w:abstractNumId w:val="29"/>
  </w:num>
  <w:num w:numId="28" w16cid:durableId="611405406">
    <w:abstractNumId w:val="23"/>
  </w:num>
  <w:num w:numId="29" w16cid:durableId="988948369">
    <w:abstractNumId w:val="15"/>
  </w:num>
  <w:num w:numId="30" w16cid:durableId="204328689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245697111">
    <w:abstractNumId w:val="13"/>
  </w:num>
  <w:num w:numId="32" w16cid:durableId="237985795">
    <w:abstractNumId w:val="25"/>
  </w:num>
  <w:num w:numId="33" w16cid:durableId="1684548495">
    <w:abstractNumId w:val="19"/>
  </w:num>
  <w:num w:numId="34" w16cid:durableId="1360427681">
    <w:abstractNumId w:val="26"/>
  </w:num>
  <w:num w:numId="35" w16cid:durableId="889415236">
    <w:abstractNumId w:val="31"/>
  </w:num>
  <w:num w:numId="36" w16cid:durableId="1375933386">
    <w:abstractNumId w:val="17"/>
  </w:num>
  <w:num w:numId="37" w16cid:durableId="162319600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989937721">
    <w:abstractNumId w:val="24"/>
  </w:num>
  <w:num w:numId="39" w16cid:durableId="369840530">
    <w:abstractNumId w:val="11"/>
    <w:lvlOverride w:ilvl="0">
      <w:startOverride w:val="1"/>
    </w:lvlOverride>
  </w:num>
  <w:num w:numId="40" w16cid:durableId="1673726840">
    <w:abstractNumId w:val="11"/>
    <w:lvlOverride w:ilvl="0">
      <w:startOverride w:val="1"/>
    </w:lvlOverride>
  </w:num>
  <w:num w:numId="41" w16cid:durableId="12652281">
    <w:abstractNumId w:val="11"/>
    <w:lvlOverride w:ilvl="0">
      <w:startOverride w:val="1"/>
    </w:lvlOverride>
  </w:num>
  <w:num w:numId="42" w16cid:durableId="2117286837">
    <w:abstractNumId w:val="33"/>
  </w:num>
  <w:num w:numId="43" w16cid:durableId="1442456498">
    <w:abstractNumId w:val="3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51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>
      <o:colormru v:ext="edit" colors="#3cc,#90e8cb,#ccf,#b4e2b8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9E8"/>
    <w:rsid w:val="00000079"/>
    <w:rsid w:val="00000C72"/>
    <w:rsid w:val="0000201C"/>
    <w:rsid w:val="00002613"/>
    <w:rsid w:val="00002A08"/>
    <w:rsid w:val="00002D16"/>
    <w:rsid w:val="00002E02"/>
    <w:rsid w:val="000038B7"/>
    <w:rsid w:val="00003D99"/>
    <w:rsid w:val="00003DFA"/>
    <w:rsid w:val="00004724"/>
    <w:rsid w:val="000051F8"/>
    <w:rsid w:val="000052D7"/>
    <w:rsid w:val="000054F1"/>
    <w:rsid w:val="00005B88"/>
    <w:rsid w:val="00006605"/>
    <w:rsid w:val="00007271"/>
    <w:rsid w:val="00010DAD"/>
    <w:rsid w:val="000122AD"/>
    <w:rsid w:val="00012489"/>
    <w:rsid w:val="00013101"/>
    <w:rsid w:val="00013C3E"/>
    <w:rsid w:val="00013DF9"/>
    <w:rsid w:val="00013E45"/>
    <w:rsid w:val="000145D6"/>
    <w:rsid w:val="00014F9A"/>
    <w:rsid w:val="0001518E"/>
    <w:rsid w:val="000153B5"/>
    <w:rsid w:val="00015D3C"/>
    <w:rsid w:val="00015F18"/>
    <w:rsid w:val="0001693F"/>
    <w:rsid w:val="0001778D"/>
    <w:rsid w:val="000205B4"/>
    <w:rsid w:val="00022162"/>
    <w:rsid w:val="00022384"/>
    <w:rsid w:val="00022727"/>
    <w:rsid w:val="00022D92"/>
    <w:rsid w:val="00022FDD"/>
    <w:rsid w:val="0002337A"/>
    <w:rsid w:val="00023FE2"/>
    <w:rsid w:val="00024E67"/>
    <w:rsid w:val="00024EE4"/>
    <w:rsid w:val="0002503B"/>
    <w:rsid w:val="000251DD"/>
    <w:rsid w:val="000258A5"/>
    <w:rsid w:val="00026B63"/>
    <w:rsid w:val="00027980"/>
    <w:rsid w:val="00027D0D"/>
    <w:rsid w:val="000302E3"/>
    <w:rsid w:val="0003037E"/>
    <w:rsid w:val="00030C5C"/>
    <w:rsid w:val="00031247"/>
    <w:rsid w:val="0003177B"/>
    <w:rsid w:val="00031830"/>
    <w:rsid w:val="00032422"/>
    <w:rsid w:val="00032DA0"/>
    <w:rsid w:val="00033241"/>
    <w:rsid w:val="00033868"/>
    <w:rsid w:val="000357C8"/>
    <w:rsid w:val="00036C7B"/>
    <w:rsid w:val="00037014"/>
    <w:rsid w:val="00037BE8"/>
    <w:rsid w:val="00037E17"/>
    <w:rsid w:val="00040652"/>
    <w:rsid w:val="00040678"/>
    <w:rsid w:val="00040E3C"/>
    <w:rsid w:val="000410AC"/>
    <w:rsid w:val="00041867"/>
    <w:rsid w:val="00041CBD"/>
    <w:rsid w:val="000426D1"/>
    <w:rsid w:val="00043202"/>
    <w:rsid w:val="00044F82"/>
    <w:rsid w:val="00045188"/>
    <w:rsid w:val="000455FA"/>
    <w:rsid w:val="00045824"/>
    <w:rsid w:val="00045BC9"/>
    <w:rsid w:val="00045F89"/>
    <w:rsid w:val="000471E0"/>
    <w:rsid w:val="00047414"/>
    <w:rsid w:val="000478C8"/>
    <w:rsid w:val="000513AA"/>
    <w:rsid w:val="00051C94"/>
    <w:rsid w:val="0005267F"/>
    <w:rsid w:val="00052904"/>
    <w:rsid w:val="00053BD7"/>
    <w:rsid w:val="000557FD"/>
    <w:rsid w:val="00055B48"/>
    <w:rsid w:val="00055F51"/>
    <w:rsid w:val="000566ED"/>
    <w:rsid w:val="00056CDC"/>
    <w:rsid w:val="00057373"/>
    <w:rsid w:val="000573FE"/>
    <w:rsid w:val="000604A9"/>
    <w:rsid w:val="00060D57"/>
    <w:rsid w:val="00061B98"/>
    <w:rsid w:val="00061CAE"/>
    <w:rsid w:val="0006260C"/>
    <w:rsid w:val="00062B20"/>
    <w:rsid w:val="00063ACD"/>
    <w:rsid w:val="00064115"/>
    <w:rsid w:val="0006489C"/>
    <w:rsid w:val="00064E4C"/>
    <w:rsid w:val="00064FE0"/>
    <w:rsid w:val="0006553B"/>
    <w:rsid w:val="00065A01"/>
    <w:rsid w:val="00065ABF"/>
    <w:rsid w:val="00065CC3"/>
    <w:rsid w:val="00065E0D"/>
    <w:rsid w:val="00066308"/>
    <w:rsid w:val="0006640D"/>
    <w:rsid w:val="00066564"/>
    <w:rsid w:val="00066EE9"/>
    <w:rsid w:val="00067875"/>
    <w:rsid w:val="00067A43"/>
    <w:rsid w:val="00070B04"/>
    <w:rsid w:val="00071812"/>
    <w:rsid w:val="00071FF0"/>
    <w:rsid w:val="000749EF"/>
    <w:rsid w:val="00075611"/>
    <w:rsid w:val="00075C46"/>
    <w:rsid w:val="00076B56"/>
    <w:rsid w:val="00077095"/>
    <w:rsid w:val="00077CC5"/>
    <w:rsid w:val="00077CE9"/>
    <w:rsid w:val="00080085"/>
    <w:rsid w:val="00081A6A"/>
    <w:rsid w:val="0008280B"/>
    <w:rsid w:val="00084328"/>
    <w:rsid w:val="0008634A"/>
    <w:rsid w:val="00086E8D"/>
    <w:rsid w:val="000877A7"/>
    <w:rsid w:val="00087F36"/>
    <w:rsid w:val="00087F53"/>
    <w:rsid w:val="000900E6"/>
    <w:rsid w:val="00090DA4"/>
    <w:rsid w:val="000910B2"/>
    <w:rsid w:val="00091406"/>
    <w:rsid w:val="00091C11"/>
    <w:rsid w:val="00092F04"/>
    <w:rsid w:val="00093293"/>
    <w:rsid w:val="00093824"/>
    <w:rsid w:val="00093B29"/>
    <w:rsid w:val="00093DAB"/>
    <w:rsid w:val="000943B5"/>
    <w:rsid w:val="00094D79"/>
    <w:rsid w:val="000952C5"/>
    <w:rsid w:val="000954D0"/>
    <w:rsid w:val="00096679"/>
    <w:rsid w:val="00097668"/>
    <w:rsid w:val="000A02F1"/>
    <w:rsid w:val="000A0351"/>
    <w:rsid w:val="000A045E"/>
    <w:rsid w:val="000A1238"/>
    <w:rsid w:val="000A3505"/>
    <w:rsid w:val="000A4594"/>
    <w:rsid w:val="000A5124"/>
    <w:rsid w:val="000A55A8"/>
    <w:rsid w:val="000A68A0"/>
    <w:rsid w:val="000A68FB"/>
    <w:rsid w:val="000A6C13"/>
    <w:rsid w:val="000A700D"/>
    <w:rsid w:val="000B19EA"/>
    <w:rsid w:val="000B2004"/>
    <w:rsid w:val="000B2EA4"/>
    <w:rsid w:val="000B4D53"/>
    <w:rsid w:val="000B5B6B"/>
    <w:rsid w:val="000B5C97"/>
    <w:rsid w:val="000B5EB1"/>
    <w:rsid w:val="000B6810"/>
    <w:rsid w:val="000B7588"/>
    <w:rsid w:val="000B7F2B"/>
    <w:rsid w:val="000C046C"/>
    <w:rsid w:val="000C1364"/>
    <w:rsid w:val="000C1871"/>
    <w:rsid w:val="000C2900"/>
    <w:rsid w:val="000C2D14"/>
    <w:rsid w:val="000C3BA3"/>
    <w:rsid w:val="000C3DE6"/>
    <w:rsid w:val="000C3F60"/>
    <w:rsid w:val="000C4E2F"/>
    <w:rsid w:val="000C65AD"/>
    <w:rsid w:val="000C6B97"/>
    <w:rsid w:val="000C7074"/>
    <w:rsid w:val="000C76F8"/>
    <w:rsid w:val="000C7727"/>
    <w:rsid w:val="000C7FC9"/>
    <w:rsid w:val="000D0545"/>
    <w:rsid w:val="000D05F1"/>
    <w:rsid w:val="000D167D"/>
    <w:rsid w:val="000D1975"/>
    <w:rsid w:val="000D2434"/>
    <w:rsid w:val="000D2627"/>
    <w:rsid w:val="000D4E62"/>
    <w:rsid w:val="000D50A0"/>
    <w:rsid w:val="000D67BA"/>
    <w:rsid w:val="000D6856"/>
    <w:rsid w:val="000D6BEC"/>
    <w:rsid w:val="000D7A56"/>
    <w:rsid w:val="000D7C5D"/>
    <w:rsid w:val="000D7F5E"/>
    <w:rsid w:val="000E0223"/>
    <w:rsid w:val="000E033A"/>
    <w:rsid w:val="000E1D1B"/>
    <w:rsid w:val="000E1F41"/>
    <w:rsid w:val="000E20EA"/>
    <w:rsid w:val="000E2488"/>
    <w:rsid w:val="000E28DC"/>
    <w:rsid w:val="000E2940"/>
    <w:rsid w:val="000E3901"/>
    <w:rsid w:val="000E3A93"/>
    <w:rsid w:val="000E4675"/>
    <w:rsid w:val="000E5B22"/>
    <w:rsid w:val="000E5C40"/>
    <w:rsid w:val="000E6585"/>
    <w:rsid w:val="000E6FC3"/>
    <w:rsid w:val="000E7152"/>
    <w:rsid w:val="000E7911"/>
    <w:rsid w:val="000E7940"/>
    <w:rsid w:val="000F155F"/>
    <w:rsid w:val="000F1901"/>
    <w:rsid w:val="000F2504"/>
    <w:rsid w:val="000F31A0"/>
    <w:rsid w:val="000F33E3"/>
    <w:rsid w:val="000F4316"/>
    <w:rsid w:val="00100375"/>
    <w:rsid w:val="00100DD5"/>
    <w:rsid w:val="0010179F"/>
    <w:rsid w:val="0010197F"/>
    <w:rsid w:val="001019B0"/>
    <w:rsid w:val="00101E3B"/>
    <w:rsid w:val="00101F33"/>
    <w:rsid w:val="00101FE3"/>
    <w:rsid w:val="001021B1"/>
    <w:rsid w:val="00103361"/>
    <w:rsid w:val="0010351B"/>
    <w:rsid w:val="001039C5"/>
    <w:rsid w:val="00103D34"/>
    <w:rsid w:val="00104C61"/>
    <w:rsid w:val="001053B2"/>
    <w:rsid w:val="00105C28"/>
    <w:rsid w:val="00105F59"/>
    <w:rsid w:val="00106566"/>
    <w:rsid w:val="00107244"/>
    <w:rsid w:val="00107314"/>
    <w:rsid w:val="001102CC"/>
    <w:rsid w:val="00110642"/>
    <w:rsid w:val="0011077E"/>
    <w:rsid w:val="001107B7"/>
    <w:rsid w:val="001127A1"/>
    <w:rsid w:val="00112926"/>
    <w:rsid w:val="001133A3"/>
    <w:rsid w:val="001134DB"/>
    <w:rsid w:val="001136CA"/>
    <w:rsid w:val="001142DC"/>
    <w:rsid w:val="00114FDC"/>
    <w:rsid w:val="001159E5"/>
    <w:rsid w:val="00115A93"/>
    <w:rsid w:val="00115D2D"/>
    <w:rsid w:val="00116108"/>
    <w:rsid w:val="001164C6"/>
    <w:rsid w:val="00116AE9"/>
    <w:rsid w:val="00116BA3"/>
    <w:rsid w:val="00116D93"/>
    <w:rsid w:val="00116ECF"/>
    <w:rsid w:val="001170FE"/>
    <w:rsid w:val="00117153"/>
    <w:rsid w:val="00117B07"/>
    <w:rsid w:val="001201BE"/>
    <w:rsid w:val="00120F4E"/>
    <w:rsid w:val="00121103"/>
    <w:rsid w:val="0012115B"/>
    <w:rsid w:val="00121828"/>
    <w:rsid w:val="0012195D"/>
    <w:rsid w:val="0012196B"/>
    <w:rsid w:val="00121AC8"/>
    <w:rsid w:val="0012229D"/>
    <w:rsid w:val="00122B4C"/>
    <w:rsid w:val="00122EA6"/>
    <w:rsid w:val="00123A47"/>
    <w:rsid w:val="00123DD5"/>
    <w:rsid w:val="00124068"/>
    <w:rsid w:val="00124378"/>
    <w:rsid w:val="00125006"/>
    <w:rsid w:val="00125367"/>
    <w:rsid w:val="00126DFE"/>
    <w:rsid w:val="0012715D"/>
    <w:rsid w:val="00127384"/>
    <w:rsid w:val="00127606"/>
    <w:rsid w:val="00130430"/>
    <w:rsid w:val="00130D7B"/>
    <w:rsid w:val="00131E75"/>
    <w:rsid w:val="001320C9"/>
    <w:rsid w:val="001330DF"/>
    <w:rsid w:val="00133C13"/>
    <w:rsid w:val="001340BC"/>
    <w:rsid w:val="00134C8C"/>
    <w:rsid w:val="00135C29"/>
    <w:rsid w:val="00136963"/>
    <w:rsid w:val="00136D71"/>
    <w:rsid w:val="00137046"/>
    <w:rsid w:val="00137FE5"/>
    <w:rsid w:val="001412C8"/>
    <w:rsid w:val="001413BF"/>
    <w:rsid w:val="001426D3"/>
    <w:rsid w:val="00142A34"/>
    <w:rsid w:val="001432A9"/>
    <w:rsid w:val="00143521"/>
    <w:rsid w:val="00143587"/>
    <w:rsid w:val="001445E0"/>
    <w:rsid w:val="0014488C"/>
    <w:rsid w:val="00144C0B"/>
    <w:rsid w:val="00145358"/>
    <w:rsid w:val="00145F98"/>
    <w:rsid w:val="001467B6"/>
    <w:rsid w:val="00146997"/>
    <w:rsid w:val="00146AB2"/>
    <w:rsid w:val="00147725"/>
    <w:rsid w:val="00147889"/>
    <w:rsid w:val="0015030D"/>
    <w:rsid w:val="001505CE"/>
    <w:rsid w:val="00150950"/>
    <w:rsid w:val="00153BA0"/>
    <w:rsid w:val="001542C1"/>
    <w:rsid w:val="00155FC1"/>
    <w:rsid w:val="001567BD"/>
    <w:rsid w:val="001567EA"/>
    <w:rsid w:val="0015687C"/>
    <w:rsid w:val="001570D8"/>
    <w:rsid w:val="001579FF"/>
    <w:rsid w:val="0016035A"/>
    <w:rsid w:val="001605EA"/>
    <w:rsid w:val="00160F3D"/>
    <w:rsid w:val="001619E6"/>
    <w:rsid w:val="001629E4"/>
    <w:rsid w:val="00162BBB"/>
    <w:rsid w:val="00164311"/>
    <w:rsid w:val="00164DB1"/>
    <w:rsid w:val="00164FF6"/>
    <w:rsid w:val="001655EB"/>
    <w:rsid w:val="00165783"/>
    <w:rsid w:val="00165F3E"/>
    <w:rsid w:val="001665DB"/>
    <w:rsid w:val="0016709D"/>
    <w:rsid w:val="00167B3B"/>
    <w:rsid w:val="00170351"/>
    <w:rsid w:val="00172176"/>
    <w:rsid w:val="0017350C"/>
    <w:rsid w:val="00173744"/>
    <w:rsid w:val="00173EB5"/>
    <w:rsid w:val="001747BA"/>
    <w:rsid w:val="00176B2E"/>
    <w:rsid w:val="001771AA"/>
    <w:rsid w:val="0017783E"/>
    <w:rsid w:val="00180329"/>
    <w:rsid w:val="001812BA"/>
    <w:rsid w:val="001813C5"/>
    <w:rsid w:val="0018309C"/>
    <w:rsid w:val="00183362"/>
    <w:rsid w:val="00184067"/>
    <w:rsid w:val="001840CF"/>
    <w:rsid w:val="00184C92"/>
    <w:rsid w:val="00186214"/>
    <w:rsid w:val="00186418"/>
    <w:rsid w:val="001864EA"/>
    <w:rsid w:val="00186758"/>
    <w:rsid w:val="00186A19"/>
    <w:rsid w:val="00186FED"/>
    <w:rsid w:val="001874E8"/>
    <w:rsid w:val="00187B83"/>
    <w:rsid w:val="00187C19"/>
    <w:rsid w:val="001904C1"/>
    <w:rsid w:val="00191178"/>
    <w:rsid w:val="00191A58"/>
    <w:rsid w:val="00191FAF"/>
    <w:rsid w:val="00192062"/>
    <w:rsid w:val="00192255"/>
    <w:rsid w:val="00192862"/>
    <w:rsid w:val="00192DFE"/>
    <w:rsid w:val="00193262"/>
    <w:rsid w:val="001944E6"/>
    <w:rsid w:val="001944ED"/>
    <w:rsid w:val="001954E6"/>
    <w:rsid w:val="001959A6"/>
    <w:rsid w:val="00195A8F"/>
    <w:rsid w:val="00195D3F"/>
    <w:rsid w:val="001A22F1"/>
    <w:rsid w:val="001A27F9"/>
    <w:rsid w:val="001A2A96"/>
    <w:rsid w:val="001A2E6C"/>
    <w:rsid w:val="001A3085"/>
    <w:rsid w:val="001A3DAE"/>
    <w:rsid w:val="001A45CE"/>
    <w:rsid w:val="001A4AAD"/>
    <w:rsid w:val="001A5408"/>
    <w:rsid w:val="001A608F"/>
    <w:rsid w:val="001A6F0E"/>
    <w:rsid w:val="001A725E"/>
    <w:rsid w:val="001B050D"/>
    <w:rsid w:val="001B2040"/>
    <w:rsid w:val="001B2218"/>
    <w:rsid w:val="001B2273"/>
    <w:rsid w:val="001B2442"/>
    <w:rsid w:val="001B25F5"/>
    <w:rsid w:val="001B29E9"/>
    <w:rsid w:val="001B3272"/>
    <w:rsid w:val="001B3457"/>
    <w:rsid w:val="001B3971"/>
    <w:rsid w:val="001B39C3"/>
    <w:rsid w:val="001B3C72"/>
    <w:rsid w:val="001B46B2"/>
    <w:rsid w:val="001B4B83"/>
    <w:rsid w:val="001B507A"/>
    <w:rsid w:val="001B60C7"/>
    <w:rsid w:val="001B662F"/>
    <w:rsid w:val="001B7015"/>
    <w:rsid w:val="001B7128"/>
    <w:rsid w:val="001B73E7"/>
    <w:rsid w:val="001B74AC"/>
    <w:rsid w:val="001B79CF"/>
    <w:rsid w:val="001C00C3"/>
    <w:rsid w:val="001C0337"/>
    <w:rsid w:val="001C036E"/>
    <w:rsid w:val="001C0DA4"/>
    <w:rsid w:val="001C114D"/>
    <w:rsid w:val="001C1532"/>
    <w:rsid w:val="001C1DFB"/>
    <w:rsid w:val="001C1FF8"/>
    <w:rsid w:val="001C224D"/>
    <w:rsid w:val="001C25AA"/>
    <w:rsid w:val="001C382E"/>
    <w:rsid w:val="001C4FC3"/>
    <w:rsid w:val="001C5C5C"/>
    <w:rsid w:val="001C5CA7"/>
    <w:rsid w:val="001C5D41"/>
    <w:rsid w:val="001C66B4"/>
    <w:rsid w:val="001C6D7E"/>
    <w:rsid w:val="001C7C91"/>
    <w:rsid w:val="001D024F"/>
    <w:rsid w:val="001D0D20"/>
    <w:rsid w:val="001D1AB1"/>
    <w:rsid w:val="001D2B5E"/>
    <w:rsid w:val="001D2C6C"/>
    <w:rsid w:val="001D3463"/>
    <w:rsid w:val="001D363C"/>
    <w:rsid w:val="001D39C5"/>
    <w:rsid w:val="001D3E9C"/>
    <w:rsid w:val="001D3F09"/>
    <w:rsid w:val="001D4190"/>
    <w:rsid w:val="001D6292"/>
    <w:rsid w:val="001D63FD"/>
    <w:rsid w:val="001D648E"/>
    <w:rsid w:val="001D6589"/>
    <w:rsid w:val="001D689E"/>
    <w:rsid w:val="001D6ABA"/>
    <w:rsid w:val="001E152D"/>
    <w:rsid w:val="001E17B6"/>
    <w:rsid w:val="001E1863"/>
    <w:rsid w:val="001E1EF1"/>
    <w:rsid w:val="001E2CAB"/>
    <w:rsid w:val="001E310A"/>
    <w:rsid w:val="001E3567"/>
    <w:rsid w:val="001E36A4"/>
    <w:rsid w:val="001E3722"/>
    <w:rsid w:val="001E3AFE"/>
    <w:rsid w:val="001E5E00"/>
    <w:rsid w:val="001E6DC4"/>
    <w:rsid w:val="001E70C6"/>
    <w:rsid w:val="001E765D"/>
    <w:rsid w:val="001E7ADE"/>
    <w:rsid w:val="001E7CC4"/>
    <w:rsid w:val="001F06C5"/>
    <w:rsid w:val="001F0C6A"/>
    <w:rsid w:val="001F112B"/>
    <w:rsid w:val="001F1204"/>
    <w:rsid w:val="001F232C"/>
    <w:rsid w:val="001F2514"/>
    <w:rsid w:val="001F2EE2"/>
    <w:rsid w:val="001F3143"/>
    <w:rsid w:val="001F3B4F"/>
    <w:rsid w:val="001F3E38"/>
    <w:rsid w:val="001F4CA2"/>
    <w:rsid w:val="001F5029"/>
    <w:rsid w:val="001F599D"/>
    <w:rsid w:val="001F66E3"/>
    <w:rsid w:val="001F7927"/>
    <w:rsid w:val="001F7E90"/>
    <w:rsid w:val="001F7F79"/>
    <w:rsid w:val="002005EF"/>
    <w:rsid w:val="00201D1B"/>
    <w:rsid w:val="00202081"/>
    <w:rsid w:val="002039C0"/>
    <w:rsid w:val="00204A2A"/>
    <w:rsid w:val="00205922"/>
    <w:rsid w:val="002059AD"/>
    <w:rsid w:val="00205E0A"/>
    <w:rsid w:val="0020687A"/>
    <w:rsid w:val="00206B7D"/>
    <w:rsid w:val="00207741"/>
    <w:rsid w:val="002102BA"/>
    <w:rsid w:val="00210858"/>
    <w:rsid w:val="002109EF"/>
    <w:rsid w:val="0021117F"/>
    <w:rsid w:val="00211895"/>
    <w:rsid w:val="002135E3"/>
    <w:rsid w:val="0021367B"/>
    <w:rsid w:val="00214847"/>
    <w:rsid w:val="00214BA8"/>
    <w:rsid w:val="00215098"/>
    <w:rsid w:val="00215FAC"/>
    <w:rsid w:val="00216337"/>
    <w:rsid w:val="00220C9F"/>
    <w:rsid w:val="002211DD"/>
    <w:rsid w:val="00222027"/>
    <w:rsid w:val="002220BD"/>
    <w:rsid w:val="00222395"/>
    <w:rsid w:val="00222A5C"/>
    <w:rsid w:val="00222CFF"/>
    <w:rsid w:val="00224183"/>
    <w:rsid w:val="00224356"/>
    <w:rsid w:val="0022619F"/>
    <w:rsid w:val="002266A4"/>
    <w:rsid w:val="00227B6A"/>
    <w:rsid w:val="00227C0A"/>
    <w:rsid w:val="00227DC0"/>
    <w:rsid w:val="0023000C"/>
    <w:rsid w:val="00230964"/>
    <w:rsid w:val="0023159E"/>
    <w:rsid w:val="00231962"/>
    <w:rsid w:val="00232164"/>
    <w:rsid w:val="00232F04"/>
    <w:rsid w:val="00233BBE"/>
    <w:rsid w:val="002341C9"/>
    <w:rsid w:val="00234768"/>
    <w:rsid w:val="0023494C"/>
    <w:rsid w:val="00234D22"/>
    <w:rsid w:val="002350C8"/>
    <w:rsid w:val="002359FA"/>
    <w:rsid w:val="002366A3"/>
    <w:rsid w:val="002366A7"/>
    <w:rsid w:val="00236A2A"/>
    <w:rsid w:val="00236F50"/>
    <w:rsid w:val="002370AC"/>
    <w:rsid w:val="00237551"/>
    <w:rsid w:val="00237A4E"/>
    <w:rsid w:val="002406F5"/>
    <w:rsid w:val="00241BFB"/>
    <w:rsid w:val="00241E4D"/>
    <w:rsid w:val="00242824"/>
    <w:rsid w:val="0024310D"/>
    <w:rsid w:val="00243897"/>
    <w:rsid w:val="00243C07"/>
    <w:rsid w:val="00243FA0"/>
    <w:rsid w:val="00244CCD"/>
    <w:rsid w:val="0024589C"/>
    <w:rsid w:val="002459E3"/>
    <w:rsid w:val="00245B97"/>
    <w:rsid w:val="002460C6"/>
    <w:rsid w:val="002468C4"/>
    <w:rsid w:val="00246CE5"/>
    <w:rsid w:val="00247EBB"/>
    <w:rsid w:val="002502C8"/>
    <w:rsid w:val="002506F0"/>
    <w:rsid w:val="0025090F"/>
    <w:rsid w:val="00250BB0"/>
    <w:rsid w:val="00250D2D"/>
    <w:rsid w:val="00251C6C"/>
    <w:rsid w:val="00251EE1"/>
    <w:rsid w:val="00253E5D"/>
    <w:rsid w:val="00253F7B"/>
    <w:rsid w:val="00255928"/>
    <w:rsid w:val="00255BC6"/>
    <w:rsid w:val="00256135"/>
    <w:rsid w:val="00256542"/>
    <w:rsid w:val="00257F60"/>
    <w:rsid w:val="00260439"/>
    <w:rsid w:val="00261050"/>
    <w:rsid w:val="00261403"/>
    <w:rsid w:val="00261CA1"/>
    <w:rsid w:val="002623B8"/>
    <w:rsid w:val="00262AED"/>
    <w:rsid w:val="00263259"/>
    <w:rsid w:val="00263D7E"/>
    <w:rsid w:val="00263EED"/>
    <w:rsid w:val="0026457C"/>
    <w:rsid w:val="002647A4"/>
    <w:rsid w:val="00264873"/>
    <w:rsid w:val="00264A3A"/>
    <w:rsid w:val="00265A47"/>
    <w:rsid w:val="00265E7D"/>
    <w:rsid w:val="002667EC"/>
    <w:rsid w:val="0026685D"/>
    <w:rsid w:val="00266EDB"/>
    <w:rsid w:val="00267489"/>
    <w:rsid w:val="00271A06"/>
    <w:rsid w:val="0027357C"/>
    <w:rsid w:val="00273858"/>
    <w:rsid w:val="002747A8"/>
    <w:rsid w:val="0027482C"/>
    <w:rsid w:val="0027505F"/>
    <w:rsid w:val="00275223"/>
    <w:rsid w:val="00275C22"/>
    <w:rsid w:val="00275DBD"/>
    <w:rsid w:val="00276EEF"/>
    <w:rsid w:val="00277694"/>
    <w:rsid w:val="00277B50"/>
    <w:rsid w:val="0028059E"/>
    <w:rsid w:val="00280CF7"/>
    <w:rsid w:val="00280FCB"/>
    <w:rsid w:val="00281092"/>
    <w:rsid w:val="002812F4"/>
    <w:rsid w:val="0028193E"/>
    <w:rsid w:val="00281BF0"/>
    <w:rsid w:val="00282DE9"/>
    <w:rsid w:val="00282FA2"/>
    <w:rsid w:val="00283229"/>
    <w:rsid w:val="00283560"/>
    <w:rsid w:val="0028358D"/>
    <w:rsid w:val="00284A8B"/>
    <w:rsid w:val="00284ACF"/>
    <w:rsid w:val="00286426"/>
    <w:rsid w:val="00287667"/>
    <w:rsid w:val="00287A44"/>
    <w:rsid w:val="00287DDD"/>
    <w:rsid w:val="00290A36"/>
    <w:rsid w:val="00290ED1"/>
    <w:rsid w:val="00291243"/>
    <w:rsid w:val="00291D0A"/>
    <w:rsid w:val="00291DA6"/>
    <w:rsid w:val="00291E60"/>
    <w:rsid w:val="00293084"/>
    <w:rsid w:val="00294BE8"/>
    <w:rsid w:val="002959C6"/>
    <w:rsid w:val="0029674C"/>
    <w:rsid w:val="0029687A"/>
    <w:rsid w:val="00296A6B"/>
    <w:rsid w:val="00296B9B"/>
    <w:rsid w:val="00296E5E"/>
    <w:rsid w:val="0029702C"/>
    <w:rsid w:val="00297046"/>
    <w:rsid w:val="002A00EE"/>
    <w:rsid w:val="002A0E7A"/>
    <w:rsid w:val="002A1C40"/>
    <w:rsid w:val="002A20AD"/>
    <w:rsid w:val="002A2C77"/>
    <w:rsid w:val="002A349F"/>
    <w:rsid w:val="002A34A0"/>
    <w:rsid w:val="002A38F6"/>
    <w:rsid w:val="002A4D3D"/>
    <w:rsid w:val="002A4EF9"/>
    <w:rsid w:val="002A668D"/>
    <w:rsid w:val="002A729F"/>
    <w:rsid w:val="002A7BBF"/>
    <w:rsid w:val="002B1282"/>
    <w:rsid w:val="002B3259"/>
    <w:rsid w:val="002B38CE"/>
    <w:rsid w:val="002B5F88"/>
    <w:rsid w:val="002B6CD6"/>
    <w:rsid w:val="002B6FBE"/>
    <w:rsid w:val="002C02EE"/>
    <w:rsid w:val="002C0E15"/>
    <w:rsid w:val="002C2076"/>
    <w:rsid w:val="002C217B"/>
    <w:rsid w:val="002C310E"/>
    <w:rsid w:val="002C32FD"/>
    <w:rsid w:val="002C346B"/>
    <w:rsid w:val="002C4198"/>
    <w:rsid w:val="002C516E"/>
    <w:rsid w:val="002C54C9"/>
    <w:rsid w:val="002C6B2C"/>
    <w:rsid w:val="002C6BF7"/>
    <w:rsid w:val="002C751C"/>
    <w:rsid w:val="002C7A9F"/>
    <w:rsid w:val="002C7B84"/>
    <w:rsid w:val="002D03B5"/>
    <w:rsid w:val="002D0484"/>
    <w:rsid w:val="002D14A9"/>
    <w:rsid w:val="002D16DA"/>
    <w:rsid w:val="002D2300"/>
    <w:rsid w:val="002D2528"/>
    <w:rsid w:val="002D2DD6"/>
    <w:rsid w:val="002D319B"/>
    <w:rsid w:val="002D3346"/>
    <w:rsid w:val="002D3683"/>
    <w:rsid w:val="002D3F40"/>
    <w:rsid w:val="002D47EB"/>
    <w:rsid w:val="002D492E"/>
    <w:rsid w:val="002D4D21"/>
    <w:rsid w:val="002D4EEF"/>
    <w:rsid w:val="002D5AC7"/>
    <w:rsid w:val="002D629F"/>
    <w:rsid w:val="002D76F5"/>
    <w:rsid w:val="002D7A76"/>
    <w:rsid w:val="002E03BA"/>
    <w:rsid w:val="002E1180"/>
    <w:rsid w:val="002E1ABC"/>
    <w:rsid w:val="002E2C19"/>
    <w:rsid w:val="002E3C88"/>
    <w:rsid w:val="002E3E11"/>
    <w:rsid w:val="002E3FBC"/>
    <w:rsid w:val="002E41FA"/>
    <w:rsid w:val="002E5181"/>
    <w:rsid w:val="002E5568"/>
    <w:rsid w:val="002E6152"/>
    <w:rsid w:val="002E69B9"/>
    <w:rsid w:val="002F0594"/>
    <w:rsid w:val="002F05EF"/>
    <w:rsid w:val="002F19E7"/>
    <w:rsid w:val="002F1A8E"/>
    <w:rsid w:val="002F25A2"/>
    <w:rsid w:val="002F2CDF"/>
    <w:rsid w:val="002F31C4"/>
    <w:rsid w:val="002F376B"/>
    <w:rsid w:val="002F39AD"/>
    <w:rsid w:val="002F3CBD"/>
    <w:rsid w:val="002F4948"/>
    <w:rsid w:val="002F5A58"/>
    <w:rsid w:val="002F6979"/>
    <w:rsid w:val="002F76B2"/>
    <w:rsid w:val="002F79F9"/>
    <w:rsid w:val="002F7C21"/>
    <w:rsid w:val="002F7C3F"/>
    <w:rsid w:val="00300325"/>
    <w:rsid w:val="00300DF8"/>
    <w:rsid w:val="003010A8"/>
    <w:rsid w:val="00301265"/>
    <w:rsid w:val="003019FA"/>
    <w:rsid w:val="003029C6"/>
    <w:rsid w:val="0030316A"/>
    <w:rsid w:val="00304E02"/>
    <w:rsid w:val="0030569B"/>
    <w:rsid w:val="0030651D"/>
    <w:rsid w:val="003071F8"/>
    <w:rsid w:val="0030758C"/>
    <w:rsid w:val="0031047D"/>
    <w:rsid w:val="003109D1"/>
    <w:rsid w:val="00311F08"/>
    <w:rsid w:val="003126E3"/>
    <w:rsid w:val="003132D1"/>
    <w:rsid w:val="0031403C"/>
    <w:rsid w:val="003146A3"/>
    <w:rsid w:val="00314785"/>
    <w:rsid w:val="00314EA4"/>
    <w:rsid w:val="003154BE"/>
    <w:rsid w:val="00316341"/>
    <w:rsid w:val="00316E40"/>
    <w:rsid w:val="003170B3"/>
    <w:rsid w:val="0031745B"/>
    <w:rsid w:val="00317A0E"/>
    <w:rsid w:val="003206C6"/>
    <w:rsid w:val="00321529"/>
    <w:rsid w:val="003222EB"/>
    <w:rsid w:val="00322B2E"/>
    <w:rsid w:val="00322F35"/>
    <w:rsid w:val="00323457"/>
    <w:rsid w:val="00323A6E"/>
    <w:rsid w:val="00325044"/>
    <w:rsid w:val="003255B6"/>
    <w:rsid w:val="0032662B"/>
    <w:rsid w:val="00326EE3"/>
    <w:rsid w:val="00327896"/>
    <w:rsid w:val="00330222"/>
    <w:rsid w:val="00330504"/>
    <w:rsid w:val="00330660"/>
    <w:rsid w:val="0033099D"/>
    <w:rsid w:val="00330C2F"/>
    <w:rsid w:val="00330E83"/>
    <w:rsid w:val="00331534"/>
    <w:rsid w:val="003316CD"/>
    <w:rsid w:val="00331C53"/>
    <w:rsid w:val="00331DFD"/>
    <w:rsid w:val="00332386"/>
    <w:rsid w:val="00332795"/>
    <w:rsid w:val="00333782"/>
    <w:rsid w:val="0033424F"/>
    <w:rsid w:val="003357D9"/>
    <w:rsid w:val="003365D5"/>
    <w:rsid w:val="00336EE3"/>
    <w:rsid w:val="00336F86"/>
    <w:rsid w:val="00337415"/>
    <w:rsid w:val="003377A7"/>
    <w:rsid w:val="00337827"/>
    <w:rsid w:val="00337BF0"/>
    <w:rsid w:val="00340A70"/>
    <w:rsid w:val="00340FDB"/>
    <w:rsid w:val="00341291"/>
    <w:rsid w:val="003414F3"/>
    <w:rsid w:val="00342759"/>
    <w:rsid w:val="00342977"/>
    <w:rsid w:val="00342EED"/>
    <w:rsid w:val="003433FF"/>
    <w:rsid w:val="0034398F"/>
    <w:rsid w:val="00344127"/>
    <w:rsid w:val="00344EF1"/>
    <w:rsid w:val="00344F92"/>
    <w:rsid w:val="00345312"/>
    <w:rsid w:val="003454D7"/>
    <w:rsid w:val="00345833"/>
    <w:rsid w:val="0034593B"/>
    <w:rsid w:val="00345F5C"/>
    <w:rsid w:val="00351DA8"/>
    <w:rsid w:val="003521AE"/>
    <w:rsid w:val="003529E8"/>
    <w:rsid w:val="00352D33"/>
    <w:rsid w:val="00352E76"/>
    <w:rsid w:val="003531C7"/>
    <w:rsid w:val="003540F8"/>
    <w:rsid w:val="003543C8"/>
    <w:rsid w:val="00354BC8"/>
    <w:rsid w:val="00355A23"/>
    <w:rsid w:val="00356979"/>
    <w:rsid w:val="00356AFA"/>
    <w:rsid w:val="00356E33"/>
    <w:rsid w:val="0036097C"/>
    <w:rsid w:val="00360E79"/>
    <w:rsid w:val="003611CE"/>
    <w:rsid w:val="00361AAC"/>
    <w:rsid w:val="00361F83"/>
    <w:rsid w:val="00362111"/>
    <w:rsid w:val="00362A56"/>
    <w:rsid w:val="00362B33"/>
    <w:rsid w:val="00363675"/>
    <w:rsid w:val="00363C96"/>
    <w:rsid w:val="003643E2"/>
    <w:rsid w:val="00365390"/>
    <w:rsid w:val="003655E0"/>
    <w:rsid w:val="0036615A"/>
    <w:rsid w:val="003678B6"/>
    <w:rsid w:val="00370061"/>
    <w:rsid w:val="00370248"/>
    <w:rsid w:val="003702EB"/>
    <w:rsid w:val="00370801"/>
    <w:rsid w:val="003719FF"/>
    <w:rsid w:val="00372010"/>
    <w:rsid w:val="00372021"/>
    <w:rsid w:val="00372455"/>
    <w:rsid w:val="00372869"/>
    <w:rsid w:val="00372F73"/>
    <w:rsid w:val="003731C6"/>
    <w:rsid w:val="00374536"/>
    <w:rsid w:val="003745EE"/>
    <w:rsid w:val="00375D89"/>
    <w:rsid w:val="00376BEA"/>
    <w:rsid w:val="00377140"/>
    <w:rsid w:val="003778EB"/>
    <w:rsid w:val="00377976"/>
    <w:rsid w:val="00377A4B"/>
    <w:rsid w:val="00377AFB"/>
    <w:rsid w:val="00380B3E"/>
    <w:rsid w:val="00380CC9"/>
    <w:rsid w:val="00381A74"/>
    <w:rsid w:val="00381E46"/>
    <w:rsid w:val="00381E91"/>
    <w:rsid w:val="00381FF2"/>
    <w:rsid w:val="00383539"/>
    <w:rsid w:val="003841FC"/>
    <w:rsid w:val="00384510"/>
    <w:rsid w:val="00384543"/>
    <w:rsid w:val="003850A8"/>
    <w:rsid w:val="003853CC"/>
    <w:rsid w:val="00385784"/>
    <w:rsid w:val="003865BE"/>
    <w:rsid w:val="003872F6"/>
    <w:rsid w:val="0038776B"/>
    <w:rsid w:val="00387D47"/>
    <w:rsid w:val="00387EFF"/>
    <w:rsid w:val="00390E2C"/>
    <w:rsid w:val="00391885"/>
    <w:rsid w:val="00391B89"/>
    <w:rsid w:val="00392158"/>
    <w:rsid w:val="00393F08"/>
    <w:rsid w:val="0039429C"/>
    <w:rsid w:val="00395D2A"/>
    <w:rsid w:val="00395E71"/>
    <w:rsid w:val="00396442"/>
    <w:rsid w:val="00396662"/>
    <w:rsid w:val="0039686B"/>
    <w:rsid w:val="00397EBA"/>
    <w:rsid w:val="00397FF5"/>
    <w:rsid w:val="003A0268"/>
    <w:rsid w:val="003A1AA8"/>
    <w:rsid w:val="003A1E0D"/>
    <w:rsid w:val="003A20CF"/>
    <w:rsid w:val="003A2309"/>
    <w:rsid w:val="003A2C84"/>
    <w:rsid w:val="003A4475"/>
    <w:rsid w:val="003A464F"/>
    <w:rsid w:val="003A470E"/>
    <w:rsid w:val="003A4798"/>
    <w:rsid w:val="003A6E3D"/>
    <w:rsid w:val="003A70DE"/>
    <w:rsid w:val="003A79AC"/>
    <w:rsid w:val="003B0020"/>
    <w:rsid w:val="003B1674"/>
    <w:rsid w:val="003B1CCB"/>
    <w:rsid w:val="003B2662"/>
    <w:rsid w:val="003B2EA6"/>
    <w:rsid w:val="003B4030"/>
    <w:rsid w:val="003B4159"/>
    <w:rsid w:val="003B4D03"/>
    <w:rsid w:val="003B5A70"/>
    <w:rsid w:val="003B6E02"/>
    <w:rsid w:val="003B6E54"/>
    <w:rsid w:val="003B739F"/>
    <w:rsid w:val="003B79EE"/>
    <w:rsid w:val="003B7A18"/>
    <w:rsid w:val="003B7EC3"/>
    <w:rsid w:val="003C02EF"/>
    <w:rsid w:val="003C0B07"/>
    <w:rsid w:val="003C10C9"/>
    <w:rsid w:val="003C15B4"/>
    <w:rsid w:val="003C1687"/>
    <w:rsid w:val="003C17C5"/>
    <w:rsid w:val="003C201C"/>
    <w:rsid w:val="003C255D"/>
    <w:rsid w:val="003C2AA2"/>
    <w:rsid w:val="003C2B81"/>
    <w:rsid w:val="003C3581"/>
    <w:rsid w:val="003C3655"/>
    <w:rsid w:val="003C3926"/>
    <w:rsid w:val="003C3A15"/>
    <w:rsid w:val="003C3A92"/>
    <w:rsid w:val="003C43A7"/>
    <w:rsid w:val="003C4ED5"/>
    <w:rsid w:val="003C5443"/>
    <w:rsid w:val="003C5EE4"/>
    <w:rsid w:val="003C5F59"/>
    <w:rsid w:val="003C6871"/>
    <w:rsid w:val="003C6F6C"/>
    <w:rsid w:val="003C794D"/>
    <w:rsid w:val="003D01C0"/>
    <w:rsid w:val="003D2791"/>
    <w:rsid w:val="003D2E44"/>
    <w:rsid w:val="003D3907"/>
    <w:rsid w:val="003D4B90"/>
    <w:rsid w:val="003D4CEA"/>
    <w:rsid w:val="003D51CE"/>
    <w:rsid w:val="003D5311"/>
    <w:rsid w:val="003D5353"/>
    <w:rsid w:val="003D66A8"/>
    <w:rsid w:val="003D6E68"/>
    <w:rsid w:val="003D75C1"/>
    <w:rsid w:val="003D760F"/>
    <w:rsid w:val="003E011A"/>
    <w:rsid w:val="003E01A7"/>
    <w:rsid w:val="003E0769"/>
    <w:rsid w:val="003E0929"/>
    <w:rsid w:val="003E0E15"/>
    <w:rsid w:val="003E104B"/>
    <w:rsid w:val="003E1CD0"/>
    <w:rsid w:val="003E33F4"/>
    <w:rsid w:val="003E3543"/>
    <w:rsid w:val="003E392F"/>
    <w:rsid w:val="003E3997"/>
    <w:rsid w:val="003E3E30"/>
    <w:rsid w:val="003E3F21"/>
    <w:rsid w:val="003E3F39"/>
    <w:rsid w:val="003E4478"/>
    <w:rsid w:val="003E4AD0"/>
    <w:rsid w:val="003E4CB2"/>
    <w:rsid w:val="003E6389"/>
    <w:rsid w:val="003E639D"/>
    <w:rsid w:val="003E64C9"/>
    <w:rsid w:val="003E64CB"/>
    <w:rsid w:val="003E6757"/>
    <w:rsid w:val="003E7290"/>
    <w:rsid w:val="003E76C4"/>
    <w:rsid w:val="003E77D3"/>
    <w:rsid w:val="003E7EE2"/>
    <w:rsid w:val="003F0E1E"/>
    <w:rsid w:val="003F1B8A"/>
    <w:rsid w:val="003F214E"/>
    <w:rsid w:val="003F2549"/>
    <w:rsid w:val="003F2928"/>
    <w:rsid w:val="003F43A4"/>
    <w:rsid w:val="003F5033"/>
    <w:rsid w:val="003F55FC"/>
    <w:rsid w:val="003F5D9E"/>
    <w:rsid w:val="003F6B4A"/>
    <w:rsid w:val="003F6E6E"/>
    <w:rsid w:val="003F7889"/>
    <w:rsid w:val="0040061F"/>
    <w:rsid w:val="004022AA"/>
    <w:rsid w:val="0040261E"/>
    <w:rsid w:val="0040339A"/>
    <w:rsid w:val="00404822"/>
    <w:rsid w:val="00404C18"/>
    <w:rsid w:val="00404F52"/>
    <w:rsid w:val="00406204"/>
    <w:rsid w:val="00406238"/>
    <w:rsid w:val="0040662B"/>
    <w:rsid w:val="00406D07"/>
    <w:rsid w:val="00407C2C"/>
    <w:rsid w:val="00407C89"/>
    <w:rsid w:val="00407D89"/>
    <w:rsid w:val="004100FB"/>
    <w:rsid w:val="00410431"/>
    <w:rsid w:val="004108C5"/>
    <w:rsid w:val="0041095F"/>
    <w:rsid w:val="00410C82"/>
    <w:rsid w:val="0041142C"/>
    <w:rsid w:val="00412662"/>
    <w:rsid w:val="00412C5A"/>
    <w:rsid w:val="00412E2A"/>
    <w:rsid w:val="004134C4"/>
    <w:rsid w:val="00413834"/>
    <w:rsid w:val="00413EB1"/>
    <w:rsid w:val="004141CC"/>
    <w:rsid w:val="004141D3"/>
    <w:rsid w:val="00414272"/>
    <w:rsid w:val="0041502F"/>
    <w:rsid w:val="004150EF"/>
    <w:rsid w:val="0041537B"/>
    <w:rsid w:val="0041562E"/>
    <w:rsid w:val="00415765"/>
    <w:rsid w:val="00415AF0"/>
    <w:rsid w:val="00415FED"/>
    <w:rsid w:val="004170E3"/>
    <w:rsid w:val="00417254"/>
    <w:rsid w:val="00417E8A"/>
    <w:rsid w:val="00420DD3"/>
    <w:rsid w:val="0042124D"/>
    <w:rsid w:val="004223BB"/>
    <w:rsid w:val="00422559"/>
    <w:rsid w:val="00422C4F"/>
    <w:rsid w:val="00423624"/>
    <w:rsid w:val="00423F34"/>
    <w:rsid w:val="0042431D"/>
    <w:rsid w:val="00424A3F"/>
    <w:rsid w:val="00424D2D"/>
    <w:rsid w:val="00425170"/>
    <w:rsid w:val="00425CD9"/>
    <w:rsid w:val="0042608B"/>
    <w:rsid w:val="0042609D"/>
    <w:rsid w:val="004263DE"/>
    <w:rsid w:val="00426A00"/>
    <w:rsid w:val="00426C95"/>
    <w:rsid w:val="0042706B"/>
    <w:rsid w:val="00427132"/>
    <w:rsid w:val="004276E3"/>
    <w:rsid w:val="0043024F"/>
    <w:rsid w:val="00430527"/>
    <w:rsid w:val="00430DFF"/>
    <w:rsid w:val="00431229"/>
    <w:rsid w:val="00431401"/>
    <w:rsid w:val="004315E1"/>
    <w:rsid w:val="00431BAC"/>
    <w:rsid w:val="004326FB"/>
    <w:rsid w:val="00432B4C"/>
    <w:rsid w:val="00433343"/>
    <w:rsid w:val="00433EFB"/>
    <w:rsid w:val="00433F43"/>
    <w:rsid w:val="00434D74"/>
    <w:rsid w:val="004353ED"/>
    <w:rsid w:val="004355E8"/>
    <w:rsid w:val="004359B4"/>
    <w:rsid w:val="00435E18"/>
    <w:rsid w:val="00436326"/>
    <w:rsid w:val="004369A0"/>
    <w:rsid w:val="00437272"/>
    <w:rsid w:val="004372AF"/>
    <w:rsid w:val="0044011A"/>
    <w:rsid w:val="00440BD1"/>
    <w:rsid w:val="00440C19"/>
    <w:rsid w:val="00441251"/>
    <w:rsid w:val="004412AD"/>
    <w:rsid w:val="0044188E"/>
    <w:rsid w:val="00441CE2"/>
    <w:rsid w:val="004420BD"/>
    <w:rsid w:val="00442FF9"/>
    <w:rsid w:val="00443250"/>
    <w:rsid w:val="00443902"/>
    <w:rsid w:val="00443FE1"/>
    <w:rsid w:val="004444B8"/>
    <w:rsid w:val="00444C11"/>
    <w:rsid w:val="0044508B"/>
    <w:rsid w:val="00445AE6"/>
    <w:rsid w:val="00445DF0"/>
    <w:rsid w:val="0044742F"/>
    <w:rsid w:val="0045005B"/>
    <w:rsid w:val="0045030B"/>
    <w:rsid w:val="0045098A"/>
    <w:rsid w:val="00450B96"/>
    <w:rsid w:val="00451312"/>
    <w:rsid w:val="00451377"/>
    <w:rsid w:val="0045172D"/>
    <w:rsid w:val="004519EC"/>
    <w:rsid w:val="0045215D"/>
    <w:rsid w:val="00453640"/>
    <w:rsid w:val="004537A6"/>
    <w:rsid w:val="00454460"/>
    <w:rsid w:val="00454A86"/>
    <w:rsid w:val="00454C9A"/>
    <w:rsid w:val="00456041"/>
    <w:rsid w:val="004561F0"/>
    <w:rsid w:val="00456356"/>
    <w:rsid w:val="00456991"/>
    <w:rsid w:val="004570CE"/>
    <w:rsid w:val="00457889"/>
    <w:rsid w:val="00460BC0"/>
    <w:rsid w:val="00462765"/>
    <w:rsid w:val="0046340B"/>
    <w:rsid w:val="00464651"/>
    <w:rsid w:val="00464A4D"/>
    <w:rsid w:val="00465589"/>
    <w:rsid w:val="00465FDB"/>
    <w:rsid w:val="004663FF"/>
    <w:rsid w:val="00466E51"/>
    <w:rsid w:val="00467498"/>
    <w:rsid w:val="00467DA2"/>
    <w:rsid w:val="00467F1C"/>
    <w:rsid w:val="0047089A"/>
    <w:rsid w:val="00470A26"/>
    <w:rsid w:val="00471090"/>
    <w:rsid w:val="00471994"/>
    <w:rsid w:val="00471DDA"/>
    <w:rsid w:val="00472237"/>
    <w:rsid w:val="0047257B"/>
    <w:rsid w:val="004726FC"/>
    <w:rsid w:val="0047271B"/>
    <w:rsid w:val="00472753"/>
    <w:rsid w:val="004728FC"/>
    <w:rsid w:val="00472B1D"/>
    <w:rsid w:val="00473ECF"/>
    <w:rsid w:val="00474656"/>
    <w:rsid w:val="00474CC4"/>
    <w:rsid w:val="00474FFE"/>
    <w:rsid w:val="00475281"/>
    <w:rsid w:val="00475549"/>
    <w:rsid w:val="00475F8A"/>
    <w:rsid w:val="00476659"/>
    <w:rsid w:val="00476A69"/>
    <w:rsid w:val="00476C29"/>
    <w:rsid w:val="00477711"/>
    <w:rsid w:val="00477B53"/>
    <w:rsid w:val="00477B81"/>
    <w:rsid w:val="0048034C"/>
    <w:rsid w:val="00480BF5"/>
    <w:rsid w:val="00480E15"/>
    <w:rsid w:val="00481EE7"/>
    <w:rsid w:val="0048224C"/>
    <w:rsid w:val="00482917"/>
    <w:rsid w:val="00482D4C"/>
    <w:rsid w:val="00482E5E"/>
    <w:rsid w:val="00484300"/>
    <w:rsid w:val="00484374"/>
    <w:rsid w:val="0048451F"/>
    <w:rsid w:val="004847E6"/>
    <w:rsid w:val="00484B58"/>
    <w:rsid w:val="004859A5"/>
    <w:rsid w:val="00485C1D"/>
    <w:rsid w:val="00485E89"/>
    <w:rsid w:val="004862C2"/>
    <w:rsid w:val="00487FA2"/>
    <w:rsid w:val="00491187"/>
    <w:rsid w:val="004923F2"/>
    <w:rsid w:val="00492E7B"/>
    <w:rsid w:val="004948CD"/>
    <w:rsid w:val="00495BBF"/>
    <w:rsid w:val="00495C2B"/>
    <w:rsid w:val="00497108"/>
    <w:rsid w:val="004975EA"/>
    <w:rsid w:val="00497AA8"/>
    <w:rsid w:val="00497C9B"/>
    <w:rsid w:val="004A05FC"/>
    <w:rsid w:val="004A0D01"/>
    <w:rsid w:val="004A131E"/>
    <w:rsid w:val="004A1637"/>
    <w:rsid w:val="004A1E45"/>
    <w:rsid w:val="004A236E"/>
    <w:rsid w:val="004A23E7"/>
    <w:rsid w:val="004A2924"/>
    <w:rsid w:val="004A2F24"/>
    <w:rsid w:val="004A38BF"/>
    <w:rsid w:val="004A4C87"/>
    <w:rsid w:val="004A54FD"/>
    <w:rsid w:val="004A586C"/>
    <w:rsid w:val="004A69E1"/>
    <w:rsid w:val="004A6A52"/>
    <w:rsid w:val="004A6D77"/>
    <w:rsid w:val="004A74C8"/>
    <w:rsid w:val="004A799D"/>
    <w:rsid w:val="004B001F"/>
    <w:rsid w:val="004B14D0"/>
    <w:rsid w:val="004B27D9"/>
    <w:rsid w:val="004B2C22"/>
    <w:rsid w:val="004B326B"/>
    <w:rsid w:val="004B3B73"/>
    <w:rsid w:val="004B3C41"/>
    <w:rsid w:val="004B4433"/>
    <w:rsid w:val="004B4445"/>
    <w:rsid w:val="004B45C3"/>
    <w:rsid w:val="004B4632"/>
    <w:rsid w:val="004B4828"/>
    <w:rsid w:val="004B4935"/>
    <w:rsid w:val="004B4964"/>
    <w:rsid w:val="004B4C37"/>
    <w:rsid w:val="004B53B6"/>
    <w:rsid w:val="004B5678"/>
    <w:rsid w:val="004B6865"/>
    <w:rsid w:val="004B6BD9"/>
    <w:rsid w:val="004B6CDB"/>
    <w:rsid w:val="004B7FEA"/>
    <w:rsid w:val="004C0531"/>
    <w:rsid w:val="004C0710"/>
    <w:rsid w:val="004C07C6"/>
    <w:rsid w:val="004C08A1"/>
    <w:rsid w:val="004C0D94"/>
    <w:rsid w:val="004C0E84"/>
    <w:rsid w:val="004C0F46"/>
    <w:rsid w:val="004C1E88"/>
    <w:rsid w:val="004C200A"/>
    <w:rsid w:val="004C2370"/>
    <w:rsid w:val="004C2D71"/>
    <w:rsid w:val="004C31FC"/>
    <w:rsid w:val="004C45B0"/>
    <w:rsid w:val="004C4D16"/>
    <w:rsid w:val="004C4F7E"/>
    <w:rsid w:val="004C533A"/>
    <w:rsid w:val="004C53B2"/>
    <w:rsid w:val="004C60A5"/>
    <w:rsid w:val="004C61EC"/>
    <w:rsid w:val="004C63C3"/>
    <w:rsid w:val="004C65DD"/>
    <w:rsid w:val="004C6A2E"/>
    <w:rsid w:val="004C6E5E"/>
    <w:rsid w:val="004C701D"/>
    <w:rsid w:val="004C7067"/>
    <w:rsid w:val="004C7740"/>
    <w:rsid w:val="004C7ACD"/>
    <w:rsid w:val="004D06AD"/>
    <w:rsid w:val="004D1142"/>
    <w:rsid w:val="004D2DEF"/>
    <w:rsid w:val="004D3157"/>
    <w:rsid w:val="004D338B"/>
    <w:rsid w:val="004D38B5"/>
    <w:rsid w:val="004D4023"/>
    <w:rsid w:val="004D4AC8"/>
    <w:rsid w:val="004D569C"/>
    <w:rsid w:val="004D5866"/>
    <w:rsid w:val="004D5A45"/>
    <w:rsid w:val="004D5B0F"/>
    <w:rsid w:val="004D613C"/>
    <w:rsid w:val="004D6B6E"/>
    <w:rsid w:val="004D7AA8"/>
    <w:rsid w:val="004E00C4"/>
    <w:rsid w:val="004E1A1E"/>
    <w:rsid w:val="004E1D29"/>
    <w:rsid w:val="004E223A"/>
    <w:rsid w:val="004E25AA"/>
    <w:rsid w:val="004E2B11"/>
    <w:rsid w:val="004E3371"/>
    <w:rsid w:val="004E40E4"/>
    <w:rsid w:val="004E4283"/>
    <w:rsid w:val="004E50F6"/>
    <w:rsid w:val="004E5A64"/>
    <w:rsid w:val="004E626F"/>
    <w:rsid w:val="004E6483"/>
    <w:rsid w:val="004E6A6A"/>
    <w:rsid w:val="004E6E6A"/>
    <w:rsid w:val="004E739D"/>
    <w:rsid w:val="004E75D9"/>
    <w:rsid w:val="004E7B27"/>
    <w:rsid w:val="004F189C"/>
    <w:rsid w:val="004F1A65"/>
    <w:rsid w:val="004F3487"/>
    <w:rsid w:val="004F4F1F"/>
    <w:rsid w:val="004F61EF"/>
    <w:rsid w:val="004F643E"/>
    <w:rsid w:val="004F6F34"/>
    <w:rsid w:val="004F76B4"/>
    <w:rsid w:val="004F772F"/>
    <w:rsid w:val="004F7B5F"/>
    <w:rsid w:val="004F7D41"/>
    <w:rsid w:val="004F7DE2"/>
    <w:rsid w:val="00500BEA"/>
    <w:rsid w:val="00501308"/>
    <w:rsid w:val="0050198E"/>
    <w:rsid w:val="00502C04"/>
    <w:rsid w:val="00502DBF"/>
    <w:rsid w:val="00502E58"/>
    <w:rsid w:val="00503720"/>
    <w:rsid w:val="00503CC4"/>
    <w:rsid w:val="005040DD"/>
    <w:rsid w:val="005048AF"/>
    <w:rsid w:val="005060CC"/>
    <w:rsid w:val="00506229"/>
    <w:rsid w:val="00506B43"/>
    <w:rsid w:val="00506D9C"/>
    <w:rsid w:val="00507038"/>
    <w:rsid w:val="00507293"/>
    <w:rsid w:val="0050778E"/>
    <w:rsid w:val="005079E7"/>
    <w:rsid w:val="005101CE"/>
    <w:rsid w:val="005109E0"/>
    <w:rsid w:val="00511678"/>
    <w:rsid w:val="005117D6"/>
    <w:rsid w:val="00511A88"/>
    <w:rsid w:val="0051234F"/>
    <w:rsid w:val="00512429"/>
    <w:rsid w:val="00512D7E"/>
    <w:rsid w:val="0051374C"/>
    <w:rsid w:val="00513ACE"/>
    <w:rsid w:val="005146AA"/>
    <w:rsid w:val="0051475B"/>
    <w:rsid w:val="00514865"/>
    <w:rsid w:val="00515A83"/>
    <w:rsid w:val="00515B3D"/>
    <w:rsid w:val="00516606"/>
    <w:rsid w:val="005166CF"/>
    <w:rsid w:val="00516A16"/>
    <w:rsid w:val="00517549"/>
    <w:rsid w:val="00521CE3"/>
    <w:rsid w:val="00521EE4"/>
    <w:rsid w:val="00522614"/>
    <w:rsid w:val="00522732"/>
    <w:rsid w:val="00522A38"/>
    <w:rsid w:val="00522F18"/>
    <w:rsid w:val="0052338F"/>
    <w:rsid w:val="00523717"/>
    <w:rsid w:val="00523A42"/>
    <w:rsid w:val="00523D45"/>
    <w:rsid w:val="00523EEC"/>
    <w:rsid w:val="0052562F"/>
    <w:rsid w:val="005261BA"/>
    <w:rsid w:val="00526496"/>
    <w:rsid w:val="00526608"/>
    <w:rsid w:val="00526934"/>
    <w:rsid w:val="00526ECE"/>
    <w:rsid w:val="00527158"/>
    <w:rsid w:val="0052727D"/>
    <w:rsid w:val="005277BC"/>
    <w:rsid w:val="005278B0"/>
    <w:rsid w:val="00527E48"/>
    <w:rsid w:val="005300AE"/>
    <w:rsid w:val="0053036B"/>
    <w:rsid w:val="005303F7"/>
    <w:rsid w:val="00530744"/>
    <w:rsid w:val="005309CD"/>
    <w:rsid w:val="00530DBF"/>
    <w:rsid w:val="005320D5"/>
    <w:rsid w:val="005322E1"/>
    <w:rsid w:val="00532574"/>
    <w:rsid w:val="0053438E"/>
    <w:rsid w:val="00535762"/>
    <w:rsid w:val="00535EEE"/>
    <w:rsid w:val="0053604E"/>
    <w:rsid w:val="005364FF"/>
    <w:rsid w:val="005369E9"/>
    <w:rsid w:val="00537339"/>
    <w:rsid w:val="00537599"/>
    <w:rsid w:val="00540386"/>
    <w:rsid w:val="00540F15"/>
    <w:rsid w:val="00540F60"/>
    <w:rsid w:val="00541143"/>
    <w:rsid w:val="0054163F"/>
    <w:rsid w:val="0054276B"/>
    <w:rsid w:val="005433D0"/>
    <w:rsid w:val="0054340B"/>
    <w:rsid w:val="00543B35"/>
    <w:rsid w:val="00543B9C"/>
    <w:rsid w:val="0054451B"/>
    <w:rsid w:val="005448AB"/>
    <w:rsid w:val="005449F1"/>
    <w:rsid w:val="005457D0"/>
    <w:rsid w:val="00546E8C"/>
    <w:rsid w:val="00546EC8"/>
    <w:rsid w:val="005477C4"/>
    <w:rsid w:val="00547F3E"/>
    <w:rsid w:val="005501A4"/>
    <w:rsid w:val="005503C6"/>
    <w:rsid w:val="0055079F"/>
    <w:rsid w:val="00550849"/>
    <w:rsid w:val="00550D43"/>
    <w:rsid w:val="00551867"/>
    <w:rsid w:val="005521C9"/>
    <w:rsid w:val="00552B1C"/>
    <w:rsid w:val="00552DCF"/>
    <w:rsid w:val="005532AA"/>
    <w:rsid w:val="005532EF"/>
    <w:rsid w:val="0055419A"/>
    <w:rsid w:val="00554484"/>
    <w:rsid w:val="00554C0F"/>
    <w:rsid w:val="00554E34"/>
    <w:rsid w:val="00554FB7"/>
    <w:rsid w:val="00557184"/>
    <w:rsid w:val="00557AA8"/>
    <w:rsid w:val="005600A8"/>
    <w:rsid w:val="00560192"/>
    <w:rsid w:val="005610AD"/>
    <w:rsid w:val="0056143B"/>
    <w:rsid w:val="005620BF"/>
    <w:rsid w:val="005626F5"/>
    <w:rsid w:val="005629AB"/>
    <w:rsid w:val="0056569D"/>
    <w:rsid w:val="0056670A"/>
    <w:rsid w:val="00566D9C"/>
    <w:rsid w:val="00567F44"/>
    <w:rsid w:val="00571505"/>
    <w:rsid w:val="0057202A"/>
    <w:rsid w:val="00572518"/>
    <w:rsid w:val="00572C63"/>
    <w:rsid w:val="00572CBC"/>
    <w:rsid w:val="00572CE1"/>
    <w:rsid w:val="0057330B"/>
    <w:rsid w:val="00573EDC"/>
    <w:rsid w:val="0057466B"/>
    <w:rsid w:val="005758DE"/>
    <w:rsid w:val="00575935"/>
    <w:rsid w:val="00575B8F"/>
    <w:rsid w:val="00575DB3"/>
    <w:rsid w:val="00575E32"/>
    <w:rsid w:val="005765C5"/>
    <w:rsid w:val="005769A4"/>
    <w:rsid w:val="00576E46"/>
    <w:rsid w:val="005771DD"/>
    <w:rsid w:val="005771E9"/>
    <w:rsid w:val="00577430"/>
    <w:rsid w:val="005777E4"/>
    <w:rsid w:val="00577945"/>
    <w:rsid w:val="00580C39"/>
    <w:rsid w:val="00582758"/>
    <w:rsid w:val="00582788"/>
    <w:rsid w:val="00582D2B"/>
    <w:rsid w:val="00583269"/>
    <w:rsid w:val="0058341D"/>
    <w:rsid w:val="005837E0"/>
    <w:rsid w:val="00583A98"/>
    <w:rsid w:val="00583EDC"/>
    <w:rsid w:val="00583F44"/>
    <w:rsid w:val="005847B0"/>
    <w:rsid w:val="00584C2A"/>
    <w:rsid w:val="0058549C"/>
    <w:rsid w:val="005861B4"/>
    <w:rsid w:val="0058689A"/>
    <w:rsid w:val="00586C8C"/>
    <w:rsid w:val="00587031"/>
    <w:rsid w:val="005870C9"/>
    <w:rsid w:val="00590546"/>
    <w:rsid w:val="00590CC2"/>
    <w:rsid w:val="00591501"/>
    <w:rsid w:val="00591E01"/>
    <w:rsid w:val="0059365E"/>
    <w:rsid w:val="00593E7B"/>
    <w:rsid w:val="00594234"/>
    <w:rsid w:val="0059465E"/>
    <w:rsid w:val="00595703"/>
    <w:rsid w:val="00595D96"/>
    <w:rsid w:val="00596C90"/>
    <w:rsid w:val="00596D53"/>
    <w:rsid w:val="0059705F"/>
    <w:rsid w:val="00597323"/>
    <w:rsid w:val="00597DF0"/>
    <w:rsid w:val="005A0E67"/>
    <w:rsid w:val="005A0F7F"/>
    <w:rsid w:val="005A12E2"/>
    <w:rsid w:val="005A1E8B"/>
    <w:rsid w:val="005A2B7B"/>
    <w:rsid w:val="005A2E06"/>
    <w:rsid w:val="005A2F69"/>
    <w:rsid w:val="005A3363"/>
    <w:rsid w:val="005A3A27"/>
    <w:rsid w:val="005A4340"/>
    <w:rsid w:val="005A50B5"/>
    <w:rsid w:val="005A52A7"/>
    <w:rsid w:val="005A546F"/>
    <w:rsid w:val="005A5519"/>
    <w:rsid w:val="005A65F6"/>
    <w:rsid w:val="005A6D85"/>
    <w:rsid w:val="005A7A75"/>
    <w:rsid w:val="005A7B3E"/>
    <w:rsid w:val="005B2DA1"/>
    <w:rsid w:val="005B2EBA"/>
    <w:rsid w:val="005B36C3"/>
    <w:rsid w:val="005B4DE2"/>
    <w:rsid w:val="005B5380"/>
    <w:rsid w:val="005B56F4"/>
    <w:rsid w:val="005B591D"/>
    <w:rsid w:val="005B6B49"/>
    <w:rsid w:val="005B75B9"/>
    <w:rsid w:val="005C01AB"/>
    <w:rsid w:val="005C05C1"/>
    <w:rsid w:val="005C05DD"/>
    <w:rsid w:val="005C0BBC"/>
    <w:rsid w:val="005C1FCC"/>
    <w:rsid w:val="005C23B4"/>
    <w:rsid w:val="005C2677"/>
    <w:rsid w:val="005C4A6E"/>
    <w:rsid w:val="005C56B9"/>
    <w:rsid w:val="005C5FB9"/>
    <w:rsid w:val="005C6411"/>
    <w:rsid w:val="005C6522"/>
    <w:rsid w:val="005C65AF"/>
    <w:rsid w:val="005C6A8D"/>
    <w:rsid w:val="005C7018"/>
    <w:rsid w:val="005C71E5"/>
    <w:rsid w:val="005C73E0"/>
    <w:rsid w:val="005C774E"/>
    <w:rsid w:val="005C7D77"/>
    <w:rsid w:val="005D0B00"/>
    <w:rsid w:val="005D2061"/>
    <w:rsid w:val="005D207F"/>
    <w:rsid w:val="005D30B4"/>
    <w:rsid w:val="005D3C4A"/>
    <w:rsid w:val="005D3E25"/>
    <w:rsid w:val="005D4083"/>
    <w:rsid w:val="005D4319"/>
    <w:rsid w:val="005D696F"/>
    <w:rsid w:val="005D73B6"/>
    <w:rsid w:val="005D7401"/>
    <w:rsid w:val="005D7B68"/>
    <w:rsid w:val="005E077C"/>
    <w:rsid w:val="005E133C"/>
    <w:rsid w:val="005E17AC"/>
    <w:rsid w:val="005E21EF"/>
    <w:rsid w:val="005E2B60"/>
    <w:rsid w:val="005E360E"/>
    <w:rsid w:val="005E3B25"/>
    <w:rsid w:val="005E3DFD"/>
    <w:rsid w:val="005E4C97"/>
    <w:rsid w:val="005E5107"/>
    <w:rsid w:val="005E53E2"/>
    <w:rsid w:val="005E5626"/>
    <w:rsid w:val="005E6603"/>
    <w:rsid w:val="005E675B"/>
    <w:rsid w:val="005E7441"/>
    <w:rsid w:val="005F1519"/>
    <w:rsid w:val="005F15D6"/>
    <w:rsid w:val="005F1725"/>
    <w:rsid w:val="005F18DB"/>
    <w:rsid w:val="005F1A88"/>
    <w:rsid w:val="005F1BCC"/>
    <w:rsid w:val="005F21C0"/>
    <w:rsid w:val="005F2284"/>
    <w:rsid w:val="005F230C"/>
    <w:rsid w:val="005F267D"/>
    <w:rsid w:val="005F2B68"/>
    <w:rsid w:val="005F3133"/>
    <w:rsid w:val="005F386C"/>
    <w:rsid w:val="005F45F2"/>
    <w:rsid w:val="005F46AC"/>
    <w:rsid w:val="005F48F6"/>
    <w:rsid w:val="005F4D51"/>
    <w:rsid w:val="005F4E61"/>
    <w:rsid w:val="005F5623"/>
    <w:rsid w:val="005F5779"/>
    <w:rsid w:val="005F6704"/>
    <w:rsid w:val="005F692A"/>
    <w:rsid w:val="005F6930"/>
    <w:rsid w:val="005F6A7D"/>
    <w:rsid w:val="005F714F"/>
    <w:rsid w:val="005F7302"/>
    <w:rsid w:val="005F7C0F"/>
    <w:rsid w:val="005F7D3E"/>
    <w:rsid w:val="005F7D6C"/>
    <w:rsid w:val="0060027D"/>
    <w:rsid w:val="00600491"/>
    <w:rsid w:val="0060070A"/>
    <w:rsid w:val="00600C17"/>
    <w:rsid w:val="00600CBE"/>
    <w:rsid w:val="00601086"/>
    <w:rsid w:val="0060135E"/>
    <w:rsid w:val="00602111"/>
    <w:rsid w:val="0060216A"/>
    <w:rsid w:val="0060271C"/>
    <w:rsid w:val="006030F1"/>
    <w:rsid w:val="00603F7D"/>
    <w:rsid w:val="0060442F"/>
    <w:rsid w:val="006045A6"/>
    <w:rsid w:val="00604940"/>
    <w:rsid w:val="00604A6B"/>
    <w:rsid w:val="0060660E"/>
    <w:rsid w:val="006069C7"/>
    <w:rsid w:val="00607549"/>
    <w:rsid w:val="0060765F"/>
    <w:rsid w:val="006079CD"/>
    <w:rsid w:val="00607C8D"/>
    <w:rsid w:val="00611623"/>
    <w:rsid w:val="00612A5E"/>
    <w:rsid w:val="00612DCC"/>
    <w:rsid w:val="00612DF3"/>
    <w:rsid w:val="0061453F"/>
    <w:rsid w:val="0061508A"/>
    <w:rsid w:val="00615D09"/>
    <w:rsid w:val="00616737"/>
    <w:rsid w:val="00616CF9"/>
    <w:rsid w:val="00617A3B"/>
    <w:rsid w:val="00620ED1"/>
    <w:rsid w:val="0062106F"/>
    <w:rsid w:val="00621207"/>
    <w:rsid w:val="00621CD7"/>
    <w:rsid w:val="00622758"/>
    <w:rsid w:val="00622BC9"/>
    <w:rsid w:val="006242FB"/>
    <w:rsid w:val="00625A8C"/>
    <w:rsid w:val="00625FF9"/>
    <w:rsid w:val="006270E1"/>
    <w:rsid w:val="00627111"/>
    <w:rsid w:val="00627137"/>
    <w:rsid w:val="00630A34"/>
    <w:rsid w:val="006310D7"/>
    <w:rsid w:val="00631727"/>
    <w:rsid w:val="00631A62"/>
    <w:rsid w:val="00631BD7"/>
    <w:rsid w:val="00632447"/>
    <w:rsid w:val="006330C2"/>
    <w:rsid w:val="0063411F"/>
    <w:rsid w:val="00634939"/>
    <w:rsid w:val="00634F9B"/>
    <w:rsid w:val="006352B7"/>
    <w:rsid w:val="006354D3"/>
    <w:rsid w:val="0063566A"/>
    <w:rsid w:val="006357A3"/>
    <w:rsid w:val="00635BA4"/>
    <w:rsid w:val="00635CED"/>
    <w:rsid w:val="00635D34"/>
    <w:rsid w:val="00636CEB"/>
    <w:rsid w:val="00636D6C"/>
    <w:rsid w:val="00636E80"/>
    <w:rsid w:val="0063711F"/>
    <w:rsid w:val="00640061"/>
    <w:rsid w:val="00640F42"/>
    <w:rsid w:val="0064507F"/>
    <w:rsid w:val="006458C3"/>
    <w:rsid w:val="006463F4"/>
    <w:rsid w:val="00646881"/>
    <w:rsid w:val="00646961"/>
    <w:rsid w:val="00646ED3"/>
    <w:rsid w:val="006470ED"/>
    <w:rsid w:val="00647800"/>
    <w:rsid w:val="006507FA"/>
    <w:rsid w:val="006511F6"/>
    <w:rsid w:val="00652ED3"/>
    <w:rsid w:val="006536E0"/>
    <w:rsid w:val="00653E2E"/>
    <w:rsid w:val="00653EA5"/>
    <w:rsid w:val="00654ABB"/>
    <w:rsid w:val="006551B4"/>
    <w:rsid w:val="006558B0"/>
    <w:rsid w:val="0065596D"/>
    <w:rsid w:val="00657840"/>
    <w:rsid w:val="00657871"/>
    <w:rsid w:val="00660A21"/>
    <w:rsid w:val="00661335"/>
    <w:rsid w:val="0066215C"/>
    <w:rsid w:val="00662383"/>
    <w:rsid w:val="00662683"/>
    <w:rsid w:val="0066309A"/>
    <w:rsid w:val="0066392F"/>
    <w:rsid w:val="0066436A"/>
    <w:rsid w:val="0066455F"/>
    <w:rsid w:val="00664E21"/>
    <w:rsid w:val="00665E4B"/>
    <w:rsid w:val="00667806"/>
    <w:rsid w:val="006678BE"/>
    <w:rsid w:val="006707D0"/>
    <w:rsid w:val="00671396"/>
    <w:rsid w:val="00671870"/>
    <w:rsid w:val="00672400"/>
    <w:rsid w:val="00672DEA"/>
    <w:rsid w:val="006732DA"/>
    <w:rsid w:val="0067398C"/>
    <w:rsid w:val="0067415A"/>
    <w:rsid w:val="0067705E"/>
    <w:rsid w:val="00677189"/>
    <w:rsid w:val="00677B46"/>
    <w:rsid w:val="00680654"/>
    <w:rsid w:val="006808C7"/>
    <w:rsid w:val="0068360D"/>
    <w:rsid w:val="0068369A"/>
    <w:rsid w:val="00685311"/>
    <w:rsid w:val="006855D1"/>
    <w:rsid w:val="00685828"/>
    <w:rsid w:val="006865AD"/>
    <w:rsid w:val="0068720D"/>
    <w:rsid w:val="00690602"/>
    <w:rsid w:val="00690B15"/>
    <w:rsid w:val="006910A5"/>
    <w:rsid w:val="006911F6"/>
    <w:rsid w:val="006918B2"/>
    <w:rsid w:val="00691C52"/>
    <w:rsid w:val="00691C58"/>
    <w:rsid w:val="006923F4"/>
    <w:rsid w:val="00692426"/>
    <w:rsid w:val="006926E7"/>
    <w:rsid w:val="00692FD3"/>
    <w:rsid w:val="00694EDB"/>
    <w:rsid w:val="006956ED"/>
    <w:rsid w:val="00696272"/>
    <w:rsid w:val="006966F1"/>
    <w:rsid w:val="006978A6"/>
    <w:rsid w:val="00697D4C"/>
    <w:rsid w:val="006A02F0"/>
    <w:rsid w:val="006A0466"/>
    <w:rsid w:val="006A0753"/>
    <w:rsid w:val="006A1BF6"/>
    <w:rsid w:val="006A225F"/>
    <w:rsid w:val="006A26D8"/>
    <w:rsid w:val="006A3730"/>
    <w:rsid w:val="006A381A"/>
    <w:rsid w:val="006A383A"/>
    <w:rsid w:val="006A3864"/>
    <w:rsid w:val="006A38C8"/>
    <w:rsid w:val="006A38DF"/>
    <w:rsid w:val="006A463D"/>
    <w:rsid w:val="006A601A"/>
    <w:rsid w:val="006A7BE1"/>
    <w:rsid w:val="006B09FD"/>
    <w:rsid w:val="006B146E"/>
    <w:rsid w:val="006B2DD8"/>
    <w:rsid w:val="006B391C"/>
    <w:rsid w:val="006B5653"/>
    <w:rsid w:val="006B5902"/>
    <w:rsid w:val="006B5D1C"/>
    <w:rsid w:val="006B63BE"/>
    <w:rsid w:val="006B6EFA"/>
    <w:rsid w:val="006B6F25"/>
    <w:rsid w:val="006B7497"/>
    <w:rsid w:val="006B7788"/>
    <w:rsid w:val="006B7828"/>
    <w:rsid w:val="006C057F"/>
    <w:rsid w:val="006C1149"/>
    <w:rsid w:val="006C14F8"/>
    <w:rsid w:val="006C17BF"/>
    <w:rsid w:val="006C1D7E"/>
    <w:rsid w:val="006C31CD"/>
    <w:rsid w:val="006C4DF8"/>
    <w:rsid w:val="006C5BFE"/>
    <w:rsid w:val="006C76A0"/>
    <w:rsid w:val="006C7FDE"/>
    <w:rsid w:val="006D0000"/>
    <w:rsid w:val="006D0163"/>
    <w:rsid w:val="006D0649"/>
    <w:rsid w:val="006D10BF"/>
    <w:rsid w:val="006D117A"/>
    <w:rsid w:val="006D11CB"/>
    <w:rsid w:val="006D12A9"/>
    <w:rsid w:val="006D1CE9"/>
    <w:rsid w:val="006D2345"/>
    <w:rsid w:val="006D24A3"/>
    <w:rsid w:val="006D25D0"/>
    <w:rsid w:val="006D3E92"/>
    <w:rsid w:val="006D3EDF"/>
    <w:rsid w:val="006D47C7"/>
    <w:rsid w:val="006D49D6"/>
    <w:rsid w:val="006D549C"/>
    <w:rsid w:val="006D5B5D"/>
    <w:rsid w:val="006D7B62"/>
    <w:rsid w:val="006D7F3A"/>
    <w:rsid w:val="006E0787"/>
    <w:rsid w:val="006E19BE"/>
    <w:rsid w:val="006E2893"/>
    <w:rsid w:val="006E33BC"/>
    <w:rsid w:val="006E3BD7"/>
    <w:rsid w:val="006E41DA"/>
    <w:rsid w:val="006E4356"/>
    <w:rsid w:val="006E4D55"/>
    <w:rsid w:val="006E4D6F"/>
    <w:rsid w:val="006E4E9F"/>
    <w:rsid w:val="006E524B"/>
    <w:rsid w:val="006E5F05"/>
    <w:rsid w:val="006E79E8"/>
    <w:rsid w:val="006F0EC2"/>
    <w:rsid w:val="006F1660"/>
    <w:rsid w:val="006F2796"/>
    <w:rsid w:val="006F27A9"/>
    <w:rsid w:val="006F2883"/>
    <w:rsid w:val="006F2C18"/>
    <w:rsid w:val="006F3818"/>
    <w:rsid w:val="006F3A03"/>
    <w:rsid w:val="006F4B3E"/>
    <w:rsid w:val="006F4BCF"/>
    <w:rsid w:val="006F594D"/>
    <w:rsid w:val="006F7ADC"/>
    <w:rsid w:val="006F7BAE"/>
    <w:rsid w:val="00700088"/>
    <w:rsid w:val="007006E9"/>
    <w:rsid w:val="00700A97"/>
    <w:rsid w:val="00700D93"/>
    <w:rsid w:val="00700E0C"/>
    <w:rsid w:val="0070170F"/>
    <w:rsid w:val="00701A1D"/>
    <w:rsid w:val="00702077"/>
    <w:rsid w:val="007020AA"/>
    <w:rsid w:val="007020F7"/>
    <w:rsid w:val="00702197"/>
    <w:rsid w:val="0070241C"/>
    <w:rsid w:val="0070349A"/>
    <w:rsid w:val="00703C3F"/>
    <w:rsid w:val="00703DCF"/>
    <w:rsid w:val="0070430F"/>
    <w:rsid w:val="00704B2D"/>
    <w:rsid w:val="007069E5"/>
    <w:rsid w:val="00707F37"/>
    <w:rsid w:val="0071037F"/>
    <w:rsid w:val="00710545"/>
    <w:rsid w:val="007109FF"/>
    <w:rsid w:val="00711527"/>
    <w:rsid w:val="00711A8B"/>
    <w:rsid w:val="007122AF"/>
    <w:rsid w:val="00712BB3"/>
    <w:rsid w:val="0071314F"/>
    <w:rsid w:val="00713509"/>
    <w:rsid w:val="00713BFD"/>
    <w:rsid w:val="007141A8"/>
    <w:rsid w:val="007156B2"/>
    <w:rsid w:val="00715E9B"/>
    <w:rsid w:val="007165DD"/>
    <w:rsid w:val="0072088F"/>
    <w:rsid w:val="007216DA"/>
    <w:rsid w:val="0072184B"/>
    <w:rsid w:val="007218DC"/>
    <w:rsid w:val="00721EAC"/>
    <w:rsid w:val="00722E5F"/>
    <w:rsid w:val="0072381E"/>
    <w:rsid w:val="007239B2"/>
    <w:rsid w:val="00724172"/>
    <w:rsid w:val="0072465D"/>
    <w:rsid w:val="00724F29"/>
    <w:rsid w:val="00725582"/>
    <w:rsid w:val="007255E9"/>
    <w:rsid w:val="00725F61"/>
    <w:rsid w:val="007260D4"/>
    <w:rsid w:val="00727089"/>
    <w:rsid w:val="007272B9"/>
    <w:rsid w:val="007274E7"/>
    <w:rsid w:val="007301E3"/>
    <w:rsid w:val="007306E0"/>
    <w:rsid w:val="00730824"/>
    <w:rsid w:val="00730E14"/>
    <w:rsid w:val="0073122C"/>
    <w:rsid w:val="0073210F"/>
    <w:rsid w:val="007335D3"/>
    <w:rsid w:val="007371E2"/>
    <w:rsid w:val="007377E6"/>
    <w:rsid w:val="00740A78"/>
    <w:rsid w:val="0074154B"/>
    <w:rsid w:val="00741928"/>
    <w:rsid w:val="007422C9"/>
    <w:rsid w:val="0074280C"/>
    <w:rsid w:val="00744495"/>
    <w:rsid w:val="00744817"/>
    <w:rsid w:val="007450F3"/>
    <w:rsid w:val="00745FA0"/>
    <w:rsid w:val="0074657A"/>
    <w:rsid w:val="00746B5E"/>
    <w:rsid w:val="0075008E"/>
    <w:rsid w:val="0075187F"/>
    <w:rsid w:val="00752D08"/>
    <w:rsid w:val="00752EA7"/>
    <w:rsid w:val="00753D91"/>
    <w:rsid w:val="00754046"/>
    <w:rsid w:val="0075449E"/>
    <w:rsid w:val="00754CD0"/>
    <w:rsid w:val="007557E7"/>
    <w:rsid w:val="00755FD3"/>
    <w:rsid w:val="007571F7"/>
    <w:rsid w:val="007577B3"/>
    <w:rsid w:val="00760131"/>
    <w:rsid w:val="00760318"/>
    <w:rsid w:val="007605BD"/>
    <w:rsid w:val="007613C6"/>
    <w:rsid w:val="00761495"/>
    <w:rsid w:val="0076150E"/>
    <w:rsid w:val="00761A19"/>
    <w:rsid w:val="00761D4B"/>
    <w:rsid w:val="007621B1"/>
    <w:rsid w:val="007627F9"/>
    <w:rsid w:val="00762AC8"/>
    <w:rsid w:val="00763C36"/>
    <w:rsid w:val="007642BE"/>
    <w:rsid w:val="00764453"/>
    <w:rsid w:val="00764BDA"/>
    <w:rsid w:val="0076515F"/>
    <w:rsid w:val="007653B3"/>
    <w:rsid w:val="00765BC3"/>
    <w:rsid w:val="0076638C"/>
    <w:rsid w:val="007671A0"/>
    <w:rsid w:val="0076754D"/>
    <w:rsid w:val="00770810"/>
    <w:rsid w:val="00770828"/>
    <w:rsid w:val="007719B5"/>
    <w:rsid w:val="00771CEC"/>
    <w:rsid w:val="007728F6"/>
    <w:rsid w:val="00775031"/>
    <w:rsid w:val="00775035"/>
    <w:rsid w:val="00775AB5"/>
    <w:rsid w:val="00776021"/>
    <w:rsid w:val="007764ED"/>
    <w:rsid w:val="00776BA9"/>
    <w:rsid w:val="00777393"/>
    <w:rsid w:val="00777447"/>
    <w:rsid w:val="007777C1"/>
    <w:rsid w:val="00777FE5"/>
    <w:rsid w:val="007806A8"/>
    <w:rsid w:val="007807AD"/>
    <w:rsid w:val="00781067"/>
    <w:rsid w:val="007812FE"/>
    <w:rsid w:val="00781E6F"/>
    <w:rsid w:val="00782429"/>
    <w:rsid w:val="00782626"/>
    <w:rsid w:val="00782C75"/>
    <w:rsid w:val="00783065"/>
    <w:rsid w:val="0078308A"/>
    <w:rsid w:val="00783F03"/>
    <w:rsid w:val="00784116"/>
    <w:rsid w:val="0078449C"/>
    <w:rsid w:val="007844D0"/>
    <w:rsid w:val="00784860"/>
    <w:rsid w:val="00785DBB"/>
    <w:rsid w:val="007862E1"/>
    <w:rsid w:val="007874AE"/>
    <w:rsid w:val="00791C93"/>
    <w:rsid w:val="007925AC"/>
    <w:rsid w:val="00792968"/>
    <w:rsid w:val="00793B1E"/>
    <w:rsid w:val="007948CC"/>
    <w:rsid w:val="007949F1"/>
    <w:rsid w:val="00794D3C"/>
    <w:rsid w:val="007959AD"/>
    <w:rsid w:val="007972A4"/>
    <w:rsid w:val="007A11D4"/>
    <w:rsid w:val="007A128A"/>
    <w:rsid w:val="007A1475"/>
    <w:rsid w:val="007A1AD5"/>
    <w:rsid w:val="007A1DBD"/>
    <w:rsid w:val="007A2506"/>
    <w:rsid w:val="007A29CF"/>
    <w:rsid w:val="007A2DA4"/>
    <w:rsid w:val="007A6970"/>
    <w:rsid w:val="007B06EF"/>
    <w:rsid w:val="007B1E0C"/>
    <w:rsid w:val="007B1FB2"/>
    <w:rsid w:val="007B2C9A"/>
    <w:rsid w:val="007B302E"/>
    <w:rsid w:val="007B371C"/>
    <w:rsid w:val="007B3778"/>
    <w:rsid w:val="007B3FD0"/>
    <w:rsid w:val="007B4143"/>
    <w:rsid w:val="007B4D7D"/>
    <w:rsid w:val="007B5721"/>
    <w:rsid w:val="007B6AF2"/>
    <w:rsid w:val="007B6E1B"/>
    <w:rsid w:val="007B754B"/>
    <w:rsid w:val="007C02C4"/>
    <w:rsid w:val="007C09A9"/>
    <w:rsid w:val="007C0BF9"/>
    <w:rsid w:val="007C0C41"/>
    <w:rsid w:val="007C151D"/>
    <w:rsid w:val="007C1636"/>
    <w:rsid w:val="007C195B"/>
    <w:rsid w:val="007C2F10"/>
    <w:rsid w:val="007C2F2F"/>
    <w:rsid w:val="007C4942"/>
    <w:rsid w:val="007C4A75"/>
    <w:rsid w:val="007C5C70"/>
    <w:rsid w:val="007C5D27"/>
    <w:rsid w:val="007C694B"/>
    <w:rsid w:val="007C730B"/>
    <w:rsid w:val="007C737E"/>
    <w:rsid w:val="007C7F76"/>
    <w:rsid w:val="007D0883"/>
    <w:rsid w:val="007D1074"/>
    <w:rsid w:val="007D269A"/>
    <w:rsid w:val="007D2E99"/>
    <w:rsid w:val="007D36C5"/>
    <w:rsid w:val="007D3D67"/>
    <w:rsid w:val="007D42EF"/>
    <w:rsid w:val="007D590E"/>
    <w:rsid w:val="007D6334"/>
    <w:rsid w:val="007D649E"/>
    <w:rsid w:val="007D68D2"/>
    <w:rsid w:val="007D6BFE"/>
    <w:rsid w:val="007D7197"/>
    <w:rsid w:val="007D71EA"/>
    <w:rsid w:val="007D735B"/>
    <w:rsid w:val="007D7580"/>
    <w:rsid w:val="007D759B"/>
    <w:rsid w:val="007D7623"/>
    <w:rsid w:val="007D7827"/>
    <w:rsid w:val="007D79B2"/>
    <w:rsid w:val="007D7CCE"/>
    <w:rsid w:val="007D7EEB"/>
    <w:rsid w:val="007E0CB1"/>
    <w:rsid w:val="007E1556"/>
    <w:rsid w:val="007E18F9"/>
    <w:rsid w:val="007E1B94"/>
    <w:rsid w:val="007E29ED"/>
    <w:rsid w:val="007E2C30"/>
    <w:rsid w:val="007E2CD4"/>
    <w:rsid w:val="007E441F"/>
    <w:rsid w:val="007E4DC4"/>
    <w:rsid w:val="007E53FA"/>
    <w:rsid w:val="007E68E3"/>
    <w:rsid w:val="007E6CF0"/>
    <w:rsid w:val="007E748F"/>
    <w:rsid w:val="007F032A"/>
    <w:rsid w:val="007F0A06"/>
    <w:rsid w:val="007F0ACE"/>
    <w:rsid w:val="007F2203"/>
    <w:rsid w:val="007F28D5"/>
    <w:rsid w:val="007F372D"/>
    <w:rsid w:val="007F4762"/>
    <w:rsid w:val="007F4EED"/>
    <w:rsid w:val="007F54A4"/>
    <w:rsid w:val="007F57CB"/>
    <w:rsid w:val="007F5E25"/>
    <w:rsid w:val="007F6438"/>
    <w:rsid w:val="007F6632"/>
    <w:rsid w:val="007F7ADA"/>
    <w:rsid w:val="008003B0"/>
    <w:rsid w:val="00801351"/>
    <w:rsid w:val="00801604"/>
    <w:rsid w:val="008029ED"/>
    <w:rsid w:val="008030CC"/>
    <w:rsid w:val="00803382"/>
    <w:rsid w:val="00803596"/>
    <w:rsid w:val="00803D6E"/>
    <w:rsid w:val="00805E4E"/>
    <w:rsid w:val="008060BA"/>
    <w:rsid w:val="00806180"/>
    <w:rsid w:val="00806B38"/>
    <w:rsid w:val="00807172"/>
    <w:rsid w:val="008101A5"/>
    <w:rsid w:val="008104E8"/>
    <w:rsid w:val="00810713"/>
    <w:rsid w:val="008107B5"/>
    <w:rsid w:val="00810BA1"/>
    <w:rsid w:val="00810FC1"/>
    <w:rsid w:val="008114BB"/>
    <w:rsid w:val="00811510"/>
    <w:rsid w:val="00811CC2"/>
    <w:rsid w:val="0081255E"/>
    <w:rsid w:val="0081264C"/>
    <w:rsid w:val="00812EEB"/>
    <w:rsid w:val="00813268"/>
    <w:rsid w:val="008132FA"/>
    <w:rsid w:val="00813A58"/>
    <w:rsid w:val="00814285"/>
    <w:rsid w:val="00814812"/>
    <w:rsid w:val="008153A5"/>
    <w:rsid w:val="0081576C"/>
    <w:rsid w:val="00815B40"/>
    <w:rsid w:val="00815C92"/>
    <w:rsid w:val="00817C41"/>
    <w:rsid w:val="00820393"/>
    <w:rsid w:val="00820E32"/>
    <w:rsid w:val="00821B23"/>
    <w:rsid w:val="00821EF2"/>
    <w:rsid w:val="00823550"/>
    <w:rsid w:val="00823E71"/>
    <w:rsid w:val="0082409D"/>
    <w:rsid w:val="008241C9"/>
    <w:rsid w:val="00824468"/>
    <w:rsid w:val="008244DB"/>
    <w:rsid w:val="00824CEB"/>
    <w:rsid w:val="00825128"/>
    <w:rsid w:val="00826116"/>
    <w:rsid w:val="00826129"/>
    <w:rsid w:val="00826F3E"/>
    <w:rsid w:val="00830119"/>
    <w:rsid w:val="00830336"/>
    <w:rsid w:val="00830DB0"/>
    <w:rsid w:val="00832984"/>
    <w:rsid w:val="008334BA"/>
    <w:rsid w:val="008345B7"/>
    <w:rsid w:val="00834631"/>
    <w:rsid w:val="00835D8B"/>
    <w:rsid w:val="00835FAD"/>
    <w:rsid w:val="00836024"/>
    <w:rsid w:val="00836535"/>
    <w:rsid w:val="00837251"/>
    <w:rsid w:val="00837342"/>
    <w:rsid w:val="0083737E"/>
    <w:rsid w:val="00837E56"/>
    <w:rsid w:val="00840077"/>
    <w:rsid w:val="008402E3"/>
    <w:rsid w:val="008422EA"/>
    <w:rsid w:val="00842AF3"/>
    <w:rsid w:val="00843713"/>
    <w:rsid w:val="00843F35"/>
    <w:rsid w:val="00844BEA"/>
    <w:rsid w:val="008450AC"/>
    <w:rsid w:val="00845D31"/>
    <w:rsid w:val="008462F5"/>
    <w:rsid w:val="00850B3C"/>
    <w:rsid w:val="00850DF1"/>
    <w:rsid w:val="008525A5"/>
    <w:rsid w:val="008528D5"/>
    <w:rsid w:val="0085444E"/>
    <w:rsid w:val="008545E2"/>
    <w:rsid w:val="008569FD"/>
    <w:rsid w:val="00856EF0"/>
    <w:rsid w:val="0085723C"/>
    <w:rsid w:val="00857B49"/>
    <w:rsid w:val="008613C4"/>
    <w:rsid w:val="00861C81"/>
    <w:rsid w:val="008620FB"/>
    <w:rsid w:val="008623C6"/>
    <w:rsid w:val="00863126"/>
    <w:rsid w:val="00863989"/>
    <w:rsid w:val="00863D6D"/>
    <w:rsid w:val="00863FC1"/>
    <w:rsid w:val="00865299"/>
    <w:rsid w:val="00865F47"/>
    <w:rsid w:val="00866312"/>
    <w:rsid w:val="00866C61"/>
    <w:rsid w:val="00867FC8"/>
    <w:rsid w:val="00870691"/>
    <w:rsid w:val="00870790"/>
    <w:rsid w:val="00871021"/>
    <w:rsid w:val="00871203"/>
    <w:rsid w:val="008714DC"/>
    <w:rsid w:val="0087283C"/>
    <w:rsid w:val="00872868"/>
    <w:rsid w:val="00872C81"/>
    <w:rsid w:val="00872CA4"/>
    <w:rsid w:val="00873099"/>
    <w:rsid w:val="008752B4"/>
    <w:rsid w:val="008752ED"/>
    <w:rsid w:val="00875693"/>
    <w:rsid w:val="00875D47"/>
    <w:rsid w:val="00877B3C"/>
    <w:rsid w:val="00881158"/>
    <w:rsid w:val="0088139A"/>
    <w:rsid w:val="00881837"/>
    <w:rsid w:val="00881B4C"/>
    <w:rsid w:val="00881D32"/>
    <w:rsid w:val="00882ABC"/>
    <w:rsid w:val="00882E96"/>
    <w:rsid w:val="00882FF1"/>
    <w:rsid w:val="00883A76"/>
    <w:rsid w:val="00883B73"/>
    <w:rsid w:val="00883FA7"/>
    <w:rsid w:val="008840CD"/>
    <w:rsid w:val="00885286"/>
    <w:rsid w:val="00885CE2"/>
    <w:rsid w:val="0088657B"/>
    <w:rsid w:val="008875B7"/>
    <w:rsid w:val="00887678"/>
    <w:rsid w:val="00887945"/>
    <w:rsid w:val="00890029"/>
    <w:rsid w:val="0089204E"/>
    <w:rsid w:val="00892295"/>
    <w:rsid w:val="00893749"/>
    <w:rsid w:val="00893AC2"/>
    <w:rsid w:val="00893B4C"/>
    <w:rsid w:val="00894143"/>
    <w:rsid w:val="00894393"/>
    <w:rsid w:val="00894D9A"/>
    <w:rsid w:val="00895D44"/>
    <w:rsid w:val="0089644C"/>
    <w:rsid w:val="0089664D"/>
    <w:rsid w:val="008A02B7"/>
    <w:rsid w:val="008A0483"/>
    <w:rsid w:val="008A2A41"/>
    <w:rsid w:val="008A2D4D"/>
    <w:rsid w:val="008A30CD"/>
    <w:rsid w:val="008A3CC0"/>
    <w:rsid w:val="008A50B6"/>
    <w:rsid w:val="008A5727"/>
    <w:rsid w:val="008A6052"/>
    <w:rsid w:val="008A680E"/>
    <w:rsid w:val="008A6D4C"/>
    <w:rsid w:val="008A7B16"/>
    <w:rsid w:val="008A7DEE"/>
    <w:rsid w:val="008B0068"/>
    <w:rsid w:val="008B04A7"/>
    <w:rsid w:val="008B0613"/>
    <w:rsid w:val="008B0E1B"/>
    <w:rsid w:val="008B12A7"/>
    <w:rsid w:val="008B1925"/>
    <w:rsid w:val="008B1E54"/>
    <w:rsid w:val="008B2BD5"/>
    <w:rsid w:val="008B2C50"/>
    <w:rsid w:val="008B40A9"/>
    <w:rsid w:val="008B47AA"/>
    <w:rsid w:val="008B57A9"/>
    <w:rsid w:val="008B5B83"/>
    <w:rsid w:val="008B5F20"/>
    <w:rsid w:val="008B602B"/>
    <w:rsid w:val="008B6663"/>
    <w:rsid w:val="008B6AB8"/>
    <w:rsid w:val="008B72B1"/>
    <w:rsid w:val="008B731A"/>
    <w:rsid w:val="008B73C6"/>
    <w:rsid w:val="008C044C"/>
    <w:rsid w:val="008C0465"/>
    <w:rsid w:val="008C0BA7"/>
    <w:rsid w:val="008C1335"/>
    <w:rsid w:val="008C1B88"/>
    <w:rsid w:val="008C2646"/>
    <w:rsid w:val="008C28C9"/>
    <w:rsid w:val="008C33ED"/>
    <w:rsid w:val="008C5CE3"/>
    <w:rsid w:val="008C6E07"/>
    <w:rsid w:val="008C741C"/>
    <w:rsid w:val="008C7A19"/>
    <w:rsid w:val="008D11A8"/>
    <w:rsid w:val="008D16F9"/>
    <w:rsid w:val="008D1C10"/>
    <w:rsid w:val="008D21A9"/>
    <w:rsid w:val="008D2D53"/>
    <w:rsid w:val="008D397C"/>
    <w:rsid w:val="008D3A77"/>
    <w:rsid w:val="008D5404"/>
    <w:rsid w:val="008D6563"/>
    <w:rsid w:val="008D67E4"/>
    <w:rsid w:val="008D6809"/>
    <w:rsid w:val="008D7976"/>
    <w:rsid w:val="008E048D"/>
    <w:rsid w:val="008E0851"/>
    <w:rsid w:val="008E13C4"/>
    <w:rsid w:val="008E2984"/>
    <w:rsid w:val="008E3037"/>
    <w:rsid w:val="008E30B0"/>
    <w:rsid w:val="008E3591"/>
    <w:rsid w:val="008E3920"/>
    <w:rsid w:val="008E3E77"/>
    <w:rsid w:val="008E3EB1"/>
    <w:rsid w:val="008E3F9A"/>
    <w:rsid w:val="008E4B7C"/>
    <w:rsid w:val="008E5BD5"/>
    <w:rsid w:val="008E6198"/>
    <w:rsid w:val="008E6741"/>
    <w:rsid w:val="008E6996"/>
    <w:rsid w:val="008E6BF1"/>
    <w:rsid w:val="008E7E1B"/>
    <w:rsid w:val="008E7E22"/>
    <w:rsid w:val="008F0564"/>
    <w:rsid w:val="008F0997"/>
    <w:rsid w:val="008F18F9"/>
    <w:rsid w:val="008F1F76"/>
    <w:rsid w:val="008F2213"/>
    <w:rsid w:val="008F222E"/>
    <w:rsid w:val="008F231F"/>
    <w:rsid w:val="008F2B51"/>
    <w:rsid w:val="008F36CB"/>
    <w:rsid w:val="008F4685"/>
    <w:rsid w:val="008F46B0"/>
    <w:rsid w:val="008F49F3"/>
    <w:rsid w:val="008F5075"/>
    <w:rsid w:val="008F5079"/>
    <w:rsid w:val="008F5345"/>
    <w:rsid w:val="008F5456"/>
    <w:rsid w:val="008F550A"/>
    <w:rsid w:val="008F592C"/>
    <w:rsid w:val="008F5CC4"/>
    <w:rsid w:val="008F60D5"/>
    <w:rsid w:val="008F6580"/>
    <w:rsid w:val="008F65E3"/>
    <w:rsid w:val="008F67A2"/>
    <w:rsid w:val="008F795F"/>
    <w:rsid w:val="008F797E"/>
    <w:rsid w:val="0090052B"/>
    <w:rsid w:val="00901066"/>
    <w:rsid w:val="00902C1B"/>
    <w:rsid w:val="00902EE4"/>
    <w:rsid w:val="00903F54"/>
    <w:rsid w:val="00905268"/>
    <w:rsid w:val="00905565"/>
    <w:rsid w:val="009059C3"/>
    <w:rsid w:val="00906AD1"/>
    <w:rsid w:val="00907162"/>
    <w:rsid w:val="0090721A"/>
    <w:rsid w:val="0090722F"/>
    <w:rsid w:val="009075CE"/>
    <w:rsid w:val="009104E4"/>
    <w:rsid w:val="009105B3"/>
    <w:rsid w:val="009107C2"/>
    <w:rsid w:val="009113D0"/>
    <w:rsid w:val="00911612"/>
    <w:rsid w:val="00911EAC"/>
    <w:rsid w:val="00911EE2"/>
    <w:rsid w:val="0091337C"/>
    <w:rsid w:val="009133B7"/>
    <w:rsid w:val="009139CC"/>
    <w:rsid w:val="00914573"/>
    <w:rsid w:val="00915D05"/>
    <w:rsid w:val="009163D4"/>
    <w:rsid w:val="00916916"/>
    <w:rsid w:val="009173EB"/>
    <w:rsid w:val="0091784A"/>
    <w:rsid w:val="00920501"/>
    <w:rsid w:val="00920851"/>
    <w:rsid w:val="00921AE8"/>
    <w:rsid w:val="009221D5"/>
    <w:rsid w:val="0092267C"/>
    <w:rsid w:val="00922A14"/>
    <w:rsid w:val="00922A1F"/>
    <w:rsid w:val="00922B3C"/>
    <w:rsid w:val="0092422B"/>
    <w:rsid w:val="00924889"/>
    <w:rsid w:val="00924B68"/>
    <w:rsid w:val="00924F8B"/>
    <w:rsid w:val="009251B0"/>
    <w:rsid w:val="009258C4"/>
    <w:rsid w:val="0092647D"/>
    <w:rsid w:val="00926575"/>
    <w:rsid w:val="0092657D"/>
    <w:rsid w:val="009270BD"/>
    <w:rsid w:val="00927636"/>
    <w:rsid w:val="00927876"/>
    <w:rsid w:val="00930A40"/>
    <w:rsid w:val="00930D61"/>
    <w:rsid w:val="00930E91"/>
    <w:rsid w:val="009332C9"/>
    <w:rsid w:val="009334A0"/>
    <w:rsid w:val="009336FF"/>
    <w:rsid w:val="00933978"/>
    <w:rsid w:val="00934E27"/>
    <w:rsid w:val="00935DB6"/>
    <w:rsid w:val="00935F69"/>
    <w:rsid w:val="009370BF"/>
    <w:rsid w:val="009373BE"/>
    <w:rsid w:val="00937D5E"/>
    <w:rsid w:val="0094001D"/>
    <w:rsid w:val="0094099E"/>
    <w:rsid w:val="009409FA"/>
    <w:rsid w:val="00940E71"/>
    <w:rsid w:val="00941A81"/>
    <w:rsid w:val="00941F61"/>
    <w:rsid w:val="00942C9A"/>
    <w:rsid w:val="00943923"/>
    <w:rsid w:val="009445E6"/>
    <w:rsid w:val="009468C5"/>
    <w:rsid w:val="0094743B"/>
    <w:rsid w:val="009476D4"/>
    <w:rsid w:val="009519E8"/>
    <w:rsid w:val="00951A87"/>
    <w:rsid w:val="0095357B"/>
    <w:rsid w:val="00953830"/>
    <w:rsid w:val="009547A2"/>
    <w:rsid w:val="00955550"/>
    <w:rsid w:val="009563A5"/>
    <w:rsid w:val="0095642E"/>
    <w:rsid w:val="009569E4"/>
    <w:rsid w:val="009574F8"/>
    <w:rsid w:val="00957AF5"/>
    <w:rsid w:val="00957F4D"/>
    <w:rsid w:val="00960E5E"/>
    <w:rsid w:val="00960EEF"/>
    <w:rsid w:val="0096272C"/>
    <w:rsid w:val="009636B3"/>
    <w:rsid w:val="00963A7E"/>
    <w:rsid w:val="0096455C"/>
    <w:rsid w:val="0096473E"/>
    <w:rsid w:val="00965917"/>
    <w:rsid w:val="00965E26"/>
    <w:rsid w:val="0096604C"/>
    <w:rsid w:val="00967617"/>
    <w:rsid w:val="00967BD7"/>
    <w:rsid w:val="009702EE"/>
    <w:rsid w:val="009706E9"/>
    <w:rsid w:val="00970AF2"/>
    <w:rsid w:val="00970B2E"/>
    <w:rsid w:val="00971AA7"/>
    <w:rsid w:val="00971CB5"/>
    <w:rsid w:val="00971CBC"/>
    <w:rsid w:val="00972924"/>
    <w:rsid w:val="00972BD1"/>
    <w:rsid w:val="0097380D"/>
    <w:rsid w:val="00973B30"/>
    <w:rsid w:val="00973D81"/>
    <w:rsid w:val="00974AA1"/>
    <w:rsid w:val="00974C3C"/>
    <w:rsid w:val="00975185"/>
    <w:rsid w:val="00975FA5"/>
    <w:rsid w:val="009767D6"/>
    <w:rsid w:val="0097697D"/>
    <w:rsid w:val="00976A80"/>
    <w:rsid w:val="009803BC"/>
    <w:rsid w:val="009808A2"/>
    <w:rsid w:val="009815AC"/>
    <w:rsid w:val="00981F94"/>
    <w:rsid w:val="00982BB6"/>
    <w:rsid w:val="00982CCD"/>
    <w:rsid w:val="00983023"/>
    <w:rsid w:val="0098319A"/>
    <w:rsid w:val="00983E09"/>
    <w:rsid w:val="00984221"/>
    <w:rsid w:val="00984B24"/>
    <w:rsid w:val="009854B2"/>
    <w:rsid w:val="009866B2"/>
    <w:rsid w:val="00986BAF"/>
    <w:rsid w:val="00987C66"/>
    <w:rsid w:val="00990188"/>
    <w:rsid w:val="009906DA"/>
    <w:rsid w:val="00990B4F"/>
    <w:rsid w:val="00990BCD"/>
    <w:rsid w:val="0099158C"/>
    <w:rsid w:val="009923C7"/>
    <w:rsid w:val="009927F0"/>
    <w:rsid w:val="00992829"/>
    <w:rsid w:val="009929C7"/>
    <w:rsid w:val="00992EDE"/>
    <w:rsid w:val="00993935"/>
    <w:rsid w:val="00993C94"/>
    <w:rsid w:val="00993E17"/>
    <w:rsid w:val="009940E4"/>
    <w:rsid w:val="00995AA4"/>
    <w:rsid w:val="00995BE0"/>
    <w:rsid w:val="009960F2"/>
    <w:rsid w:val="009978CD"/>
    <w:rsid w:val="00997C70"/>
    <w:rsid w:val="009A0242"/>
    <w:rsid w:val="009A09FC"/>
    <w:rsid w:val="009A15E7"/>
    <w:rsid w:val="009A1BBF"/>
    <w:rsid w:val="009A1C27"/>
    <w:rsid w:val="009A217B"/>
    <w:rsid w:val="009A2655"/>
    <w:rsid w:val="009A2D10"/>
    <w:rsid w:val="009A34A9"/>
    <w:rsid w:val="009A356F"/>
    <w:rsid w:val="009A3D93"/>
    <w:rsid w:val="009A46F7"/>
    <w:rsid w:val="009A4794"/>
    <w:rsid w:val="009A4F0C"/>
    <w:rsid w:val="009A569E"/>
    <w:rsid w:val="009A5877"/>
    <w:rsid w:val="009A6DAD"/>
    <w:rsid w:val="009A7F6C"/>
    <w:rsid w:val="009B0AD5"/>
    <w:rsid w:val="009B19DA"/>
    <w:rsid w:val="009B2628"/>
    <w:rsid w:val="009B27C0"/>
    <w:rsid w:val="009B2D1A"/>
    <w:rsid w:val="009B2E7A"/>
    <w:rsid w:val="009B322D"/>
    <w:rsid w:val="009B3C05"/>
    <w:rsid w:val="009B437E"/>
    <w:rsid w:val="009B5FDD"/>
    <w:rsid w:val="009B6B4F"/>
    <w:rsid w:val="009B6BB6"/>
    <w:rsid w:val="009B70C4"/>
    <w:rsid w:val="009B751E"/>
    <w:rsid w:val="009C01EA"/>
    <w:rsid w:val="009C0701"/>
    <w:rsid w:val="009C0B85"/>
    <w:rsid w:val="009C1885"/>
    <w:rsid w:val="009C2B86"/>
    <w:rsid w:val="009C2BE0"/>
    <w:rsid w:val="009C2F7A"/>
    <w:rsid w:val="009C392D"/>
    <w:rsid w:val="009C415B"/>
    <w:rsid w:val="009C420B"/>
    <w:rsid w:val="009C5126"/>
    <w:rsid w:val="009C6680"/>
    <w:rsid w:val="009C70F9"/>
    <w:rsid w:val="009C7259"/>
    <w:rsid w:val="009C76CD"/>
    <w:rsid w:val="009D004D"/>
    <w:rsid w:val="009D009F"/>
    <w:rsid w:val="009D0140"/>
    <w:rsid w:val="009D0EB4"/>
    <w:rsid w:val="009D1497"/>
    <w:rsid w:val="009D1960"/>
    <w:rsid w:val="009D1AC3"/>
    <w:rsid w:val="009D2FD9"/>
    <w:rsid w:val="009D310C"/>
    <w:rsid w:val="009D3224"/>
    <w:rsid w:val="009D3CF4"/>
    <w:rsid w:val="009D3DEC"/>
    <w:rsid w:val="009D4870"/>
    <w:rsid w:val="009D57C1"/>
    <w:rsid w:val="009E0186"/>
    <w:rsid w:val="009E09BC"/>
    <w:rsid w:val="009E0F1D"/>
    <w:rsid w:val="009E1177"/>
    <w:rsid w:val="009E1528"/>
    <w:rsid w:val="009E3427"/>
    <w:rsid w:val="009E3904"/>
    <w:rsid w:val="009E401F"/>
    <w:rsid w:val="009E49F5"/>
    <w:rsid w:val="009E4FE1"/>
    <w:rsid w:val="009E57C8"/>
    <w:rsid w:val="009E611D"/>
    <w:rsid w:val="009E6B57"/>
    <w:rsid w:val="009E6E22"/>
    <w:rsid w:val="009E7347"/>
    <w:rsid w:val="009F0BA2"/>
    <w:rsid w:val="009F106F"/>
    <w:rsid w:val="009F1760"/>
    <w:rsid w:val="009F1DA5"/>
    <w:rsid w:val="009F206D"/>
    <w:rsid w:val="009F2529"/>
    <w:rsid w:val="009F3024"/>
    <w:rsid w:val="009F353E"/>
    <w:rsid w:val="009F3B49"/>
    <w:rsid w:val="009F5C1F"/>
    <w:rsid w:val="009F5E1E"/>
    <w:rsid w:val="009F6BE0"/>
    <w:rsid w:val="009F6C89"/>
    <w:rsid w:val="009F6DDC"/>
    <w:rsid w:val="009F715F"/>
    <w:rsid w:val="009F7C2B"/>
    <w:rsid w:val="00A0034B"/>
    <w:rsid w:val="00A00A92"/>
    <w:rsid w:val="00A01214"/>
    <w:rsid w:val="00A01EC9"/>
    <w:rsid w:val="00A01F36"/>
    <w:rsid w:val="00A029D5"/>
    <w:rsid w:val="00A040A2"/>
    <w:rsid w:val="00A044C3"/>
    <w:rsid w:val="00A05018"/>
    <w:rsid w:val="00A05766"/>
    <w:rsid w:val="00A05891"/>
    <w:rsid w:val="00A06248"/>
    <w:rsid w:val="00A07791"/>
    <w:rsid w:val="00A07B25"/>
    <w:rsid w:val="00A10DCF"/>
    <w:rsid w:val="00A11473"/>
    <w:rsid w:val="00A1155D"/>
    <w:rsid w:val="00A11829"/>
    <w:rsid w:val="00A11AF9"/>
    <w:rsid w:val="00A120A2"/>
    <w:rsid w:val="00A134CD"/>
    <w:rsid w:val="00A13FA1"/>
    <w:rsid w:val="00A149F4"/>
    <w:rsid w:val="00A14BF1"/>
    <w:rsid w:val="00A14C6E"/>
    <w:rsid w:val="00A15391"/>
    <w:rsid w:val="00A15C0A"/>
    <w:rsid w:val="00A15EB8"/>
    <w:rsid w:val="00A1620A"/>
    <w:rsid w:val="00A169F3"/>
    <w:rsid w:val="00A17010"/>
    <w:rsid w:val="00A17171"/>
    <w:rsid w:val="00A20823"/>
    <w:rsid w:val="00A20FF1"/>
    <w:rsid w:val="00A2119B"/>
    <w:rsid w:val="00A21DCF"/>
    <w:rsid w:val="00A21F9B"/>
    <w:rsid w:val="00A229DD"/>
    <w:rsid w:val="00A2321C"/>
    <w:rsid w:val="00A23594"/>
    <w:rsid w:val="00A23D83"/>
    <w:rsid w:val="00A23E63"/>
    <w:rsid w:val="00A24326"/>
    <w:rsid w:val="00A25FBE"/>
    <w:rsid w:val="00A2753B"/>
    <w:rsid w:val="00A309D0"/>
    <w:rsid w:val="00A326C2"/>
    <w:rsid w:val="00A32C57"/>
    <w:rsid w:val="00A33826"/>
    <w:rsid w:val="00A33A87"/>
    <w:rsid w:val="00A33F67"/>
    <w:rsid w:val="00A33F68"/>
    <w:rsid w:val="00A34065"/>
    <w:rsid w:val="00A34593"/>
    <w:rsid w:val="00A350C2"/>
    <w:rsid w:val="00A353B9"/>
    <w:rsid w:val="00A36F0E"/>
    <w:rsid w:val="00A37070"/>
    <w:rsid w:val="00A37834"/>
    <w:rsid w:val="00A37A12"/>
    <w:rsid w:val="00A403B3"/>
    <w:rsid w:val="00A40CB2"/>
    <w:rsid w:val="00A41367"/>
    <w:rsid w:val="00A41848"/>
    <w:rsid w:val="00A420EA"/>
    <w:rsid w:val="00A42366"/>
    <w:rsid w:val="00A4240A"/>
    <w:rsid w:val="00A42502"/>
    <w:rsid w:val="00A42585"/>
    <w:rsid w:val="00A4260B"/>
    <w:rsid w:val="00A42758"/>
    <w:rsid w:val="00A44FEF"/>
    <w:rsid w:val="00A451C0"/>
    <w:rsid w:val="00A46501"/>
    <w:rsid w:val="00A46C44"/>
    <w:rsid w:val="00A5032E"/>
    <w:rsid w:val="00A506FA"/>
    <w:rsid w:val="00A5166E"/>
    <w:rsid w:val="00A518EA"/>
    <w:rsid w:val="00A53364"/>
    <w:rsid w:val="00A54541"/>
    <w:rsid w:val="00A572CA"/>
    <w:rsid w:val="00A603C4"/>
    <w:rsid w:val="00A604B6"/>
    <w:rsid w:val="00A606D2"/>
    <w:rsid w:val="00A60903"/>
    <w:rsid w:val="00A615CB"/>
    <w:rsid w:val="00A61642"/>
    <w:rsid w:val="00A6171A"/>
    <w:rsid w:val="00A61CF1"/>
    <w:rsid w:val="00A639E2"/>
    <w:rsid w:val="00A64412"/>
    <w:rsid w:val="00A6488B"/>
    <w:rsid w:val="00A64B42"/>
    <w:rsid w:val="00A64C5C"/>
    <w:rsid w:val="00A64D66"/>
    <w:rsid w:val="00A65E78"/>
    <w:rsid w:val="00A66203"/>
    <w:rsid w:val="00A6679D"/>
    <w:rsid w:val="00A66A0B"/>
    <w:rsid w:val="00A671EC"/>
    <w:rsid w:val="00A67D07"/>
    <w:rsid w:val="00A67E98"/>
    <w:rsid w:val="00A706F6"/>
    <w:rsid w:val="00A716AB"/>
    <w:rsid w:val="00A71839"/>
    <w:rsid w:val="00A73827"/>
    <w:rsid w:val="00A74088"/>
    <w:rsid w:val="00A741E4"/>
    <w:rsid w:val="00A75E27"/>
    <w:rsid w:val="00A76456"/>
    <w:rsid w:val="00A7766C"/>
    <w:rsid w:val="00A7770F"/>
    <w:rsid w:val="00A77EC4"/>
    <w:rsid w:val="00A8095E"/>
    <w:rsid w:val="00A80A1A"/>
    <w:rsid w:val="00A80CF4"/>
    <w:rsid w:val="00A819E3"/>
    <w:rsid w:val="00A82C5F"/>
    <w:rsid w:val="00A83477"/>
    <w:rsid w:val="00A83904"/>
    <w:rsid w:val="00A8431D"/>
    <w:rsid w:val="00A84C76"/>
    <w:rsid w:val="00A84E27"/>
    <w:rsid w:val="00A8616D"/>
    <w:rsid w:val="00A87894"/>
    <w:rsid w:val="00A87941"/>
    <w:rsid w:val="00A879DF"/>
    <w:rsid w:val="00A90440"/>
    <w:rsid w:val="00A91255"/>
    <w:rsid w:val="00A9308B"/>
    <w:rsid w:val="00A933EE"/>
    <w:rsid w:val="00A94588"/>
    <w:rsid w:val="00A94F87"/>
    <w:rsid w:val="00A95098"/>
    <w:rsid w:val="00A952A4"/>
    <w:rsid w:val="00A9562D"/>
    <w:rsid w:val="00A95976"/>
    <w:rsid w:val="00A95BB9"/>
    <w:rsid w:val="00A9659B"/>
    <w:rsid w:val="00A97012"/>
    <w:rsid w:val="00AA0229"/>
    <w:rsid w:val="00AA0A6E"/>
    <w:rsid w:val="00AA18BA"/>
    <w:rsid w:val="00AA1CE8"/>
    <w:rsid w:val="00AA1EB0"/>
    <w:rsid w:val="00AA3B08"/>
    <w:rsid w:val="00AA43B3"/>
    <w:rsid w:val="00AA454C"/>
    <w:rsid w:val="00AA4A07"/>
    <w:rsid w:val="00AA4C9B"/>
    <w:rsid w:val="00AA5E06"/>
    <w:rsid w:val="00AA5E87"/>
    <w:rsid w:val="00AA5EB4"/>
    <w:rsid w:val="00AA6654"/>
    <w:rsid w:val="00AA67BF"/>
    <w:rsid w:val="00AA6913"/>
    <w:rsid w:val="00AA6C09"/>
    <w:rsid w:val="00AA7333"/>
    <w:rsid w:val="00AA7BD6"/>
    <w:rsid w:val="00AA7CF6"/>
    <w:rsid w:val="00AB0FDD"/>
    <w:rsid w:val="00AB1C79"/>
    <w:rsid w:val="00AB1EDD"/>
    <w:rsid w:val="00AB23E4"/>
    <w:rsid w:val="00AB2991"/>
    <w:rsid w:val="00AB336D"/>
    <w:rsid w:val="00AB337D"/>
    <w:rsid w:val="00AB3631"/>
    <w:rsid w:val="00AB3A15"/>
    <w:rsid w:val="00AB3BFA"/>
    <w:rsid w:val="00AB3CC8"/>
    <w:rsid w:val="00AB3E0A"/>
    <w:rsid w:val="00AB3E36"/>
    <w:rsid w:val="00AB5804"/>
    <w:rsid w:val="00AB6674"/>
    <w:rsid w:val="00AB67B0"/>
    <w:rsid w:val="00AB7231"/>
    <w:rsid w:val="00AC0A45"/>
    <w:rsid w:val="00AC0B3F"/>
    <w:rsid w:val="00AC17DF"/>
    <w:rsid w:val="00AC1A1C"/>
    <w:rsid w:val="00AC2FF0"/>
    <w:rsid w:val="00AC3263"/>
    <w:rsid w:val="00AC352E"/>
    <w:rsid w:val="00AC3C1C"/>
    <w:rsid w:val="00AC3F3C"/>
    <w:rsid w:val="00AC4020"/>
    <w:rsid w:val="00AC41B1"/>
    <w:rsid w:val="00AC4741"/>
    <w:rsid w:val="00AC4DD7"/>
    <w:rsid w:val="00AC543E"/>
    <w:rsid w:val="00AC603D"/>
    <w:rsid w:val="00AC623B"/>
    <w:rsid w:val="00AC69C0"/>
    <w:rsid w:val="00AC6C15"/>
    <w:rsid w:val="00AC7C9D"/>
    <w:rsid w:val="00AD0A6C"/>
    <w:rsid w:val="00AD0FF9"/>
    <w:rsid w:val="00AD1169"/>
    <w:rsid w:val="00AD1A81"/>
    <w:rsid w:val="00AD1BC6"/>
    <w:rsid w:val="00AD24F1"/>
    <w:rsid w:val="00AD280D"/>
    <w:rsid w:val="00AD2994"/>
    <w:rsid w:val="00AD2C8E"/>
    <w:rsid w:val="00AD35B3"/>
    <w:rsid w:val="00AD417A"/>
    <w:rsid w:val="00AD58C8"/>
    <w:rsid w:val="00AD5F7A"/>
    <w:rsid w:val="00AD6A6F"/>
    <w:rsid w:val="00AD6CDE"/>
    <w:rsid w:val="00AD6EC5"/>
    <w:rsid w:val="00AD7489"/>
    <w:rsid w:val="00AD75B8"/>
    <w:rsid w:val="00AD77D1"/>
    <w:rsid w:val="00AD7BDE"/>
    <w:rsid w:val="00AE2408"/>
    <w:rsid w:val="00AE2A27"/>
    <w:rsid w:val="00AE34B0"/>
    <w:rsid w:val="00AE363E"/>
    <w:rsid w:val="00AE3F8C"/>
    <w:rsid w:val="00AE4100"/>
    <w:rsid w:val="00AE510F"/>
    <w:rsid w:val="00AE5219"/>
    <w:rsid w:val="00AE58E3"/>
    <w:rsid w:val="00AE5D72"/>
    <w:rsid w:val="00AE6000"/>
    <w:rsid w:val="00AE6214"/>
    <w:rsid w:val="00AE6AF5"/>
    <w:rsid w:val="00AE7452"/>
    <w:rsid w:val="00AE79D4"/>
    <w:rsid w:val="00AF0414"/>
    <w:rsid w:val="00AF08C4"/>
    <w:rsid w:val="00AF0B78"/>
    <w:rsid w:val="00AF1056"/>
    <w:rsid w:val="00AF1230"/>
    <w:rsid w:val="00AF1644"/>
    <w:rsid w:val="00AF18BD"/>
    <w:rsid w:val="00AF1B00"/>
    <w:rsid w:val="00AF2244"/>
    <w:rsid w:val="00AF2774"/>
    <w:rsid w:val="00AF3556"/>
    <w:rsid w:val="00AF3C2E"/>
    <w:rsid w:val="00AF4C8E"/>
    <w:rsid w:val="00AF4EA7"/>
    <w:rsid w:val="00AF4F68"/>
    <w:rsid w:val="00AF5C3B"/>
    <w:rsid w:val="00AF6F64"/>
    <w:rsid w:val="00AF777F"/>
    <w:rsid w:val="00B0043F"/>
    <w:rsid w:val="00B0094B"/>
    <w:rsid w:val="00B00E32"/>
    <w:rsid w:val="00B01417"/>
    <w:rsid w:val="00B01438"/>
    <w:rsid w:val="00B028FF"/>
    <w:rsid w:val="00B0292D"/>
    <w:rsid w:val="00B03140"/>
    <w:rsid w:val="00B03806"/>
    <w:rsid w:val="00B04A57"/>
    <w:rsid w:val="00B04BB2"/>
    <w:rsid w:val="00B056D0"/>
    <w:rsid w:val="00B05AAE"/>
    <w:rsid w:val="00B05B55"/>
    <w:rsid w:val="00B05BF4"/>
    <w:rsid w:val="00B060D1"/>
    <w:rsid w:val="00B06C23"/>
    <w:rsid w:val="00B06E90"/>
    <w:rsid w:val="00B07015"/>
    <w:rsid w:val="00B1070B"/>
    <w:rsid w:val="00B1134D"/>
    <w:rsid w:val="00B11FF3"/>
    <w:rsid w:val="00B12F69"/>
    <w:rsid w:val="00B141A7"/>
    <w:rsid w:val="00B143BC"/>
    <w:rsid w:val="00B152EB"/>
    <w:rsid w:val="00B15C6C"/>
    <w:rsid w:val="00B1615D"/>
    <w:rsid w:val="00B17170"/>
    <w:rsid w:val="00B175DF"/>
    <w:rsid w:val="00B178F2"/>
    <w:rsid w:val="00B17F15"/>
    <w:rsid w:val="00B22158"/>
    <w:rsid w:val="00B22B89"/>
    <w:rsid w:val="00B23A30"/>
    <w:rsid w:val="00B23C28"/>
    <w:rsid w:val="00B23CCA"/>
    <w:rsid w:val="00B244A6"/>
    <w:rsid w:val="00B24C69"/>
    <w:rsid w:val="00B2535A"/>
    <w:rsid w:val="00B25938"/>
    <w:rsid w:val="00B25EDF"/>
    <w:rsid w:val="00B26359"/>
    <w:rsid w:val="00B26863"/>
    <w:rsid w:val="00B27F46"/>
    <w:rsid w:val="00B30208"/>
    <w:rsid w:val="00B32C68"/>
    <w:rsid w:val="00B341F6"/>
    <w:rsid w:val="00B34458"/>
    <w:rsid w:val="00B3473A"/>
    <w:rsid w:val="00B35794"/>
    <w:rsid w:val="00B35890"/>
    <w:rsid w:val="00B360E9"/>
    <w:rsid w:val="00B36238"/>
    <w:rsid w:val="00B36C9D"/>
    <w:rsid w:val="00B4075A"/>
    <w:rsid w:val="00B40D5E"/>
    <w:rsid w:val="00B40FAD"/>
    <w:rsid w:val="00B411C6"/>
    <w:rsid w:val="00B41C31"/>
    <w:rsid w:val="00B41E8D"/>
    <w:rsid w:val="00B43DA0"/>
    <w:rsid w:val="00B4442E"/>
    <w:rsid w:val="00B44773"/>
    <w:rsid w:val="00B44D97"/>
    <w:rsid w:val="00B45286"/>
    <w:rsid w:val="00B45972"/>
    <w:rsid w:val="00B47189"/>
    <w:rsid w:val="00B47283"/>
    <w:rsid w:val="00B4764C"/>
    <w:rsid w:val="00B4772B"/>
    <w:rsid w:val="00B47AD4"/>
    <w:rsid w:val="00B47C74"/>
    <w:rsid w:val="00B5039A"/>
    <w:rsid w:val="00B50F81"/>
    <w:rsid w:val="00B5139A"/>
    <w:rsid w:val="00B515A8"/>
    <w:rsid w:val="00B51869"/>
    <w:rsid w:val="00B51D13"/>
    <w:rsid w:val="00B51E73"/>
    <w:rsid w:val="00B53283"/>
    <w:rsid w:val="00B54422"/>
    <w:rsid w:val="00B54A36"/>
    <w:rsid w:val="00B54EC1"/>
    <w:rsid w:val="00B54F01"/>
    <w:rsid w:val="00B5524E"/>
    <w:rsid w:val="00B55392"/>
    <w:rsid w:val="00B56179"/>
    <w:rsid w:val="00B564B7"/>
    <w:rsid w:val="00B567D7"/>
    <w:rsid w:val="00B56A27"/>
    <w:rsid w:val="00B6055C"/>
    <w:rsid w:val="00B605CA"/>
    <w:rsid w:val="00B60986"/>
    <w:rsid w:val="00B60AFB"/>
    <w:rsid w:val="00B60C05"/>
    <w:rsid w:val="00B61EA6"/>
    <w:rsid w:val="00B62FDC"/>
    <w:rsid w:val="00B630EC"/>
    <w:rsid w:val="00B632EE"/>
    <w:rsid w:val="00B6354F"/>
    <w:rsid w:val="00B64886"/>
    <w:rsid w:val="00B651DF"/>
    <w:rsid w:val="00B651F3"/>
    <w:rsid w:val="00B654FD"/>
    <w:rsid w:val="00B65505"/>
    <w:rsid w:val="00B65A62"/>
    <w:rsid w:val="00B669FF"/>
    <w:rsid w:val="00B66AFC"/>
    <w:rsid w:val="00B66F34"/>
    <w:rsid w:val="00B67A9F"/>
    <w:rsid w:val="00B67E71"/>
    <w:rsid w:val="00B7041B"/>
    <w:rsid w:val="00B70A30"/>
    <w:rsid w:val="00B70F69"/>
    <w:rsid w:val="00B7107E"/>
    <w:rsid w:val="00B71509"/>
    <w:rsid w:val="00B71E37"/>
    <w:rsid w:val="00B71EE4"/>
    <w:rsid w:val="00B723BA"/>
    <w:rsid w:val="00B7316E"/>
    <w:rsid w:val="00B7348E"/>
    <w:rsid w:val="00B734B6"/>
    <w:rsid w:val="00B73D43"/>
    <w:rsid w:val="00B73EB0"/>
    <w:rsid w:val="00B741DA"/>
    <w:rsid w:val="00B74AAB"/>
    <w:rsid w:val="00B7533A"/>
    <w:rsid w:val="00B7540F"/>
    <w:rsid w:val="00B75B23"/>
    <w:rsid w:val="00B804FD"/>
    <w:rsid w:val="00B80510"/>
    <w:rsid w:val="00B817E1"/>
    <w:rsid w:val="00B81D73"/>
    <w:rsid w:val="00B82422"/>
    <w:rsid w:val="00B82D71"/>
    <w:rsid w:val="00B83C11"/>
    <w:rsid w:val="00B83C94"/>
    <w:rsid w:val="00B84A8B"/>
    <w:rsid w:val="00B85030"/>
    <w:rsid w:val="00B8767B"/>
    <w:rsid w:val="00B878CD"/>
    <w:rsid w:val="00B902E2"/>
    <w:rsid w:val="00B9039B"/>
    <w:rsid w:val="00B906D1"/>
    <w:rsid w:val="00B90BC4"/>
    <w:rsid w:val="00B91B74"/>
    <w:rsid w:val="00B9412C"/>
    <w:rsid w:val="00B9417A"/>
    <w:rsid w:val="00B9440D"/>
    <w:rsid w:val="00B9472A"/>
    <w:rsid w:val="00B94AA7"/>
    <w:rsid w:val="00B956B1"/>
    <w:rsid w:val="00B96252"/>
    <w:rsid w:val="00B96438"/>
    <w:rsid w:val="00B96A91"/>
    <w:rsid w:val="00B97B6E"/>
    <w:rsid w:val="00BA0DCE"/>
    <w:rsid w:val="00BA1E9C"/>
    <w:rsid w:val="00BA1EB0"/>
    <w:rsid w:val="00BA37DB"/>
    <w:rsid w:val="00BA4469"/>
    <w:rsid w:val="00BA4771"/>
    <w:rsid w:val="00BA4BAE"/>
    <w:rsid w:val="00BA51C2"/>
    <w:rsid w:val="00BA5513"/>
    <w:rsid w:val="00BA6C80"/>
    <w:rsid w:val="00BA7893"/>
    <w:rsid w:val="00BA7F8E"/>
    <w:rsid w:val="00BB028D"/>
    <w:rsid w:val="00BB0C41"/>
    <w:rsid w:val="00BB129F"/>
    <w:rsid w:val="00BB25DD"/>
    <w:rsid w:val="00BB2ADD"/>
    <w:rsid w:val="00BB2C63"/>
    <w:rsid w:val="00BB44D7"/>
    <w:rsid w:val="00BB45AB"/>
    <w:rsid w:val="00BB6BD9"/>
    <w:rsid w:val="00BC20EE"/>
    <w:rsid w:val="00BC3B01"/>
    <w:rsid w:val="00BC3F09"/>
    <w:rsid w:val="00BC40B6"/>
    <w:rsid w:val="00BC445E"/>
    <w:rsid w:val="00BC470B"/>
    <w:rsid w:val="00BC4989"/>
    <w:rsid w:val="00BC517C"/>
    <w:rsid w:val="00BC545E"/>
    <w:rsid w:val="00BC547F"/>
    <w:rsid w:val="00BC5C1E"/>
    <w:rsid w:val="00BC60EB"/>
    <w:rsid w:val="00BC6443"/>
    <w:rsid w:val="00BC716C"/>
    <w:rsid w:val="00BC72D0"/>
    <w:rsid w:val="00BC772B"/>
    <w:rsid w:val="00BC7DBA"/>
    <w:rsid w:val="00BD0627"/>
    <w:rsid w:val="00BD07DC"/>
    <w:rsid w:val="00BD0DB7"/>
    <w:rsid w:val="00BD0F84"/>
    <w:rsid w:val="00BD1108"/>
    <w:rsid w:val="00BD163D"/>
    <w:rsid w:val="00BD26AF"/>
    <w:rsid w:val="00BD2FC3"/>
    <w:rsid w:val="00BD326A"/>
    <w:rsid w:val="00BD32A8"/>
    <w:rsid w:val="00BD38E8"/>
    <w:rsid w:val="00BD3D51"/>
    <w:rsid w:val="00BD3F92"/>
    <w:rsid w:val="00BD4252"/>
    <w:rsid w:val="00BD4943"/>
    <w:rsid w:val="00BD5119"/>
    <w:rsid w:val="00BD6270"/>
    <w:rsid w:val="00BD72D4"/>
    <w:rsid w:val="00BE09C5"/>
    <w:rsid w:val="00BE0AE1"/>
    <w:rsid w:val="00BE0C19"/>
    <w:rsid w:val="00BE1F52"/>
    <w:rsid w:val="00BE2B66"/>
    <w:rsid w:val="00BE3E71"/>
    <w:rsid w:val="00BE408E"/>
    <w:rsid w:val="00BE4AAA"/>
    <w:rsid w:val="00BE6870"/>
    <w:rsid w:val="00BE68BE"/>
    <w:rsid w:val="00BE702F"/>
    <w:rsid w:val="00BE7A59"/>
    <w:rsid w:val="00BE7B18"/>
    <w:rsid w:val="00BE7D28"/>
    <w:rsid w:val="00BF13C3"/>
    <w:rsid w:val="00BF1825"/>
    <w:rsid w:val="00BF1DDA"/>
    <w:rsid w:val="00BF41B7"/>
    <w:rsid w:val="00BF5788"/>
    <w:rsid w:val="00BF6754"/>
    <w:rsid w:val="00BF7137"/>
    <w:rsid w:val="00BF76F5"/>
    <w:rsid w:val="00BF7731"/>
    <w:rsid w:val="00C006D6"/>
    <w:rsid w:val="00C009C1"/>
    <w:rsid w:val="00C009F6"/>
    <w:rsid w:val="00C0196C"/>
    <w:rsid w:val="00C033D0"/>
    <w:rsid w:val="00C03A74"/>
    <w:rsid w:val="00C04C77"/>
    <w:rsid w:val="00C060B3"/>
    <w:rsid w:val="00C06289"/>
    <w:rsid w:val="00C069F7"/>
    <w:rsid w:val="00C07173"/>
    <w:rsid w:val="00C1017D"/>
    <w:rsid w:val="00C10888"/>
    <w:rsid w:val="00C10B55"/>
    <w:rsid w:val="00C11E1A"/>
    <w:rsid w:val="00C124D2"/>
    <w:rsid w:val="00C12EEE"/>
    <w:rsid w:val="00C1304F"/>
    <w:rsid w:val="00C132C4"/>
    <w:rsid w:val="00C14587"/>
    <w:rsid w:val="00C14C4E"/>
    <w:rsid w:val="00C16F69"/>
    <w:rsid w:val="00C16FFF"/>
    <w:rsid w:val="00C177BC"/>
    <w:rsid w:val="00C2071B"/>
    <w:rsid w:val="00C208EB"/>
    <w:rsid w:val="00C208FE"/>
    <w:rsid w:val="00C20EAF"/>
    <w:rsid w:val="00C2119E"/>
    <w:rsid w:val="00C21415"/>
    <w:rsid w:val="00C21685"/>
    <w:rsid w:val="00C22526"/>
    <w:rsid w:val="00C22DA8"/>
    <w:rsid w:val="00C2325F"/>
    <w:rsid w:val="00C23F8A"/>
    <w:rsid w:val="00C242EA"/>
    <w:rsid w:val="00C2437E"/>
    <w:rsid w:val="00C24FE7"/>
    <w:rsid w:val="00C25FB5"/>
    <w:rsid w:val="00C260F1"/>
    <w:rsid w:val="00C2679E"/>
    <w:rsid w:val="00C26FE0"/>
    <w:rsid w:val="00C300BA"/>
    <w:rsid w:val="00C30107"/>
    <w:rsid w:val="00C30B62"/>
    <w:rsid w:val="00C30C08"/>
    <w:rsid w:val="00C33834"/>
    <w:rsid w:val="00C33D83"/>
    <w:rsid w:val="00C349C8"/>
    <w:rsid w:val="00C351FD"/>
    <w:rsid w:val="00C3675E"/>
    <w:rsid w:val="00C36B7B"/>
    <w:rsid w:val="00C3744F"/>
    <w:rsid w:val="00C37DDF"/>
    <w:rsid w:val="00C37E16"/>
    <w:rsid w:val="00C400C2"/>
    <w:rsid w:val="00C4099C"/>
    <w:rsid w:val="00C4164B"/>
    <w:rsid w:val="00C419C9"/>
    <w:rsid w:val="00C41AB8"/>
    <w:rsid w:val="00C4425A"/>
    <w:rsid w:val="00C44C42"/>
    <w:rsid w:val="00C45248"/>
    <w:rsid w:val="00C45C7F"/>
    <w:rsid w:val="00C46F78"/>
    <w:rsid w:val="00C47883"/>
    <w:rsid w:val="00C47BA0"/>
    <w:rsid w:val="00C47FC1"/>
    <w:rsid w:val="00C50795"/>
    <w:rsid w:val="00C51812"/>
    <w:rsid w:val="00C51FA8"/>
    <w:rsid w:val="00C521E6"/>
    <w:rsid w:val="00C52894"/>
    <w:rsid w:val="00C52EEB"/>
    <w:rsid w:val="00C542ED"/>
    <w:rsid w:val="00C55F60"/>
    <w:rsid w:val="00C564B2"/>
    <w:rsid w:val="00C56624"/>
    <w:rsid w:val="00C56AEA"/>
    <w:rsid w:val="00C56D76"/>
    <w:rsid w:val="00C57153"/>
    <w:rsid w:val="00C57DA5"/>
    <w:rsid w:val="00C6026E"/>
    <w:rsid w:val="00C60A48"/>
    <w:rsid w:val="00C613EA"/>
    <w:rsid w:val="00C613EB"/>
    <w:rsid w:val="00C61511"/>
    <w:rsid w:val="00C615E6"/>
    <w:rsid w:val="00C61C2D"/>
    <w:rsid w:val="00C61F2E"/>
    <w:rsid w:val="00C62283"/>
    <w:rsid w:val="00C630C3"/>
    <w:rsid w:val="00C6315F"/>
    <w:rsid w:val="00C643D1"/>
    <w:rsid w:val="00C6457C"/>
    <w:rsid w:val="00C645A4"/>
    <w:rsid w:val="00C651D6"/>
    <w:rsid w:val="00C65DF7"/>
    <w:rsid w:val="00C6605B"/>
    <w:rsid w:val="00C676D8"/>
    <w:rsid w:val="00C70557"/>
    <w:rsid w:val="00C71A04"/>
    <w:rsid w:val="00C72D93"/>
    <w:rsid w:val="00C73285"/>
    <w:rsid w:val="00C73305"/>
    <w:rsid w:val="00C73513"/>
    <w:rsid w:val="00C7366F"/>
    <w:rsid w:val="00C73BC6"/>
    <w:rsid w:val="00C74913"/>
    <w:rsid w:val="00C74FE8"/>
    <w:rsid w:val="00C75C92"/>
    <w:rsid w:val="00C75CE0"/>
    <w:rsid w:val="00C761C2"/>
    <w:rsid w:val="00C76D05"/>
    <w:rsid w:val="00C76E0E"/>
    <w:rsid w:val="00C77E0C"/>
    <w:rsid w:val="00C77F28"/>
    <w:rsid w:val="00C80026"/>
    <w:rsid w:val="00C80D10"/>
    <w:rsid w:val="00C80D49"/>
    <w:rsid w:val="00C81291"/>
    <w:rsid w:val="00C8173E"/>
    <w:rsid w:val="00C821E8"/>
    <w:rsid w:val="00C827EE"/>
    <w:rsid w:val="00C83634"/>
    <w:rsid w:val="00C836B5"/>
    <w:rsid w:val="00C84D4D"/>
    <w:rsid w:val="00C86431"/>
    <w:rsid w:val="00C8643D"/>
    <w:rsid w:val="00C86463"/>
    <w:rsid w:val="00C86F4C"/>
    <w:rsid w:val="00C8709B"/>
    <w:rsid w:val="00C87474"/>
    <w:rsid w:val="00C8754A"/>
    <w:rsid w:val="00C875AE"/>
    <w:rsid w:val="00C90402"/>
    <w:rsid w:val="00C904B4"/>
    <w:rsid w:val="00C9093E"/>
    <w:rsid w:val="00C91205"/>
    <w:rsid w:val="00C91472"/>
    <w:rsid w:val="00C934A1"/>
    <w:rsid w:val="00C940CC"/>
    <w:rsid w:val="00C94E23"/>
    <w:rsid w:val="00C95CCB"/>
    <w:rsid w:val="00C96428"/>
    <w:rsid w:val="00C96BDD"/>
    <w:rsid w:val="00C97979"/>
    <w:rsid w:val="00C97BC1"/>
    <w:rsid w:val="00CA0DE9"/>
    <w:rsid w:val="00CA194C"/>
    <w:rsid w:val="00CA2645"/>
    <w:rsid w:val="00CA32B6"/>
    <w:rsid w:val="00CA37EB"/>
    <w:rsid w:val="00CA440F"/>
    <w:rsid w:val="00CA5169"/>
    <w:rsid w:val="00CA52F7"/>
    <w:rsid w:val="00CA634A"/>
    <w:rsid w:val="00CA6A68"/>
    <w:rsid w:val="00CA7032"/>
    <w:rsid w:val="00CA77BD"/>
    <w:rsid w:val="00CA7847"/>
    <w:rsid w:val="00CA79E4"/>
    <w:rsid w:val="00CB0051"/>
    <w:rsid w:val="00CB006E"/>
    <w:rsid w:val="00CB1A1D"/>
    <w:rsid w:val="00CB1A26"/>
    <w:rsid w:val="00CB242C"/>
    <w:rsid w:val="00CB27BD"/>
    <w:rsid w:val="00CB2963"/>
    <w:rsid w:val="00CB4540"/>
    <w:rsid w:val="00CB4734"/>
    <w:rsid w:val="00CB4BFB"/>
    <w:rsid w:val="00CB4DC8"/>
    <w:rsid w:val="00CB4EF4"/>
    <w:rsid w:val="00CB5625"/>
    <w:rsid w:val="00CB666D"/>
    <w:rsid w:val="00CB6868"/>
    <w:rsid w:val="00CB6BCA"/>
    <w:rsid w:val="00CC0821"/>
    <w:rsid w:val="00CC0E65"/>
    <w:rsid w:val="00CC3340"/>
    <w:rsid w:val="00CC3547"/>
    <w:rsid w:val="00CC3FCA"/>
    <w:rsid w:val="00CC42C3"/>
    <w:rsid w:val="00CC50EE"/>
    <w:rsid w:val="00CC76BF"/>
    <w:rsid w:val="00CC79A2"/>
    <w:rsid w:val="00CD0FC3"/>
    <w:rsid w:val="00CD1403"/>
    <w:rsid w:val="00CD2F0E"/>
    <w:rsid w:val="00CD4D00"/>
    <w:rsid w:val="00CD5343"/>
    <w:rsid w:val="00CD5A0E"/>
    <w:rsid w:val="00CD7267"/>
    <w:rsid w:val="00CD7D13"/>
    <w:rsid w:val="00CE1F54"/>
    <w:rsid w:val="00CE22BF"/>
    <w:rsid w:val="00CE25CA"/>
    <w:rsid w:val="00CE28A6"/>
    <w:rsid w:val="00CE292F"/>
    <w:rsid w:val="00CE2A94"/>
    <w:rsid w:val="00CE3425"/>
    <w:rsid w:val="00CE5133"/>
    <w:rsid w:val="00CE5B41"/>
    <w:rsid w:val="00CE6181"/>
    <w:rsid w:val="00CE7026"/>
    <w:rsid w:val="00CE71A3"/>
    <w:rsid w:val="00CE7709"/>
    <w:rsid w:val="00CE7DFB"/>
    <w:rsid w:val="00CE7F82"/>
    <w:rsid w:val="00CF0559"/>
    <w:rsid w:val="00CF09CC"/>
    <w:rsid w:val="00CF1289"/>
    <w:rsid w:val="00CF12A3"/>
    <w:rsid w:val="00CF146C"/>
    <w:rsid w:val="00CF1EAA"/>
    <w:rsid w:val="00CF2CEB"/>
    <w:rsid w:val="00CF2D11"/>
    <w:rsid w:val="00CF3BF6"/>
    <w:rsid w:val="00CF3D36"/>
    <w:rsid w:val="00CF3F15"/>
    <w:rsid w:val="00CF478A"/>
    <w:rsid w:val="00CF490D"/>
    <w:rsid w:val="00CF541E"/>
    <w:rsid w:val="00CF55C8"/>
    <w:rsid w:val="00CF5C20"/>
    <w:rsid w:val="00CF6325"/>
    <w:rsid w:val="00CF6854"/>
    <w:rsid w:val="00CF762D"/>
    <w:rsid w:val="00CF7758"/>
    <w:rsid w:val="00CF7A59"/>
    <w:rsid w:val="00CF7EC8"/>
    <w:rsid w:val="00D01B5C"/>
    <w:rsid w:val="00D01CAA"/>
    <w:rsid w:val="00D0285A"/>
    <w:rsid w:val="00D02CA1"/>
    <w:rsid w:val="00D04242"/>
    <w:rsid w:val="00D064E9"/>
    <w:rsid w:val="00D06570"/>
    <w:rsid w:val="00D06603"/>
    <w:rsid w:val="00D071A5"/>
    <w:rsid w:val="00D07393"/>
    <w:rsid w:val="00D0750C"/>
    <w:rsid w:val="00D07D36"/>
    <w:rsid w:val="00D110AE"/>
    <w:rsid w:val="00D11954"/>
    <w:rsid w:val="00D12185"/>
    <w:rsid w:val="00D1240B"/>
    <w:rsid w:val="00D125D2"/>
    <w:rsid w:val="00D12ABE"/>
    <w:rsid w:val="00D12D57"/>
    <w:rsid w:val="00D13846"/>
    <w:rsid w:val="00D138FA"/>
    <w:rsid w:val="00D13C63"/>
    <w:rsid w:val="00D13F52"/>
    <w:rsid w:val="00D13FA9"/>
    <w:rsid w:val="00D14062"/>
    <w:rsid w:val="00D1462D"/>
    <w:rsid w:val="00D14BBA"/>
    <w:rsid w:val="00D1649B"/>
    <w:rsid w:val="00D167D5"/>
    <w:rsid w:val="00D20565"/>
    <w:rsid w:val="00D20A62"/>
    <w:rsid w:val="00D214A1"/>
    <w:rsid w:val="00D22107"/>
    <w:rsid w:val="00D22A8A"/>
    <w:rsid w:val="00D22B14"/>
    <w:rsid w:val="00D230BA"/>
    <w:rsid w:val="00D23249"/>
    <w:rsid w:val="00D246C1"/>
    <w:rsid w:val="00D24994"/>
    <w:rsid w:val="00D25B2A"/>
    <w:rsid w:val="00D25BA1"/>
    <w:rsid w:val="00D260BC"/>
    <w:rsid w:val="00D26699"/>
    <w:rsid w:val="00D267E8"/>
    <w:rsid w:val="00D26A69"/>
    <w:rsid w:val="00D27A3E"/>
    <w:rsid w:val="00D315AA"/>
    <w:rsid w:val="00D31869"/>
    <w:rsid w:val="00D31A48"/>
    <w:rsid w:val="00D31CBB"/>
    <w:rsid w:val="00D31FB4"/>
    <w:rsid w:val="00D32372"/>
    <w:rsid w:val="00D32A27"/>
    <w:rsid w:val="00D32D6E"/>
    <w:rsid w:val="00D33109"/>
    <w:rsid w:val="00D338F9"/>
    <w:rsid w:val="00D33A38"/>
    <w:rsid w:val="00D34E8A"/>
    <w:rsid w:val="00D360C0"/>
    <w:rsid w:val="00D360FA"/>
    <w:rsid w:val="00D37094"/>
    <w:rsid w:val="00D37C70"/>
    <w:rsid w:val="00D37DB4"/>
    <w:rsid w:val="00D40478"/>
    <w:rsid w:val="00D42368"/>
    <w:rsid w:val="00D429CE"/>
    <w:rsid w:val="00D43627"/>
    <w:rsid w:val="00D43B72"/>
    <w:rsid w:val="00D43EB7"/>
    <w:rsid w:val="00D440F1"/>
    <w:rsid w:val="00D440F4"/>
    <w:rsid w:val="00D4418A"/>
    <w:rsid w:val="00D45F3A"/>
    <w:rsid w:val="00D46323"/>
    <w:rsid w:val="00D46492"/>
    <w:rsid w:val="00D47231"/>
    <w:rsid w:val="00D50262"/>
    <w:rsid w:val="00D5093A"/>
    <w:rsid w:val="00D50E62"/>
    <w:rsid w:val="00D51DB2"/>
    <w:rsid w:val="00D51F37"/>
    <w:rsid w:val="00D52CD0"/>
    <w:rsid w:val="00D52F53"/>
    <w:rsid w:val="00D5457E"/>
    <w:rsid w:val="00D547B5"/>
    <w:rsid w:val="00D54970"/>
    <w:rsid w:val="00D558B9"/>
    <w:rsid w:val="00D55BEB"/>
    <w:rsid w:val="00D55D23"/>
    <w:rsid w:val="00D5656A"/>
    <w:rsid w:val="00D5656C"/>
    <w:rsid w:val="00D57A21"/>
    <w:rsid w:val="00D61E30"/>
    <w:rsid w:val="00D61E58"/>
    <w:rsid w:val="00D61E78"/>
    <w:rsid w:val="00D62D29"/>
    <w:rsid w:val="00D652F5"/>
    <w:rsid w:val="00D6564E"/>
    <w:rsid w:val="00D6610B"/>
    <w:rsid w:val="00D66A20"/>
    <w:rsid w:val="00D674C6"/>
    <w:rsid w:val="00D674CA"/>
    <w:rsid w:val="00D67585"/>
    <w:rsid w:val="00D67716"/>
    <w:rsid w:val="00D67C1D"/>
    <w:rsid w:val="00D70450"/>
    <w:rsid w:val="00D71265"/>
    <w:rsid w:val="00D71631"/>
    <w:rsid w:val="00D72004"/>
    <w:rsid w:val="00D72087"/>
    <w:rsid w:val="00D72449"/>
    <w:rsid w:val="00D72A9A"/>
    <w:rsid w:val="00D72FD8"/>
    <w:rsid w:val="00D73925"/>
    <w:rsid w:val="00D73C30"/>
    <w:rsid w:val="00D73C44"/>
    <w:rsid w:val="00D74191"/>
    <w:rsid w:val="00D7436C"/>
    <w:rsid w:val="00D751E2"/>
    <w:rsid w:val="00D75340"/>
    <w:rsid w:val="00D75D68"/>
    <w:rsid w:val="00D75DDE"/>
    <w:rsid w:val="00D76038"/>
    <w:rsid w:val="00D76167"/>
    <w:rsid w:val="00D7624D"/>
    <w:rsid w:val="00D766C8"/>
    <w:rsid w:val="00D76E5D"/>
    <w:rsid w:val="00D7713D"/>
    <w:rsid w:val="00D77B41"/>
    <w:rsid w:val="00D77DC4"/>
    <w:rsid w:val="00D803C7"/>
    <w:rsid w:val="00D808F3"/>
    <w:rsid w:val="00D81ACC"/>
    <w:rsid w:val="00D828CD"/>
    <w:rsid w:val="00D82909"/>
    <w:rsid w:val="00D83610"/>
    <w:rsid w:val="00D83AB8"/>
    <w:rsid w:val="00D849D3"/>
    <w:rsid w:val="00D84DA0"/>
    <w:rsid w:val="00D86345"/>
    <w:rsid w:val="00D87704"/>
    <w:rsid w:val="00D87E5F"/>
    <w:rsid w:val="00D90866"/>
    <w:rsid w:val="00D914BA"/>
    <w:rsid w:val="00D918F5"/>
    <w:rsid w:val="00D92290"/>
    <w:rsid w:val="00D925E4"/>
    <w:rsid w:val="00D92AB7"/>
    <w:rsid w:val="00D92C8F"/>
    <w:rsid w:val="00D92CBC"/>
    <w:rsid w:val="00D93ADF"/>
    <w:rsid w:val="00D93B5B"/>
    <w:rsid w:val="00D93E62"/>
    <w:rsid w:val="00D95202"/>
    <w:rsid w:val="00D95320"/>
    <w:rsid w:val="00D9533C"/>
    <w:rsid w:val="00D95373"/>
    <w:rsid w:val="00D95639"/>
    <w:rsid w:val="00D97458"/>
    <w:rsid w:val="00D97A6E"/>
    <w:rsid w:val="00D97C2A"/>
    <w:rsid w:val="00D97ECA"/>
    <w:rsid w:val="00DA104A"/>
    <w:rsid w:val="00DA2190"/>
    <w:rsid w:val="00DA2B94"/>
    <w:rsid w:val="00DA2E27"/>
    <w:rsid w:val="00DA3953"/>
    <w:rsid w:val="00DA3DC0"/>
    <w:rsid w:val="00DA43D0"/>
    <w:rsid w:val="00DA46A3"/>
    <w:rsid w:val="00DA4D5A"/>
    <w:rsid w:val="00DA5198"/>
    <w:rsid w:val="00DA588E"/>
    <w:rsid w:val="00DA5D6A"/>
    <w:rsid w:val="00DA69AF"/>
    <w:rsid w:val="00DA6B9D"/>
    <w:rsid w:val="00DA76D6"/>
    <w:rsid w:val="00DA7D92"/>
    <w:rsid w:val="00DA7EE5"/>
    <w:rsid w:val="00DB10CE"/>
    <w:rsid w:val="00DB15D3"/>
    <w:rsid w:val="00DB2151"/>
    <w:rsid w:val="00DB28BF"/>
    <w:rsid w:val="00DB3697"/>
    <w:rsid w:val="00DB3E8E"/>
    <w:rsid w:val="00DB46F0"/>
    <w:rsid w:val="00DB53F6"/>
    <w:rsid w:val="00DB5CF5"/>
    <w:rsid w:val="00DB5DD0"/>
    <w:rsid w:val="00DB62A4"/>
    <w:rsid w:val="00DB66BA"/>
    <w:rsid w:val="00DB6748"/>
    <w:rsid w:val="00DB68E5"/>
    <w:rsid w:val="00DB6BC5"/>
    <w:rsid w:val="00DB73F6"/>
    <w:rsid w:val="00DB7B0B"/>
    <w:rsid w:val="00DB7EB0"/>
    <w:rsid w:val="00DC094C"/>
    <w:rsid w:val="00DC0EEF"/>
    <w:rsid w:val="00DC191E"/>
    <w:rsid w:val="00DC23BF"/>
    <w:rsid w:val="00DC2C84"/>
    <w:rsid w:val="00DC2F29"/>
    <w:rsid w:val="00DC305A"/>
    <w:rsid w:val="00DC3941"/>
    <w:rsid w:val="00DC3E9B"/>
    <w:rsid w:val="00DC3F9A"/>
    <w:rsid w:val="00DC4195"/>
    <w:rsid w:val="00DC4AE3"/>
    <w:rsid w:val="00DC5AC1"/>
    <w:rsid w:val="00DC5D1C"/>
    <w:rsid w:val="00DC6614"/>
    <w:rsid w:val="00DC6E0F"/>
    <w:rsid w:val="00DD199F"/>
    <w:rsid w:val="00DD1E3C"/>
    <w:rsid w:val="00DD207E"/>
    <w:rsid w:val="00DD2725"/>
    <w:rsid w:val="00DD2EAB"/>
    <w:rsid w:val="00DD3A2E"/>
    <w:rsid w:val="00DD4529"/>
    <w:rsid w:val="00DD475C"/>
    <w:rsid w:val="00DD4F7F"/>
    <w:rsid w:val="00DD5A7A"/>
    <w:rsid w:val="00DD6C22"/>
    <w:rsid w:val="00DE0011"/>
    <w:rsid w:val="00DE08D0"/>
    <w:rsid w:val="00DE124C"/>
    <w:rsid w:val="00DE20FE"/>
    <w:rsid w:val="00DE39B3"/>
    <w:rsid w:val="00DE3D5D"/>
    <w:rsid w:val="00DE5273"/>
    <w:rsid w:val="00DE57ED"/>
    <w:rsid w:val="00DE5D5D"/>
    <w:rsid w:val="00DE6B9A"/>
    <w:rsid w:val="00DF08C6"/>
    <w:rsid w:val="00DF090A"/>
    <w:rsid w:val="00DF0E81"/>
    <w:rsid w:val="00DF22BB"/>
    <w:rsid w:val="00DF335F"/>
    <w:rsid w:val="00DF4125"/>
    <w:rsid w:val="00DF4A26"/>
    <w:rsid w:val="00DF5D47"/>
    <w:rsid w:val="00DF6810"/>
    <w:rsid w:val="00DF69AF"/>
    <w:rsid w:val="00DF6ABC"/>
    <w:rsid w:val="00DF7ADB"/>
    <w:rsid w:val="00E00003"/>
    <w:rsid w:val="00E00258"/>
    <w:rsid w:val="00E0060A"/>
    <w:rsid w:val="00E00B48"/>
    <w:rsid w:val="00E00F5A"/>
    <w:rsid w:val="00E01A04"/>
    <w:rsid w:val="00E024AF"/>
    <w:rsid w:val="00E02729"/>
    <w:rsid w:val="00E02968"/>
    <w:rsid w:val="00E04455"/>
    <w:rsid w:val="00E04761"/>
    <w:rsid w:val="00E04FB2"/>
    <w:rsid w:val="00E05978"/>
    <w:rsid w:val="00E06220"/>
    <w:rsid w:val="00E06A15"/>
    <w:rsid w:val="00E06B5A"/>
    <w:rsid w:val="00E07FA7"/>
    <w:rsid w:val="00E106AB"/>
    <w:rsid w:val="00E10AF6"/>
    <w:rsid w:val="00E11966"/>
    <w:rsid w:val="00E12BCA"/>
    <w:rsid w:val="00E13C89"/>
    <w:rsid w:val="00E140BE"/>
    <w:rsid w:val="00E1423B"/>
    <w:rsid w:val="00E15D5D"/>
    <w:rsid w:val="00E15FE9"/>
    <w:rsid w:val="00E16132"/>
    <w:rsid w:val="00E161C5"/>
    <w:rsid w:val="00E16615"/>
    <w:rsid w:val="00E166E7"/>
    <w:rsid w:val="00E17A33"/>
    <w:rsid w:val="00E205EA"/>
    <w:rsid w:val="00E2160B"/>
    <w:rsid w:val="00E222AB"/>
    <w:rsid w:val="00E226F6"/>
    <w:rsid w:val="00E22BC6"/>
    <w:rsid w:val="00E22F5B"/>
    <w:rsid w:val="00E2362D"/>
    <w:rsid w:val="00E24860"/>
    <w:rsid w:val="00E259C3"/>
    <w:rsid w:val="00E25C06"/>
    <w:rsid w:val="00E25DEA"/>
    <w:rsid w:val="00E26A88"/>
    <w:rsid w:val="00E27B62"/>
    <w:rsid w:val="00E301FE"/>
    <w:rsid w:val="00E30D34"/>
    <w:rsid w:val="00E315B8"/>
    <w:rsid w:val="00E3194A"/>
    <w:rsid w:val="00E31C52"/>
    <w:rsid w:val="00E32AA7"/>
    <w:rsid w:val="00E32D1D"/>
    <w:rsid w:val="00E32DBE"/>
    <w:rsid w:val="00E330B3"/>
    <w:rsid w:val="00E341AC"/>
    <w:rsid w:val="00E34C71"/>
    <w:rsid w:val="00E35AEC"/>
    <w:rsid w:val="00E366C1"/>
    <w:rsid w:val="00E3696D"/>
    <w:rsid w:val="00E37284"/>
    <w:rsid w:val="00E40ECF"/>
    <w:rsid w:val="00E4174B"/>
    <w:rsid w:val="00E41E08"/>
    <w:rsid w:val="00E433D6"/>
    <w:rsid w:val="00E435A7"/>
    <w:rsid w:val="00E436A6"/>
    <w:rsid w:val="00E44830"/>
    <w:rsid w:val="00E450FB"/>
    <w:rsid w:val="00E455C6"/>
    <w:rsid w:val="00E45870"/>
    <w:rsid w:val="00E46811"/>
    <w:rsid w:val="00E4741F"/>
    <w:rsid w:val="00E474EC"/>
    <w:rsid w:val="00E50053"/>
    <w:rsid w:val="00E501A8"/>
    <w:rsid w:val="00E50E0E"/>
    <w:rsid w:val="00E511A5"/>
    <w:rsid w:val="00E514F9"/>
    <w:rsid w:val="00E518F6"/>
    <w:rsid w:val="00E526EE"/>
    <w:rsid w:val="00E528B3"/>
    <w:rsid w:val="00E540AA"/>
    <w:rsid w:val="00E54566"/>
    <w:rsid w:val="00E5525F"/>
    <w:rsid w:val="00E55BFA"/>
    <w:rsid w:val="00E576A2"/>
    <w:rsid w:val="00E57F12"/>
    <w:rsid w:val="00E61402"/>
    <w:rsid w:val="00E61667"/>
    <w:rsid w:val="00E61C37"/>
    <w:rsid w:val="00E6232E"/>
    <w:rsid w:val="00E62606"/>
    <w:rsid w:val="00E62A12"/>
    <w:rsid w:val="00E62ABF"/>
    <w:rsid w:val="00E62AEF"/>
    <w:rsid w:val="00E62E0B"/>
    <w:rsid w:val="00E62E22"/>
    <w:rsid w:val="00E63403"/>
    <w:rsid w:val="00E634CF"/>
    <w:rsid w:val="00E63738"/>
    <w:rsid w:val="00E6508A"/>
    <w:rsid w:val="00E6599D"/>
    <w:rsid w:val="00E65F16"/>
    <w:rsid w:val="00E66D73"/>
    <w:rsid w:val="00E7026B"/>
    <w:rsid w:val="00E7075C"/>
    <w:rsid w:val="00E7105B"/>
    <w:rsid w:val="00E71689"/>
    <w:rsid w:val="00E72B9D"/>
    <w:rsid w:val="00E72E48"/>
    <w:rsid w:val="00E738D3"/>
    <w:rsid w:val="00E73CC4"/>
    <w:rsid w:val="00E74112"/>
    <w:rsid w:val="00E7411D"/>
    <w:rsid w:val="00E74B5C"/>
    <w:rsid w:val="00E752C6"/>
    <w:rsid w:val="00E75361"/>
    <w:rsid w:val="00E754EE"/>
    <w:rsid w:val="00E75EE9"/>
    <w:rsid w:val="00E765B6"/>
    <w:rsid w:val="00E768EF"/>
    <w:rsid w:val="00E77245"/>
    <w:rsid w:val="00E772F0"/>
    <w:rsid w:val="00E804AE"/>
    <w:rsid w:val="00E8084E"/>
    <w:rsid w:val="00E81046"/>
    <w:rsid w:val="00E81958"/>
    <w:rsid w:val="00E81FB8"/>
    <w:rsid w:val="00E83953"/>
    <w:rsid w:val="00E839DB"/>
    <w:rsid w:val="00E85563"/>
    <w:rsid w:val="00E85751"/>
    <w:rsid w:val="00E85FF7"/>
    <w:rsid w:val="00E8662D"/>
    <w:rsid w:val="00E90118"/>
    <w:rsid w:val="00E918F1"/>
    <w:rsid w:val="00E92178"/>
    <w:rsid w:val="00E92A43"/>
    <w:rsid w:val="00E92E5A"/>
    <w:rsid w:val="00E9354F"/>
    <w:rsid w:val="00E93AB5"/>
    <w:rsid w:val="00E93C9A"/>
    <w:rsid w:val="00E94379"/>
    <w:rsid w:val="00E94457"/>
    <w:rsid w:val="00E94D24"/>
    <w:rsid w:val="00E95233"/>
    <w:rsid w:val="00E9564F"/>
    <w:rsid w:val="00E95C1A"/>
    <w:rsid w:val="00E95FA6"/>
    <w:rsid w:val="00E96373"/>
    <w:rsid w:val="00E96C51"/>
    <w:rsid w:val="00E96D59"/>
    <w:rsid w:val="00E97675"/>
    <w:rsid w:val="00EA02AF"/>
    <w:rsid w:val="00EA048E"/>
    <w:rsid w:val="00EA0C82"/>
    <w:rsid w:val="00EA109F"/>
    <w:rsid w:val="00EA16FC"/>
    <w:rsid w:val="00EA1A8A"/>
    <w:rsid w:val="00EA1DD8"/>
    <w:rsid w:val="00EA2AD3"/>
    <w:rsid w:val="00EA2D8C"/>
    <w:rsid w:val="00EA2F52"/>
    <w:rsid w:val="00EA30FD"/>
    <w:rsid w:val="00EA31D1"/>
    <w:rsid w:val="00EA34D0"/>
    <w:rsid w:val="00EA35FD"/>
    <w:rsid w:val="00EA37B4"/>
    <w:rsid w:val="00EA37B6"/>
    <w:rsid w:val="00EA3E25"/>
    <w:rsid w:val="00EA5527"/>
    <w:rsid w:val="00EA59E2"/>
    <w:rsid w:val="00EA5C94"/>
    <w:rsid w:val="00EA6169"/>
    <w:rsid w:val="00EA64A7"/>
    <w:rsid w:val="00EA6816"/>
    <w:rsid w:val="00EA73EA"/>
    <w:rsid w:val="00EB00FC"/>
    <w:rsid w:val="00EB071E"/>
    <w:rsid w:val="00EB08FB"/>
    <w:rsid w:val="00EB1486"/>
    <w:rsid w:val="00EB1EA0"/>
    <w:rsid w:val="00EB29AC"/>
    <w:rsid w:val="00EB29F6"/>
    <w:rsid w:val="00EB3018"/>
    <w:rsid w:val="00EB3AF5"/>
    <w:rsid w:val="00EB3F6A"/>
    <w:rsid w:val="00EB4C1B"/>
    <w:rsid w:val="00EB57A3"/>
    <w:rsid w:val="00EB57E6"/>
    <w:rsid w:val="00EB5FBE"/>
    <w:rsid w:val="00EB61C6"/>
    <w:rsid w:val="00EB6531"/>
    <w:rsid w:val="00EB6E96"/>
    <w:rsid w:val="00EB700D"/>
    <w:rsid w:val="00EB79EF"/>
    <w:rsid w:val="00EB7F76"/>
    <w:rsid w:val="00EC09AD"/>
    <w:rsid w:val="00EC0E15"/>
    <w:rsid w:val="00EC1560"/>
    <w:rsid w:val="00EC33A7"/>
    <w:rsid w:val="00EC44A0"/>
    <w:rsid w:val="00EC682D"/>
    <w:rsid w:val="00EC69C7"/>
    <w:rsid w:val="00EC7590"/>
    <w:rsid w:val="00EC75C3"/>
    <w:rsid w:val="00EC79C7"/>
    <w:rsid w:val="00ED04C6"/>
    <w:rsid w:val="00ED0F54"/>
    <w:rsid w:val="00ED1881"/>
    <w:rsid w:val="00ED1DC8"/>
    <w:rsid w:val="00ED1FE0"/>
    <w:rsid w:val="00ED2D54"/>
    <w:rsid w:val="00ED3A7C"/>
    <w:rsid w:val="00ED4BF1"/>
    <w:rsid w:val="00ED4D9D"/>
    <w:rsid w:val="00ED4FBD"/>
    <w:rsid w:val="00ED58E2"/>
    <w:rsid w:val="00ED6B10"/>
    <w:rsid w:val="00ED6F2D"/>
    <w:rsid w:val="00ED788C"/>
    <w:rsid w:val="00EE01F7"/>
    <w:rsid w:val="00EE1691"/>
    <w:rsid w:val="00EE2D68"/>
    <w:rsid w:val="00EE3305"/>
    <w:rsid w:val="00EE3646"/>
    <w:rsid w:val="00EE3C28"/>
    <w:rsid w:val="00EE426F"/>
    <w:rsid w:val="00EE441C"/>
    <w:rsid w:val="00EE4CD5"/>
    <w:rsid w:val="00EE4ED2"/>
    <w:rsid w:val="00EE6490"/>
    <w:rsid w:val="00EE6532"/>
    <w:rsid w:val="00EE74A8"/>
    <w:rsid w:val="00EE7775"/>
    <w:rsid w:val="00EE78EE"/>
    <w:rsid w:val="00EE7A2A"/>
    <w:rsid w:val="00EF008A"/>
    <w:rsid w:val="00EF0224"/>
    <w:rsid w:val="00EF054E"/>
    <w:rsid w:val="00EF0633"/>
    <w:rsid w:val="00EF0985"/>
    <w:rsid w:val="00EF0CE2"/>
    <w:rsid w:val="00EF1002"/>
    <w:rsid w:val="00EF1D0E"/>
    <w:rsid w:val="00EF1E62"/>
    <w:rsid w:val="00EF2372"/>
    <w:rsid w:val="00EF2A19"/>
    <w:rsid w:val="00EF2F81"/>
    <w:rsid w:val="00EF34DE"/>
    <w:rsid w:val="00EF4FFB"/>
    <w:rsid w:val="00EF57EE"/>
    <w:rsid w:val="00EF5B13"/>
    <w:rsid w:val="00EF5C2D"/>
    <w:rsid w:val="00EF6968"/>
    <w:rsid w:val="00EF6D1B"/>
    <w:rsid w:val="00EF6DAB"/>
    <w:rsid w:val="00EF73AE"/>
    <w:rsid w:val="00EF7796"/>
    <w:rsid w:val="00EF798A"/>
    <w:rsid w:val="00EF7B8B"/>
    <w:rsid w:val="00EF7C17"/>
    <w:rsid w:val="00EF7F23"/>
    <w:rsid w:val="00EF7FB3"/>
    <w:rsid w:val="00F008A5"/>
    <w:rsid w:val="00F008F9"/>
    <w:rsid w:val="00F008FC"/>
    <w:rsid w:val="00F011EE"/>
    <w:rsid w:val="00F0120C"/>
    <w:rsid w:val="00F01A45"/>
    <w:rsid w:val="00F02510"/>
    <w:rsid w:val="00F029D9"/>
    <w:rsid w:val="00F02AC6"/>
    <w:rsid w:val="00F02C55"/>
    <w:rsid w:val="00F02D74"/>
    <w:rsid w:val="00F02E2B"/>
    <w:rsid w:val="00F043DB"/>
    <w:rsid w:val="00F045B5"/>
    <w:rsid w:val="00F073E3"/>
    <w:rsid w:val="00F10106"/>
    <w:rsid w:val="00F1015B"/>
    <w:rsid w:val="00F105F2"/>
    <w:rsid w:val="00F10838"/>
    <w:rsid w:val="00F10C88"/>
    <w:rsid w:val="00F113C5"/>
    <w:rsid w:val="00F117A8"/>
    <w:rsid w:val="00F120DE"/>
    <w:rsid w:val="00F1243B"/>
    <w:rsid w:val="00F127BB"/>
    <w:rsid w:val="00F12D53"/>
    <w:rsid w:val="00F12DD3"/>
    <w:rsid w:val="00F1396D"/>
    <w:rsid w:val="00F14D76"/>
    <w:rsid w:val="00F15447"/>
    <w:rsid w:val="00F15E9E"/>
    <w:rsid w:val="00F17328"/>
    <w:rsid w:val="00F174DD"/>
    <w:rsid w:val="00F17900"/>
    <w:rsid w:val="00F179C3"/>
    <w:rsid w:val="00F203FF"/>
    <w:rsid w:val="00F21578"/>
    <w:rsid w:val="00F2173E"/>
    <w:rsid w:val="00F21822"/>
    <w:rsid w:val="00F22C82"/>
    <w:rsid w:val="00F22E6E"/>
    <w:rsid w:val="00F23AA9"/>
    <w:rsid w:val="00F23ADE"/>
    <w:rsid w:val="00F23B0F"/>
    <w:rsid w:val="00F23E84"/>
    <w:rsid w:val="00F25DBC"/>
    <w:rsid w:val="00F25FB3"/>
    <w:rsid w:val="00F279E9"/>
    <w:rsid w:val="00F27B2F"/>
    <w:rsid w:val="00F312A9"/>
    <w:rsid w:val="00F31DFB"/>
    <w:rsid w:val="00F325FB"/>
    <w:rsid w:val="00F32AEE"/>
    <w:rsid w:val="00F32B1C"/>
    <w:rsid w:val="00F32FCF"/>
    <w:rsid w:val="00F3360A"/>
    <w:rsid w:val="00F3473F"/>
    <w:rsid w:val="00F348A4"/>
    <w:rsid w:val="00F34934"/>
    <w:rsid w:val="00F358D4"/>
    <w:rsid w:val="00F366D5"/>
    <w:rsid w:val="00F369AB"/>
    <w:rsid w:val="00F36AED"/>
    <w:rsid w:val="00F4058B"/>
    <w:rsid w:val="00F4067A"/>
    <w:rsid w:val="00F407DF"/>
    <w:rsid w:val="00F408D3"/>
    <w:rsid w:val="00F40990"/>
    <w:rsid w:val="00F40F32"/>
    <w:rsid w:val="00F42B9D"/>
    <w:rsid w:val="00F42BE5"/>
    <w:rsid w:val="00F43134"/>
    <w:rsid w:val="00F4349C"/>
    <w:rsid w:val="00F43838"/>
    <w:rsid w:val="00F4384A"/>
    <w:rsid w:val="00F43870"/>
    <w:rsid w:val="00F439E1"/>
    <w:rsid w:val="00F44C63"/>
    <w:rsid w:val="00F46655"/>
    <w:rsid w:val="00F46A0B"/>
    <w:rsid w:val="00F47A63"/>
    <w:rsid w:val="00F47C6F"/>
    <w:rsid w:val="00F47FEF"/>
    <w:rsid w:val="00F523FD"/>
    <w:rsid w:val="00F52411"/>
    <w:rsid w:val="00F525C0"/>
    <w:rsid w:val="00F528C3"/>
    <w:rsid w:val="00F528F0"/>
    <w:rsid w:val="00F52CA4"/>
    <w:rsid w:val="00F53021"/>
    <w:rsid w:val="00F5412C"/>
    <w:rsid w:val="00F54390"/>
    <w:rsid w:val="00F54831"/>
    <w:rsid w:val="00F55378"/>
    <w:rsid w:val="00F556B4"/>
    <w:rsid w:val="00F557BD"/>
    <w:rsid w:val="00F5582E"/>
    <w:rsid w:val="00F56339"/>
    <w:rsid w:val="00F56AB8"/>
    <w:rsid w:val="00F60520"/>
    <w:rsid w:val="00F605E3"/>
    <w:rsid w:val="00F60F81"/>
    <w:rsid w:val="00F61763"/>
    <w:rsid w:val="00F61F54"/>
    <w:rsid w:val="00F6248B"/>
    <w:rsid w:val="00F6276F"/>
    <w:rsid w:val="00F6340C"/>
    <w:rsid w:val="00F6393D"/>
    <w:rsid w:val="00F63D53"/>
    <w:rsid w:val="00F64727"/>
    <w:rsid w:val="00F64FD7"/>
    <w:rsid w:val="00F65029"/>
    <w:rsid w:val="00F65045"/>
    <w:rsid w:val="00F65076"/>
    <w:rsid w:val="00F65C5B"/>
    <w:rsid w:val="00F665AF"/>
    <w:rsid w:val="00F67008"/>
    <w:rsid w:val="00F67320"/>
    <w:rsid w:val="00F67F04"/>
    <w:rsid w:val="00F70D36"/>
    <w:rsid w:val="00F71D32"/>
    <w:rsid w:val="00F725A7"/>
    <w:rsid w:val="00F727BE"/>
    <w:rsid w:val="00F7299D"/>
    <w:rsid w:val="00F7319F"/>
    <w:rsid w:val="00F73E50"/>
    <w:rsid w:val="00F74354"/>
    <w:rsid w:val="00F74D7A"/>
    <w:rsid w:val="00F7566D"/>
    <w:rsid w:val="00F7676B"/>
    <w:rsid w:val="00F76C6E"/>
    <w:rsid w:val="00F80FA5"/>
    <w:rsid w:val="00F8198C"/>
    <w:rsid w:val="00F8421D"/>
    <w:rsid w:val="00F85033"/>
    <w:rsid w:val="00F85907"/>
    <w:rsid w:val="00F86284"/>
    <w:rsid w:val="00F86D09"/>
    <w:rsid w:val="00F86DE7"/>
    <w:rsid w:val="00F871EF"/>
    <w:rsid w:val="00F87C59"/>
    <w:rsid w:val="00F900CD"/>
    <w:rsid w:val="00F914A2"/>
    <w:rsid w:val="00F918DB"/>
    <w:rsid w:val="00F91A4D"/>
    <w:rsid w:val="00F91CC9"/>
    <w:rsid w:val="00F91F45"/>
    <w:rsid w:val="00F928F1"/>
    <w:rsid w:val="00F9334D"/>
    <w:rsid w:val="00F93C98"/>
    <w:rsid w:val="00F9424F"/>
    <w:rsid w:val="00F947D7"/>
    <w:rsid w:val="00F94C86"/>
    <w:rsid w:val="00F94F9D"/>
    <w:rsid w:val="00F95457"/>
    <w:rsid w:val="00F959D6"/>
    <w:rsid w:val="00F95D3D"/>
    <w:rsid w:val="00F95FD0"/>
    <w:rsid w:val="00F96A2E"/>
    <w:rsid w:val="00F97F57"/>
    <w:rsid w:val="00FA05D6"/>
    <w:rsid w:val="00FA08C9"/>
    <w:rsid w:val="00FA0BAE"/>
    <w:rsid w:val="00FA0D23"/>
    <w:rsid w:val="00FA3209"/>
    <w:rsid w:val="00FA3C07"/>
    <w:rsid w:val="00FA3C66"/>
    <w:rsid w:val="00FA4178"/>
    <w:rsid w:val="00FA5BCA"/>
    <w:rsid w:val="00FA671A"/>
    <w:rsid w:val="00FA67B1"/>
    <w:rsid w:val="00FA6B3B"/>
    <w:rsid w:val="00FA6E72"/>
    <w:rsid w:val="00FA7F24"/>
    <w:rsid w:val="00FB09EB"/>
    <w:rsid w:val="00FB1A42"/>
    <w:rsid w:val="00FB23DC"/>
    <w:rsid w:val="00FB3C84"/>
    <w:rsid w:val="00FB41D6"/>
    <w:rsid w:val="00FB49D6"/>
    <w:rsid w:val="00FB6864"/>
    <w:rsid w:val="00FB6C65"/>
    <w:rsid w:val="00FC0395"/>
    <w:rsid w:val="00FC068E"/>
    <w:rsid w:val="00FC076E"/>
    <w:rsid w:val="00FC09DE"/>
    <w:rsid w:val="00FC0C5A"/>
    <w:rsid w:val="00FC0CF1"/>
    <w:rsid w:val="00FC1788"/>
    <w:rsid w:val="00FC1BF8"/>
    <w:rsid w:val="00FC29B9"/>
    <w:rsid w:val="00FC3247"/>
    <w:rsid w:val="00FC4373"/>
    <w:rsid w:val="00FC440C"/>
    <w:rsid w:val="00FC4AA0"/>
    <w:rsid w:val="00FC4BAA"/>
    <w:rsid w:val="00FC5755"/>
    <w:rsid w:val="00FC5D76"/>
    <w:rsid w:val="00FC6E4E"/>
    <w:rsid w:val="00FC7B63"/>
    <w:rsid w:val="00FD00D2"/>
    <w:rsid w:val="00FD12AD"/>
    <w:rsid w:val="00FD19C5"/>
    <w:rsid w:val="00FD1C60"/>
    <w:rsid w:val="00FD1E9C"/>
    <w:rsid w:val="00FD5B11"/>
    <w:rsid w:val="00FD5C4F"/>
    <w:rsid w:val="00FD5D91"/>
    <w:rsid w:val="00FD683C"/>
    <w:rsid w:val="00FD7F2A"/>
    <w:rsid w:val="00FE0094"/>
    <w:rsid w:val="00FE1279"/>
    <w:rsid w:val="00FE1917"/>
    <w:rsid w:val="00FE1C81"/>
    <w:rsid w:val="00FE2395"/>
    <w:rsid w:val="00FE35B1"/>
    <w:rsid w:val="00FE3B0A"/>
    <w:rsid w:val="00FE417B"/>
    <w:rsid w:val="00FE468C"/>
    <w:rsid w:val="00FE4C04"/>
    <w:rsid w:val="00FE56E7"/>
    <w:rsid w:val="00FE5C0B"/>
    <w:rsid w:val="00FE6345"/>
    <w:rsid w:val="00FE67F4"/>
    <w:rsid w:val="00FE721F"/>
    <w:rsid w:val="00FE7247"/>
    <w:rsid w:val="00FE72FB"/>
    <w:rsid w:val="00FE780C"/>
    <w:rsid w:val="00FE7E1A"/>
    <w:rsid w:val="00FF04BA"/>
    <w:rsid w:val="00FF0667"/>
    <w:rsid w:val="00FF0AB3"/>
    <w:rsid w:val="00FF0BFA"/>
    <w:rsid w:val="00FF1034"/>
    <w:rsid w:val="00FF2137"/>
    <w:rsid w:val="00FF2D2C"/>
    <w:rsid w:val="00FF3BA5"/>
    <w:rsid w:val="00FF3F40"/>
    <w:rsid w:val="00FF644C"/>
    <w:rsid w:val="00FF6C4F"/>
    <w:rsid w:val="00FF75E9"/>
    <w:rsid w:val="00FF76A6"/>
    <w:rsid w:val="00FF7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3cc,#90e8cb,#ccf,#b4e2b8"/>
    </o:shapedefaults>
    <o:shapelayout v:ext="edit">
      <o:idmap v:ext="edit" data="2"/>
    </o:shapelayout>
  </w:shapeDefaults>
  <w:decimalSymbol w:val=","/>
  <w:listSeparator w:val=";"/>
  <w14:docId w14:val="2317F9A8"/>
  <w15:docId w15:val="{32A23CFB-FCE5-4EB3-9979-3476F5207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9519E8"/>
    <w:pPr>
      <w:spacing w:before="60" w:after="60"/>
      <w:jc w:val="both"/>
    </w:pPr>
    <w:rPr>
      <w:rFonts w:ascii="Arial Narrow" w:hAnsi="Arial Narrow"/>
      <w:sz w:val="22"/>
      <w:szCs w:val="22"/>
      <w:lang w:val="fr-FR"/>
    </w:rPr>
  </w:style>
  <w:style w:type="paragraph" w:styleId="Titre1">
    <w:name w:val="heading 1"/>
    <w:basedOn w:val="Normal"/>
    <w:next w:val="Normal"/>
    <w:rsid w:val="009519E8"/>
    <w:pPr>
      <w:keepNext/>
      <w:numPr>
        <w:numId w:val="1"/>
      </w:numPr>
      <w:spacing w:before="24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rsid w:val="009519E8"/>
    <w:pPr>
      <w:keepNext/>
      <w:numPr>
        <w:ilvl w:val="1"/>
        <w:numId w:val="1"/>
      </w:numPr>
      <w:spacing w:before="240"/>
      <w:ind w:left="709" w:hanging="709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rsid w:val="009519E8"/>
    <w:pPr>
      <w:keepNext/>
      <w:spacing w:before="240"/>
      <w:outlineLvl w:val="2"/>
    </w:pPr>
    <w:rPr>
      <w:rFonts w:ascii="Arial" w:hAnsi="Arial" w:cs="Arial"/>
      <w:b/>
      <w:bCs/>
      <w:sz w:val="26"/>
      <w:szCs w:val="26"/>
    </w:rPr>
  </w:style>
  <w:style w:type="paragraph" w:styleId="Titre4">
    <w:name w:val="heading 4"/>
    <w:basedOn w:val="Normal"/>
    <w:next w:val="Normal"/>
    <w:autoRedefine/>
    <w:rsid w:val="009519E8"/>
    <w:pPr>
      <w:keepNext/>
      <w:tabs>
        <w:tab w:val="left" w:pos="543"/>
      </w:tabs>
      <w:spacing w:before="40" w:after="40"/>
      <w:outlineLvl w:val="3"/>
    </w:pPr>
    <w:rPr>
      <w:b/>
    </w:rPr>
  </w:style>
  <w:style w:type="paragraph" w:styleId="Titre5">
    <w:name w:val="heading 5"/>
    <w:basedOn w:val="Normal"/>
    <w:next w:val="Normal"/>
    <w:rsid w:val="009519E8"/>
    <w:pPr>
      <w:spacing w:before="120"/>
      <w:outlineLvl w:val="4"/>
    </w:pPr>
    <w:rPr>
      <w:i/>
    </w:rPr>
  </w:style>
  <w:style w:type="paragraph" w:styleId="Titre6">
    <w:name w:val="heading 6"/>
    <w:basedOn w:val="Titre9"/>
    <w:next w:val="Normal"/>
    <w:rsid w:val="009519E8"/>
    <w:pPr>
      <w:outlineLvl w:val="5"/>
    </w:pPr>
  </w:style>
  <w:style w:type="paragraph" w:styleId="Titre7">
    <w:name w:val="heading 7"/>
    <w:basedOn w:val="Sources"/>
    <w:next w:val="Normal"/>
    <w:rsid w:val="009519E8"/>
    <w:pPr>
      <w:outlineLvl w:val="6"/>
    </w:pPr>
  </w:style>
  <w:style w:type="paragraph" w:styleId="Titre8">
    <w:name w:val="heading 8"/>
    <w:basedOn w:val="Titre7"/>
    <w:next w:val="Normal"/>
    <w:rsid w:val="009519E8"/>
    <w:pPr>
      <w:outlineLvl w:val="7"/>
    </w:pPr>
  </w:style>
  <w:style w:type="paragraph" w:styleId="Titre9">
    <w:name w:val="heading 9"/>
    <w:basedOn w:val="Titre8"/>
    <w:next w:val="Normal"/>
    <w:rsid w:val="009519E8"/>
    <w:pPr>
      <w:outlineLvl w:val="8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itecNormal">
    <w:name w:val="Citec Normal"/>
    <w:link w:val="CitecNormalCar"/>
    <w:qFormat/>
    <w:rsid w:val="009519E8"/>
    <w:pPr>
      <w:spacing w:before="60" w:after="60"/>
      <w:jc w:val="both"/>
    </w:pPr>
    <w:rPr>
      <w:rFonts w:ascii="Arial Narrow" w:hAnsi="Arial Narrow"/>
      <w:sz w:val="22"/>
      <w:szCs w:val="22"/>
      <w:lang w:val="fr-FR"/>
    </w:rPr>
  </w:style>
  <w:style w:type="paragraph" w:customStyle="1" w:styleId="CitecpucesN1">
    <w:name w:val="Citec puces N1"/>
    <w:basedOn w:val="CitecNormal"/>
    <w:qFormat/>
    <w:rsid w:val="009519E8"/>
    <w:pPr>
      <w:numPr>
        <w:numId w:val="3"/>
      </w:numPr>
      <w:tabs>
        <w:tab w:val="clear" w:pos="284"/>
      </w:tabs>
      <w:spacing w:after="100"/>
    </w:pPr>
    <w:rPr>
      <w:lang w:val="fr-CH"/>
    </w:rPr>
  </w:style>
  <w:style w:type="paragraph" w:customStyle="1" w:styleId="Citectitre3">
    <w:name w:val="Citec titre 3"/>
    <w:basedOn w:val="Titre3"/>
    <w:next w:val="CitecNormal"/>
    <w:qFormat/>
    <w:rsid w:val="009519E8"/>
    <w:pPr>
      <w:numPr>
        <w:ilvl w:val="2"/>
        <w:numId w:val="30"/>
      </w:numPr>
      <w:spacing w:after="0"/>
    </w:pPr>
    <w:rPr>
      <w:rFonts w:ascii="Arial Narrow" w:hAnsi="Arial Narrow"/>
      <w:sz w:val="24"/>
    </w:rPr>
  </w:style>
  <w:style w:type="numbering" w:customStyle="1" w:styleId="TitresAnnexes">
    <w:name w:val="Titres Annexes"/>
    <w:uiPriority w:val="99"/>
    <w:rsid w:val="009519E8"/>
    <w:pPr>
      <w:numPr>
        <w:numId w:val="36"/>
      </w:numPr>
    </w:pPr>
  </w:style>
  <w:style w:type="paragraph" w:customStyle="1" w:styleId="LgendeCitec">
    <w:name w:val="Légende Citec"/>
    <w:basedOn w:val="Lgende"/>
    <w:rsid w:val="009519E8"/>
    <w:pPr>
      <w:spacing w:after="120"/>
      <w:ind w:left="-3960"/>
    </w:pPr>
    <w:rPr>
      <w:b w:val="0"/>
      <w:bCs w:val="0"/>
      <w:i w:val="0"/>
      <w:iCs/>
    </w:rPr>
  </w:style>
  <w:style w:type="paragraph" w:styleId="Lgende">
    <w:name w:val="caption"/>
    <w:basedOn w:val="Normal"/>
    <w:next w:val="Normal"/>
    <w:rsid w:val="009519E8"/>
    <w:pPr>
      <w:jc w:val="left"/>
    </w:pPr>
    <w:rPr>
      <w:b/>
      <w:bCs/>
      <w:i/>
      <w:sz w:val="18"/>
      <w:szCs w:val="20"/>
    </w:rPr>
  </w:style>
  <w:style w:type="paragraph" w:customStyle="1" w:styleId="CitectitrefigureA4portrait">
    <w:name w:val="Citec titre figure A4 portrait"/>
    <w:basedOn w:val="Lgende"/>
    <w:next w:val="CitecimageA4portrait"/>
    <w:rsid w:val="009519E8"/>
    <w:pPr>
      <w:pageBreakBefore/>
      <w:framePr w:w="10093" w:h="397" w:hRule="exact" w:wrap="notBeside" w:vAnchor="page" w:hAnchor="page" w:xAlign="center" w:y="568"/>
      <w:shd w:val="clear" w:color="FFFFFF" w:fill="FFFFFF"/>
      <w:tabs>
        <w:tab w:val="left" w:pos="360"/>
      </w:tabs>
    </w:pPr>
    <w:rPr>
      <w:i w:val="0"/>
      <w:sz w:val="24"/>
    </w:rPr>
  </w:style>
  <w:style w:type="paragraph" w:customStyle="1" w:styleId="CitecimageA4portrait">
    <w:name w:val="Citec image A4 portrait"/>
    <w:basedOn w:val="CitecNormal"/>
    <w:next w:val="CitecNormal"/>
    <w:rsid w:val="009519E8"/>
    <w:pPr>
      <w:framePr w:w="10773" w:h="15235" w:hRule="exact" w:wrap="around" w:vAnchor="page" w:hAnchor="page" w:x="568" w:y="965" w:anchorLock="1"/>
      <w:spacing w:before="0" w:after="0"/>
      <w:jc w:val="center"/>
    </w:pPr>
    <w:rPr>
      <w:lang w:val="en-GB"/>
    </w:rPr>
  </w:style>
  <w:style w:type="table" w:styleId="Tableauliste1">
    <w:name w:val="Table List 1"/>
    <w:basedOn w:val="TableauNormal"/>
    <w:rsid w:val="009519E8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rsid w:val="009519E8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customStyle="1" w:styleId="CitecTableauold">
    <w:name w:val="Citec Tableau old"/>
    <w:basedOn w:val="TableauNormal"/>
    <w:rsid w:val="009519E8"/>
    <w:pPr>
      <w:jc w:val="center"/>
    </w:pPr>
    <w:rPr>
      <w:rFonts w:ascii="Arial Narrow" w:hAnsi="Arial Narrow"/>
    </w:rPr>
    <w:tblPr>
      <w:tblStyleRow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6E6E6"/>
      <w:vAlign w:val="center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  <w:tl2br w:val="nil"/>
          <w:tr2bl w:val="nil"/>
        </w:tcBorders>
        <w:shd w:val="solid" w:color="808080" w:fill="FFFFFF"/>
      </w:tcPr>
    </w:tblStylePr>
    <w:tblStylePr w:type="lastRow">
      <w:rPr>
        <w:b/>
      </w:rPr>
    </w:tblStylePr>
    <w:tblStylePr w:type="firstCol">
      <w:pPr>
        <w:jc w:val="left"/>
      </w:p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</w:style>
  <w:style w:type="paragraph" w:customStyle="1" w:styleId="CitecTexteTableau">
    <w:name w:val="Citec Texte Tableau"/>
    <w:rsid w:val="009519E8"/>
    <w:pPr>
      <w:keepNext/>
      <w:keepLines/>
      <w:jc w:val="right"/>
    </w:pPr>
    <w:rPr>
      <w:rFonts w:ascii="Arial Narrow" w:hAnsi="Arial Narrow"/>
      <w:szCs w:val="22"/>
      <w:lang w:val="fr-FR"/>
    </w:rPr>
  </w:style>
  <w:style w:type="paragraph" w:customStyle="1" w:styleId="CitecpucesN2">
    <w:name w:val="Citec puces N2"/>
    <w:basedOn w:val="CitecpucesN1"/>
    <w:qFormat/>
    <w:rsid w:val="009519E8"/>
    <w:pPr>
      <w:numPr>
        <w:ilvl w:val="1"/>
      </w:numPr>
      <w:tabs>
        <w:tab w:val="clear" w:pos="284"/>
      </w:tabs>
      <w:spacing w:after="60"/>
      <w:ind w:left="568" w:hanging="284"/>
    </w:pPr>
  </w:style>
  <w:style w:type="paragraph" w:customStyle="1" w:styleId="CitecpucesN3">
    <w:name w:val="Citec puces N3"/>
    <w:basedOn w:val="CitecpucesN2"/>
    <w:qFormat/>
    <w:rsid w:val="009519E8"/>
    <w:pPr>
      <w:numPr>
        <w:ilvl w:val="2"/>
      </w:numPr>
      <w:tabs>
        <w:tab w:val="clear" w:pos="284"/>
      </w:tabs>
      <w:spacing w:before="0"/>
    </w:pPr>
  </w:style>
  <w:style w:type="paragraph" w:customStyle="1" w:styleId="CitecTitre4">
    <w:name w:val="Citec Titre 4"/>
    <w:basedOn w:val="Titre4"/>
    <w:next w:val="CitecNormal"/>
    <w:qFormat/>
    <w:rsid w:val="009519E8"/>
    <w:pPr>
      <w:numPr>
        <w:ilvl w:val="3"/>
        <w:numId w:val="30"/>
      </w:numPr>
      <w:spacing w:before="120"/>
    </w:pPr>
  </w:style>
  <w:style w:type="paragraph" w:customStyle="1" w:styleId="CitecSources">
    <w:name w:val="Citec Sources"/>
    <w:basedOn w:val="Normal"/>
    <w:rsid w:val="009519E8"/>
    <w:rPr>
      <w:i/>
      <w:sz w:val="16"/>
    </w:rPr>
  </w:style>
  <w:style w:type="character" w:styleId="Lienhypertexte">
    <w:name w:val="Hyperlink"/>
    <w:basedOn w:val="Policepardfaut"/>
    <w:uiPriority w:val="99"/>
    <w:unhideWhenUsed/>
    <w:rsid w:val="009519E8"/>
    <w:rPr>
      <w:color w:val="9F261F" w:themeColor="hyperlink"/>
      <w:u w:val="single"/>
    </w:rPr>
  </w:style>
  <w:style w:type="paragraph" w:styleId="Tabledesillustrations">
    <w:name w:val="table of figures"/>
    <w:basedOn w:val="CitecNormal"/>
    <w:next w:val="CitecNormal"/>
    <w:uiPriority w:val="99"/>
    <w:rsid w:val="009519E8"/>
    <w:pPr>
      <w:ind w:left="992" w:right="397" w:hanging="992"/>
    </w:pPr>
  </w:style>
  <w:style w:type="paragraph" w:styleId="TM2">
    <w:name w:val="toc 2"/>
    <w:basedOn w:val="CitecNormal"/>
    <w:next w:val="CitecNormal"/>
    <w:autoRedefine/>
    <w:uiPriority w:val="39"/>
    <w:rsid w:val="009519E8"/>
    <w:pPr>
      <w:tabs>
        <w:tab w:val="left" w:pos="992"/>
        <w:tab w:val="right" w:pos="6798"/>
      </w:tabs>
      <w:ind w:left="992" w:right="425" w:hanging="567"/>
    </w:pPr>
    <w:rPr>
      <w:bCs/>
      <w:szCs w:val="20"/>
    </w:rPr>
  </w:style>
  <w:style w:type="paragraph" w:styleId="TM1">
    <w:name w:val="toc 1"/>
    <w:basedOn w:val="CitecNormal"/>
    <w:next w:val="CitecNormal"/>
    <w:uiPriority w:val="39"/>
    <w:rsid w:val="009519E8"/>
    <w:pPr>
      <w:tabs>
        <w:tab w:val="right" w:pos="6798"/>
      </w:tabs>
      <w:spacing w:before="120" w:after="0"/>
      <w:ind w:left="425" w:right="425" w:hanging="425"/>
      <w:jc w:val="left"/>
    </w:pPr>
    <w:rPr>
      <w:rFonts w:cs="Arial"/>
      <w:b/>
      <w:bCs/>
      <w:noProof/>
      <w:sz w:val="24"/>
      <w:szCs w:val="24"/>
      <w:lang w:eastAsia="fr-FR"/>
    </w:rPr>
  </w:style>
  <w:style w:type="paragraph" w:styleId="TM3">
    <w:name w:val="toc 3"/>
    <w:basedOn w:val="CitecNormal"/>
    <w:next w:val="CitecNormal"/>
    <w:semiHidden/>
    <w:rsid w:val="009519E8"/>
    <w:pPr>
      <w:tabs>
        <w:tab w:val="right" w:pos="6804"/>
      </w:tabs>
      <w:spacing w:before="0" w:after="0"/>
      <w:ind w:left="992" w:right="425"/>
    </w:pPr>
    <w:rPr>
      <w:i/>
      <w:szCs w:val="20"/>
    </w:rPr>
  </w:style>
  <w:style w:type="paragraph" w:styleId="TM4">
    <w:name w:val="toc 4"/>
    <w:basedOn w:val="TM1"/>
    <w:next w:val="CitecNormal"/>
    <w:autoRedefine/>
    <w:uiPriority w:val="39"/>
    <w:rsid w:val="009519E8"/>
    <w:pPr>
      <w:tabs>
        <w:tab w:val="left" w:pos="992"/>
        <w:tab w:val="left" w:pos="1559"/>
      </w:tabs>
      <w:spacing w:before="60" w:after="60"/>
      <w:ind w:left="992" w:hanging="567"/>
    </w:pPr>
    <w:rPr>
      <w:b w:val="0"/>
      <w:sz w:val="22"/>
      <w:lang w:val="fr-CH"/>
    </w:rPr>
  </w:style>
  <w:style w:type="paragraph" w:styleId="TM5">
    <w:name w:val="toc 5"/>
    <w:basedOn w:val="TM1"/>
    <w:next w:val="Normal"/>
    <w:autoRedefine/>
    <w:uiPriority w:val="39"/>
    <w:rsid w:val="009519E8"/>
    <w:pPr>
      <w:ind w:left="1134" w:hanging="1134"/>
    </w:pPr>
    <w:rPr>
      <w:szCs w:val="22"/>
    </w:rPr>
  </w:style>
  <w:style w:type="paragraph" w:styleId="TM6">
    <w:name w:val="toc 6"/>
    <w:basedOn w:val="TM2"/>
    <w:next w:val="Normal"/>
    <w:autoRedefine/>
    <w:uiPriority w:val="39"/>
    <w:rsid w:val="009519E8"/>
    <w:pPr>
      <w:tabs>
        <w:tab w:val="clear" w:pos="992"/>
        <w:tab w:val="left" w:pos="1134"/>
      </w:tabs>
      <w:ind w:left="1134" w:hanging="709"/>
    </w:pPr>
    <w:rPr>
      <w:noProof/>
      <w:lang w:val="fr-CH"/>
    </w:rPr>
  </w:style>
  <w:style w:type="paragraph" w:styleId="TM7">
    <w:name w:val="toc 7"/>
    <w:basedOn w:val="Normal"/>
    <w:next w:val="Normal"/>
    <w:autoRedefine/>
    <w:semiHidden/>
    <w:rsid w:val="009519E8"/>
    <w:pPr>
      <w:ind w:left="1200"/>
    </w:pPr>
    <w:rPr>
      <w:sz w:val="20"/>
      <w:szCs w:val="20"/>
    </w:rPr>
  </w:style>
  <w:style w:type="paragraph" w:styleId="TM8">
    <w:name w:val="toc 8"/>
    <w:basedOn w:val="Normal"/>
    <w:next w:val="Normal"/>
    <w:autoRedefine/>
    <w:semiHidden/>
    <w:rsid w:val="009519E8"/>
    <w:pPr>
      <w:ind w:left="1440"/>
    </w:pPr>
    <w:rPr>
      <w:sz w:val="20"/>
      <w:szCs w:val="20"/>
    </w:rPr>
  </w:style>
  <w:style w:type="paragraph" w:styleId="TM9">
    <w:name w:val="toc 9"/>
    <w:basedOn w:val="Normal"/>
    <w:next w:val="Normal"/>
    <w:autoRedefine/>
    <w:semiHidden/>
    <w:rsid w:val="009519E8"/>
    <w:pPr>
      <w:ind w:left="1680"/>
    </w:pPr>
    <w:rPr>
      <w:sz w:val="20"/>
      <w:szCs w:val="20"/>
    </w:rPr>
  </w:style>
  <w:style w:type="paragraph" w:customStyle="1" w:styleId="Imagepagedegarde">
    <w:name w:val="Image page de garde"/>
    <w:basedOn w:val="CitecNormal"/>
    <w:rsid w:val="009519E8"/>
    <w:pPr>
      <w:spacing w:before="0" w:after="0"/>
    </w:pPr>
  </w:style>
  <w:style w:type="paragraph" w:customStyle="1" w:styleId="CitecpagedegardeTitre">
    <w:name w:val="Citec page de garde Titre"/>
    <w:basedOn w:val="CitecNormal"/>
    <w:rsid w:val="009519E8"/>
    <w:rPr>
      <w:sz w:val="48"/>
      <w:szCs w:val="48"/>
    </w:rPr>
  </w:style>
  <w:style w:type="paragraph" w:customStyle="1" w:styleId="CitecpagedegardeSous-titre">
    <w:name w:val="Citec page de garde Sous-titre"/>
    <w:basedOn w:val="CitecNormal"/>
    <w:rsid w:val="009519E8"/>
    <w:rPr>
      <w:sz w:val="40"/>
      <w:szCs w:val="40"/>
    </w:rPr>
  </w:style>
  <w:style w:type="paragraph" w:customStyle="1" w:styleId="CitecpagedegardeCommentaires">
    <w:name w:val="Citec page de garde Commentaires"/>
    <w:basedOn w:val="CitecNormal"/>
    <w:rsid w:val="009519E8"/>
    <w:rPr>
      <w:sz w:val="28"/>
      <w:szCs w:val="28"/>
    </w:rPr>
  </w:style>
  <w:style w:type="paragraph" w:customStyle="1" w:styleId="CitecpagedegardeDate">
    <w:name w:val="Citec page de garde Date"/>
    <w:basedOn w:val="CitecNormal"/>
    <w:rsid w:val="009519E8"/>
    <w:pPr>
      <w:jc w:val="left"/>
    </w:pPr>
  </w:style>
  <w:style w:type="paragraph" w:customStyle="1" w:styleId="CitecpagedegardeMandant">
    <w:name w:val="Citec page de garde Mandant"/>
    <w:basedOn w:val="CitecNormal"/>
    <w:rsid w:val="009519E8"/>
    <w:rPr>
      <w:b/>
      <w:sz w:val="28"/>
      <w:szCs w:val="28"/>
    </w:rPr>
  </w:style>
  <w:style w:type="paragraph" w:customStyle="1" w:styleId="StyleCitecimageA4portraitGauche-063cm">
    <w:name w:val="Style Citec image A4 portrait + Gauche :  -0.63 cm"/>
    <w:basedOn w:val="CitecimageA4portrait"/>
    <w:rsid w:val="009519E8"/>
    <w:pPr>
      <w:framePr w:wrap="around"/>
      <w:ind w:left="567"/>
    </w:pPr>
    <w:rPr>
      <w:szCs w:val="20"/>
    </w:rPr>
  </w:style>
  <w:style w:type="paragraph" w:customStyle="1" w:styleId="StyleCitecimageA4portraitGauche-063cm1">
    <w:name w:val="Style Citec image A4 portrait + Gauche :  -0.63 cm1"/>
    <w:basedOn w:val="CitecimageA4portrait"/>
    <w:rsid w:val="009519E8"/>
    <w:pPr>
      <w:framePr w:wrap="around"/>
      <w:ind w:left="-567" w:right="-567"/>
    </w:pPr>
    <w:rPr>
      <w:szCs w:val="20"/>
    </w:rPr>
  </w:style>
  <w:style w:type="paragraph" w:customStyle="1" w:styleId="Citecimagetexteavecmarge">
    <w:name w:val="Citec image texte avec marge"/>
    <w:basedOn w:val="CitecNormal"/>
    <w:rsid w:val="009519E8"/>
    <w:pPr>
      <w:jc w:val="center"/>
    </w:pPr>
  </w:style>
  <w:style w:type="paragraph" w:customStyle="1" w:styleId="CitecLgendeFiguredansletexte">
    <w:name w:val="Citec Légende Figure dans le texte"/>
    <w:basedOn w:val="Lgende"/>
    <w:next w:val="CitecNormal"/>
    <w:rsid w:val="009519E8"/>
    <w:pPr>
      <w:pBdr>
        <w:top w:val="single" w:sz="4" w:space="1" w:color="auto"/>
      </w:pBdr>
      <w:spacing w:before="240" w:after="240"/>
    </w:pPr>
    <w:rPr>
      <w:i w:val="0"/>
    </w:rPr>
  </w:style>
  <w:style w:type="paragraph" w:customStyle="1" w:styleId="Citecimagetextesansmarge">
    <w:name w:val="Citec image texte sans marge"/>
    <w:basedOn w:val="Citecimagetexteavecmarge"/>
    <w:rsid w:val="009519E8"/>
    <w:pPr>
      <w:keepNext/>
      <w:keepLines/>
      <w:framePr w:w="10773" w:wrap="notBeside" w:vAnchor="text" w:hAnchor="page" w:x="568" w:y="1"/>
    </w:pPr>
  </w:style>
  <w:style w:type="paragraph" w:customStyle="1" w:styleId="StyleCitecimagetextesansmargeJustifi">
    <w:name w:val="Style Citec image texte sans marge + Justifié"/>
    <w:basedOn w:val="Citecimagetextesansmarge"/>
    <w:rsid w:val="009519E8"/>
    <w:pPr>
      <w:framePr w:wrap="notBeside"/>
    </w:pPr>
    <w:rPr>
      <w:szCs w:val="20"/>
    </w:rPr>
  </w:style>
  <w:style w:type="paragraph" w:styleId="Pieddepage">
    <w:name w:val="footer"/>
    <w:basedOn w:val="Normal"/>
    <w:rsid w:val="009519E8"/>
    <w:pPr>
      <w:tabs>
        <w:tab w:val="center" w:pos="4536"/>
        <w:tab w:val="right" w:pos="9072"/>
      </w:tabs>
    </w:pPr>
  </w:style>
  <w:style w:type="paragraph" w:customStyle="1" w:styleId="CitecPieddepage">
    <w:name w:val="Citec Pied de page"/>
    <w:rsid w:val="009519E8"/>
    <w:pPr>
      <w:framePr w:w="9639" w:h="851" w:hRule="exact" w:wrap="around" w:vAnchor="page" w:hAnchor="page" w:x="1135" w:yAlign="bottom"/>
      <w:tabs>
        <w:tab w:val="right" w:pos="9582"/>
      </w:tabs>
    </w:pPr>
    <w:rPr>
      <w:rFonts w:ascii="Arial Narrow" w:hAnsi="Arial Narrow"/>
      <w:sz w:val="16"/>
      <w:szCs w:val="24"/>
      <w:lang w:val="fr-FR" w:eastAsia="fr-FR"/>
    </w:rPr>
  </w:style>
  <w:style w:type="character" w:styleId="Numrodepage">
    <w:name w:val="page number"/>
    <w:basedOn w:val="Policepardfaut"/>
    <w:rsid w:val="009519E8"/>
  </w:style>
  <w:style w:type="paragraph" w:customStyle="1" w:styleId="CitecEn-tte">
    <w:name w:val="Citec En-tête"/>
    <w:link w:val="CitecEn-tteCar"/>
    <w:rsid w:val="009519E8"/>
    <w:pPr>
      <w:framePr w:w="9639" w:wrap="around" w:vAnchor="page" w:hAnchor="page" w:x="1135" w:y="852"/>
      <w:tabs>
        <w:tab w:val="right" w:pos="10773"/>
      </w:tabs>
    </w:pPr>
    <w:rPr>
      <w:rFonts w:ascii="Arial Narrow" w:hAnsi="Arial Narrow" w:cs="Arial"/>
      <w:sz w:val="16"/>
      <w:szCs w:val="24"/>
      <w:lang w:val="fr-FR" w:eastAsia="fr-FR"/>
    </w:rPr>
  </w:style>
  <w:style w:type="paragraph" w:customStyle="1" w:styleId="CitecEn-ttepaire">
    <w:name w:val="Citec En-tête paire"/>
    <w:basedOn w:val="CitecEn-tte"/>
    <w:link w:val="CitecEn-ttepaireCar"/>
    <w:rsid w:val="009519E8"/>
    <w:pPr>
      <w:framePr w:wrap="around"/>
      <w:tabs>
        <w:tab w:val="clear" w:pos="10773"/>
        <w:tab w:val="right" w:pos="6804"/>
        <w:tab w:val="right" w:pos="9582"/>
      </w:tabs>
      <w:ind w:right="-6"/>
    </w:pPr>
  </w:style>
  <w:style w:type="paragraph" w:customStyle="1" w:styleId="CitecEn-tteimpaire">
    <w:name w:val="Citec En-tête impaire"/>
    <w:basedOn w:val="CitecEn-tte"/>
    <w:link w:val="CitecEn-tteimpaireCar"/>
    <w:rsid w:val="009519E8"/>
    <w:pPr>
      <w:framePr w:wrap="around"/>
      <w:tabs>
        <w:tab w:val="clear" w:pos="10773"/>
        <w:tab w:val="left" w:pos="2835"/>
        <w:tab w:val="right" w:pos="9582"/>
      </w:tabs>
    </w:pPr>
  </w:style>
  <w:style w:type="character" w:customStyle="1" w:styleId="CitecEn-tteCar">
    <w:name w:val="Citec En-tête Car"/>
    <w:link w:val="CitecEn-tte"/>
    <w:rsid w:val="009519E8"/>
    <w:rPr>
      <w:rFonts w:ascii="Arial Narrow" w:hAnsi="Arial Narrow" w:cs="Arial"/>
      <w:sz w:val="16"/>
      <w:szCs w:val="24"/>
      <w:lang w:val="fr-FR" w:eastAsia="fr-FR"/>
    </w:rPr>
  </w:style>
  <w:style w:type="character" w:customStyle="1" w:styleId="CitecEn-tteimpaireCar">
    <w:name w:val="Citec En-tête impaire Car"/>
    <w:basedOn w:val="CitecEn-tteCar"/>
    <w:link w:val="CitecEn-tteimpaire"/>
    <w:rsid w:val="009519E8"/>
    <w:rPr>
      <w:rFonts w:ascii="Arial Narrow" w:hAnsi="Arial Narrow" w:cs="Arial"/>
      <w:sz w:val="16"/>
      <w:szCs w:val="24"/>
      <w:lang w:val="fr-FR" w:eastAsia="fr-FR"/>
    </w:rPr>
  </w:style>
  <w:style w:type="paragraph" w:styleId="Notedebasdepage">
    <w:name w:val="footnote text"/>
    <w:basedOn w:val="Normal"/>
    <w:link w:val="NotedebasdepageCar"/>
    <w:semiHidden/>
    <w:rsid w:val="009519E8"/>
    <w:rPr>
      <w:sz w:val="20"/>
      <w:szCs w:val="20"/>
    </w:rPr>
  </w:style>
  <w:style w:type="character" w:styleId="Appelnotedebasdep">
    <w:name w:val="footnote reference"/>
    <w:semiHidden/>
    <w:rsid w:val="009519E8"/>
    <w:rPr>
      <w:vertAlign w:val="superscript"/>
    </w:rPr>
  </w:style>
  <w:style w:type="paragraph" w:customStyle="1" w:styleId="CitecNotedebasdepage">
    <w:name w:val="Citec Note de bas de page"/>
    <w:basedOn w:val="Notedebasdepage"/>
    <w:link w:val="CitecNotedebasdepageCar"/>
    <w:rsid w:val="009519E8"/>
    <w:pPr>
      <w:tabs>
        <w:tab w:val="left" w:pos="284"/>
      </w:tabs>
      <w:ind w:left="284" w:hanging="284"/>
    </w:pPr>
    <w:rPr>
      <w:i/>
      <w:lang w:val="fr-CH"/>
    </w:rPr>
  </w:style>
  <w:style w:type="character" w:customStyle="1" w:styleId="NotedebasdepageCar">
    <w:name w:val="Note de bas de page Car"/>
    <w:link w:val="Notedebasdepage"/>
    <w:semiHidden/>
    <w:rsid w:val="009519E8"/>
    <w:rPr>
      <w:rFonts w:ascii="Arial Narrow" w:hAnsi="Arial Narrow"/>
      <w:lang w:val="fr-FR"/>
    </w:rPr>
  </w:style>
  <w:style w:type="character" w:customStyle="1" w:styleId="CitecNotedebasdepageCar">
    <w:name w:val="Citec Note de bas de page Car"/>
    <w:link w:val="CitecNotedebasdepage"/>
    <w:rsid w:val="009519E8"/>
    <w:rPr>
      <w:rFonts w:ascii="Arial Narrow" w:hAnsi="Arial Narrow"/>
      <w:i/>
    </w:rPr>
  </w:style>
  <w:style w:type="paragraph" w:customStyle="1" w:styleId="CitecEncart">
    <w:name w:val="Citec Encart"/>
    <w:basedOn w:val="CitecNormal"/>
    <w:link w:val="CitecEncartCar"/>
    <w:rsid w:val="009519E8"/>
    <w:pPr>
      <w:shd w:val="clear" w:color="auto" w:fill="F3F3F3"/>
    </w:pPr>
  </w:style>
  <w:style w:type="paragraph" w:customStyle="1" w:styleId="CitecSlogan">
    <w:name w:val="Citec Slogan"/>
    <w:basedOn w:val="CitecNormal"/>
    <w:link w:val="CitecSloganCar"/>
    <w:rsid w:val="009519E8"/>
    <w:pPr>
      <w:spacing w:before="120" w:after="120"/>
      <w:contextualSpacing/>
    </w:pPr>
    <w:rPr>
      <w:b/>
      <w:i/>
    </w:rPr>
  </w:style>
  <w:style w:type="paragraph" w:customStyle="1" w:styleId="CitecConclusionpartielle">
    <w:name w:val="Citec Conclusion partielle"/>
    <w:basedOn w:val="CitecNormal"/>
    <w:rsid w:val="009519E8"/>
    <w:pPr>
      <w:pBdr>
        <w:top w:val="single" w:sz="4" w:space="1" w:color="999999" w:shadow="1"/>
        <w:left w:val="single" w:sz="4" w:space="4" w:color="999999" w:shadow="1"/>
        <w:bottom w:val="single" w:sz="4" w:space="1" w:color="999999" w:shadow="1"/>
        <w:right w:val="single" w:sz="4" w:space="4" w:color="999999" w:shadow="1"/>
      </w:pBdr>
      <w:shd w:val="clear" w:color="auto" w:fill="F3F3F3"/>
      <w:spacing w:before="360" w:after="360"/>
      <w:contextualSpacing/>
    </w:pPr>
  </w:style>
  <w:style w:type="paragraph" w:customStyle="1" w:styleId="CitecListe1">
    <w:name w:val="Citec Liste 1"/>
    <w:basedOn w:val="CitecNormal"/>
    <w:rsid w:val="009519E8"/>
    <w:pPr>
      <w:numPr>
        <w:numId w:val="2"/>
      </w:numPr>
      <w:tabs>
        <w:tab w:val="clear" w:pos="284"/>
      </w:tabs>
    </w:pPr>
  </w:style>
  <w:style w:type="paragraph" w:customStyle="1" w:styleId="CitecListe2">
    <w:name w:val="Citec Liste 2"/>
    <w:basedOn w:val="CitecListe1"/>
    <w:rsid w:val="009519E8"/>
    <w:pPr>
      <w:numPr>
        <w:ilvl w:val="1"/>
      </w:numPr>
      <w:tabs>
        <w:tab w:val="clear" w:pos="284"/>
      </w:tabs>
      <w:ind w:left="568" w:hanging="284"/>
    </w:pPr>
  </w:style>
  <w:style w:type="paragraph" w:customStyle="1" w:styleId="CitecListe3">
    <w:name w:val="Citec Liste 3"/>
    <w:basedOn w:val="CitecListe2"/>
    <w:rsid w:val="009519E8"/>
    <w:pPr>
      <w:numPr>
        <w:ilvl w:val="2"/>
      </w:numPr>
      <w:tabs>
        <w:tab w:val="clear" w:pos="284"/>
      </w:tabs>
      <w:spacing w:before="0"/>
    </w:pPr>
  </w:style>
  <w:style w:type="paragraph" w:customStyle="1" w:styleId="Sources">
    <w:name w:val="Sources"/>
    <w:basedOn w:val="Normal"/>
    <w:rsid w:val="009519E8"/>
    <w:rPr>
      <w:i/>
      <w:sz w:val="16"/>
    </w:rPr>
  </w:style>
  <w:style w:type="numbering" w:styleId="111111">
    <w:name w:val="Outline List 2"/>
    <w:basedOn w:val="Aucuneliste"/>
    <w:semiHidden/>
    <w:rsid w:val="009519E8"/>
    <w:pPr>
      <w:numPr>
        <w:numId w:val="16"/>
      </w:numPr>
    </w:pPr>
  </w:style>
  <w:style w:type="paragraph" w:customStyle="1" w:styleId="Retrait">
    <w:name w:val="Retrait"/>
    <w:basedOn w:val="Normal"/>
    <w:link w:val="RetraitCar"/>
    <w:rsid w:val="009519E8"/>
    <w:pPr>
      <w:tabs>
        <w:tab w:val="num" w:pos="357"/>
      </w:tabs>
      <w:ind w:left="357" w:hanging="357"/>
    </w:pPr>
  </w:style>
  <w:style w:type="character" w:customStyle="1" w:styleId="CitecLgendeA4Car">
    <w:name w:val="Citec Légende A4 Car"/>
    <w:basedOn w:val="CitecimageA4vCar"/>
    <w:link w:val="CitecLgendeA4"/>
    <w:rsid w:val="009519E8"/>
    <w:rPr>
      <w:rFonts w:ascii="Arial Narrow" w:hAnsi="Arial Narrow"/>
      <w:b/>
      <w:i/>
      <w:sz w:val="18"/>
      <w:szCs w:val="22"/>
      <w:shd w:val="clear" w:color="auto" w:fill="FFFFFF"/>
      <w:lang w:val="fr-FR"/>
    </w:rPr>
  </w:style>
  <w:style w:type="paragraph" w:customStyle="1" w:styleId="Titretableau">
    <w:name w:val="Titre tableau"/>
    <w:basedOn w:val="Normal"/>
    <w:rsid w:val="009519E8"/>
    <w:rPr>
      <w:b/>
      <w:i/>
    </w:rPr>
  </w:style>
  <w:style w:type="paragraph" w:styleId="Textedebulles">
    <w:name w:val="Balloon Text"/>
    <w:basedOn w:val="Normal"/>
    <w:semiHidden/>
    <w:rsid w:val="009519E8"/>
    <w:rPr>
      <w:rFonts w:ascii="Tahoma" w:hAnsi="Tahoma" w:cs="Tahoma"/>
      <w:sz w:val="16"/>
      <w:szCs w:val="16"/>
    </w:rPr>
  </w:style>
  <w:style w:type="paragraph" w:customStyle="1" w:styleId="Tableau">
    <w:name w:val="Tableau"/>
    <w:basedOn w:val="Normal"/>
    <w:rsid w:val="009519E8"/>
    <w:pPr>
      <w:spacing w:after="0"/>
      <w:jc w:val="right"/>
    </w:pPr>
  </w:style>
  <w:style w:type="paragraph" w:customStyle="1" w:styleId="Auteurdate">
    <w:name w:val="Auteur + date"/>
    <w:basedOn w:val="Normal"/>
    <w:semiHidden/>
    <w:rsid w:val="009519E8"/>
    <w:pPr>
      <w:spacing w:before="120" w:after="240"/>
    </w:pPr>
    <w:rPr>
      <w:b/>
      <w:noProof/>
      <w:sz w:val="24"/>
      <w:bdr w:val="single" w:sz="4" w:space="0" w:color="FFFFFF"/>
    </w:rPr>
  </w:style>
  <w:style w:type="paragraph" w:customStyle="1" w:styleId="retrait2">
    <w:name w:val="retrait2"/>
    <w:basedOn w:val="Normal"/>
    <w:link w:val="retrait2Car"/>
    <w:rsid w:val="009519E8"/>
    <w:pPr>
      <w:numPr>
        <w:numId w:val="11"/>
      </w:numPr>
    </w:pPr>
  </w:style>
  <w:style w:type="character" w:styleId="Marquedecommentaire">
    <w:name w:val="annotation reference"/>
    <w:semiHidden/>
    <w:rsid w:val="009519E8"/>
    <w:rPr>
      <w:sz w:val="16"/>
      <w:szCs w:val="16"/>
    </w:rPr>
  </w:style>
  <w:style w:type="paragraph" w:styleId="Commentaire">
    <w:name w:val="annotation text"/>
    <w:basedOn w:val="Normal"/>
    <w:semiHidden/>
    <w:rsid w:val="009519E8"/>
    <w:rPr>
      <w:sz w:val="20"/>
      <w:szCs w:val="20"/>
    </w:rPr>
  </w:style>
  <w:style w:type="paragraph" w:styleId="Objetducommentaire">
    <w:name w:val="annotation subject"/>
    <w:basedOn w:val="Commentaire"/>
    <w:next w:val="Commentaire"/>
    <w:semiHidden/>
    <w:rsid w:val="009519E8"/>
    <w:rPr>
      <w:b/>
      <w:bCs/>
    </w:rPr>
  </w:style>
  <w:style w:type="numbering" w:styleId="1ai">
    <w:name w:val="Outline List 1"/>
    <w:basedOn w:val="Aucuneliste"/>
    <w:semiHidden/>
    <w:rsid w:val="009519E8"/>
    <w:pPr>
      <w:numPr>
        <w:numId w:val="17"/>
      </w:numPr>
    </w:pPr>
  </w:style>
  <w:style w:type="paragraph" w:customStyle="1" w:styleId="CitecTitre2">
    <w:name w:val="Citec Titre 2"/>
    <w:basedOn w:val="Titre2"/>
    <w:next w:val="CitecNormal"/>
    <w:qFormat/>
    <w:rsid w:val="009519E8"/>
    <w:pPr>
      <w:numPr>
        <w:numId w:val="30"/>
      </w:numPr>
      <w:spacing w:before="360" w:after="120"/>
    </w:pPr>
    <w:rPr>
      <w:rFonts w:ascii="Arial Narrow" w:hAnsi="Arial Narrow"/>
      <w:i w:val="0"/>
    </w:rPr>
  </w:style>
  <w:style w:type="character" w:styleId="AcronymeHTML">
    <w:name w:val="HTML Acronym"/>
    <w:basedOn w:val="Policepardfaut"/>
    <w:semiHidden/>
    <w:rsid w:val="009519E8"/>
  </w:style>
  <w:style w:type="paragraph" w:styleId="Adressedestinataire">
    <w:name w:val="envelope address"/>
    <w:basedOn w:val="Normal"/>
    <w:semiHidden/>
    <w:rsid w:val="009519E8"/>
    <w:pPr>
      <w:framePr w:w="7938" w:h="1985" w:hRule="exact" w:hSpace="141" w:wrap="auto" w:hAnchor="page" w:xAlign="center" w:yAlign="bottom"/>
      <w:ind w:left="2835"/>
    </w:pPr>
    <w:rPr>
      <w:rFonts w:ascii="Arial" w:hAnsi="Arial" w:cs="Arial"/>
      <w:sz w:val="24"/>
      <w:szCs w:val="24"/>
    </w:rPr>
  </w:style>
  <w:style w:type="paragraph" w:styleId="Adresseexpditeur">
    <w:name w:val="envelope return"/>
    <w:basedOn w:val="Normal"/>
    <w:semiHidden/>
    <w:rsid w:val="009519E8"/>
    <w:rPr>
      <w:rFonts w:ascii="Arial" w:hAnsi="Arial" w:cs="Arial"/>
      <w:sz w:val="20"/>
      <w:szCs w:val="20"/>
    </w:rPr>
  </w:style>
  <w:style w:type="paragraph" w:styleId="AdresseHTML">
    <w:name w:val="HTML Address"/>
    <w:basedOn w:val="Normal"/>
    <w:semiHidden/>
    <w:rsid w:val="009519E8"/>
    <w:rPr>
      <w:i/>
      <w:iCs/>
    </w:rPr>
  </w:style>
  <w:style w:type="numbering" w:styleId="ArticleSection">
    <w:name w:val="Outline List 3"/>
    <w:basedOn w:val="Aucuneliste"/>
    <w:semiHidden/>
    <w:rsid w:val="009519E8"/>
    <w:pPr>
      <w:numPr>
        <w:numId w:val="18"/>
      </w:numPr>
    </w:pPr>
  </w:style>
  <w:style w:type="character" w:styleId="CitationHTML">
    <w:name w:val="HTML Cite"/>
    <w:semiHidden/>
    <w:rsid w:val="009519E8"/>
    <w:rPr>
      <w:i/>
      <w:iCs/>
    </w:rPr>
  </w:style>
  <w:style w:type="table" w:styleId="Tableauclassique1">
    <w:name w:val="Table Classic 1"/>
    <w:basedOn w:val="TableauNormal"/>
    <w:semiHidden/>
    <w:rsid w:val="009519E8"/>
    <w:pPr>
      <w:spacing w:after="12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semiHidden/>
    <w:rsid w:val="009519E8"/>
    <w:pPr>
      <w:spacing w:after="12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semiHidden/>
    <w:rsid w:val="009519E8"/>
    <w:pPr>
      <w:spacing w:after="120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semiHidden/>
    <w:rsid w:val="009519E8"/>
    <w:pPr>
      <w:spacing w:after="120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ClavierHTML">
    <w:name w:val="HTML Keyboard"/>
    <w:semiHidden/>
    <w:rsid w:val="009519E8"/>
    <w:rPr>
      <w:rFonts w:ascii="Courier New" w:hAnsi="Courier New" w:cs="Courier New"/>
      <w:sz w:val="20"/>
      <w:szCs w:val="20"/>
    </w:rPr>
  </w:style>
  <w:style w:type="character" w:styleId="CodeHTML">
    <w:name w:val="HTML Code"/>
    <w:semiHidden/>
    <w:rsid w:val="009519E8"/>
    <w:rPr>
      <w:rFonts w:ascii="Courier New" w:hAnsi="Courier New" w:cs="Courier New"/>
      <w:sz w:val="20"/>
      <w:szCs w:val="20"/>
    </w:rPr>
  </w:style>
  <w:style w:type="table" w:styleId="Colonnesdetableau1">
    <w:name w:val="Table Columns 1"/>
    <w:basedOn w:val="TableauNormal"/>
    <w:semiHidden/>
    <w:rsid w:val="009519E8"/>
    <w:pPr>
      <w:spacing w:after="120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semiHidden/>
    <w:rsid w:val="009519E8"/>
    <w:pPr>
      <w:spacing w:after="12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semiHidden/>
    <w:rsid w:val="009519E8"/>
    <w:pPr>
      <w:spacing w:after="120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semiHidden/>
    <w:rsid w:val="009519E8"/>
    <w:pPr>
      <w:spacing w:after="12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semiHidden/>
    <w:rsid w:val="009519E8"/>
    <w:pPr>
      <w:spacing w:after="120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aucolor1">
    <w:name w:val="Table Colorful 1"/>
    <w:basedOn w:val="TableauNormal"/>
    <w:semiHidden/>
    <w:rsid w:val="009519E8"/>
    <w:pPr>
      <w:spacing w:after="12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semiHidden/>
    <w:rsid w:val="009519E8"/>
    <w:pPr>
      <w:spacing w:after="12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semiHidden/>
    <w:rsid w:val="009519E8"/>
    <w:pPr>
      <w:spacing w:after="120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contemporain">
    <w:name w:val="Table Contemporary"/>
    <w:basedOn w:val="TableauNormal"/>
    <w:semiHidden/>
    <w:rsid w:val="009519E8"/>
    <w:pPr>
      <w:spacing w:after="120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Corpsdetexte">
    <w:name w:val="Body Text"/>
    <w:basedOn w:val="Normal"/>
    <w:semiHidden/>
    <w:rsid w:val="009519E8"/>
  </w:style>
  <w:style w:type="paragraph" w:styleId="Corpsdetexte2">
    <w:name w:val="Body Text 2"/>
    <w:basedOn w:val="Normal"/>
    <w:semiHidden/>
    <w:rsid w:val="009519E8"/>
    <w:pPr>
      <w:spacing w:line="480" w:lineRule="auto"/>
    </w:pPr>
  </w:style>
  <w:style w:type="paragraph" w:styleId="Corpsdetexte3">
    <w:name w:val="Body Text 3"/>
    <w:basedOn w:val="Normal"/>
    <w:semiHidden/>
    <w:rsid w:val="009519E8"/>
    <w:rPr>
      <w:sz w:val="16"/>
      <w:szCs w:val="16"/>
    </w:rPr>
  </w:style>
  <w:style w:type="paragraph" w:styleId="Date">
    <w:name w:val="Date"/>
    <w:basedOn w:val="Normal"/>
    <w:next w:val="Normal"/>
    <w:semiHidden/>
    <w:rsid w:val="009519E8"/>
  </w:style>
  <w:style w:type="character" w:styleId="DfinitionHTML">
    <w:name w:val="HTML Definition"/>
    <w:semiHidden/>
    <w:rsid w:val="009519E8"/>
    <w:rPr>
      <w:i/>
      <w:iCs/>
    </w:rPr>
  </w:style>
  <w:style w:type="table" w:styleId="Effetsdetableau3D2">
    <w:name w:val="Table 3D effects 2"/>
    <w:basedOn w:val="TableauNormal"/>
    <w:semiHidden/>
    <w:rsid w:val="009519E8"/>
    <w:pPr>
      <w:spacing w:after="12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1">
    <w:name w:val="Table 3D effects 1"/>
    <w:basedOn w:val="TableauNormal"/>
    <w:semiHidden/>
    <w:rsid w:val="009519E8"/>
    <w:pPr>
      <w:spacing w:after="12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semiHidden/>
    <w:rsid w:val="009519E8"/>
    <w:pPr>
      <w:spacing w:after="12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gant">
    <w:name w:val="Table Elegant"/>
    <w:basedOn w:val="TableauNormal"/>
    <w:semiHidden/>
    <w:rsid w:val="009519E8"/>
    <w:pPr>
      <w:spacing w:after="12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lev">
    <w:name w:val="Strong"/>
    <w:uiPriority w:val="22"/>
    <w:rsid w:val="009519E8"/>
    <w:rPr>
      <w:b/>
      <w:bCs/>
    </w:rPr>
  </w:style>
  <w:style w:type="table" w:styleId="Grilledetableau1">
    <w:name w:val="Table Grid 1"/>
    <w:basedOn w:val="TableauNormal"/>
    <w:semiHidden/>
    <w:rsid w:val="009519E8"/>
    <w:pPr>
      <w:spacing w:after="12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semiHidden/>
    <w:rsid w:val="009519E8"/>
    <w:pPr>
      <w:spacing w:after="12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semiHidden/>
    <w:rsid w:val="009519E8"/>
    <w:pPr>
      <w:spacing w:after="12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semiHidden/>
    <w:rsid w:val="009519E8"/>
    <w:pPr>
      <w:spacing w:after="120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semiHidden/>
    <w:rsid w:val="009519E8"/>
    <w:pPr>
      <w:spacing w:after="12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semiHidden/>
    <w:rsid w:val="009519E8"/>
    <w:pPr>
      <w:spacing w:after="12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semiHidden/>
    <w:rsid w:val="009519E8"/>
    <w:pPr>
      <w:spacing w:after="12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semiHidden/>
    <w:rsid w:val="009519E8"/>
    <w:pPr>
      <w:spacing w:after="12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utableau">
    <w:name w:val="Table Grid"/>
    <w:basedOn w:val="TableauNormal"/>
    <w:semiHidden/>
    <w:rsid w:val="009519E8"/>
    <w:pPr>
      <w:spacing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9519E8"/>
    <w:rPr>
      <w:color w:val="605E5C"/>
      <w:shd w:val="clear" w:color="auto" w:fill="E1DFDD"/>
    </w:rPr>
  </w:style>
  <w:style w:type="paragraph" w:styleId="Liste">
    <w:name w:val="List"/>
    <w:basedOn w:val="Normal"/>
    <w:semiHidden/>
    <w:rsid w:val="009519E8"/>
    <w:pPr>
      <w:ind w:left="283" w:hanging="283"/>
    </w:pPr>
  </w:style>
  <w:style w:type="paragraph" w:styleId="Liste2">
    <w:name w:val="List 2"/>
    <w:basedOn w:val="Normal"/>
    <w:semiHidden/>
    <w:rsid w:val="009519E8"/>
    <w:pPr>
      <w:ind w:left="566" w:hanging="283"/>
    </w:pPr>
  </w:style>
  <w:style w:type="paragraph" w:styleId="Liste3">
    <w:name w:val="List 3"/>
    <w:basedOn w:val="Normal"/>
    <w:semiHidden/>
    <w:rsid w:val="009519E8"/>
    <w:pPr>
      <w:ind w:left="849" w:hanging="283"/>
    </w:pPr>
  </w:style>
  <w:style w:type="paragraph" w:styleId="Liste4">
    <w:name w:val="List 4"/>
    <w:basedOn w:val="Normal"/>
    <w:semiHidden/>
    <w:rsid w:val="009519E8"/>
    <w:pPr>
      <w:ind w:left="1132" w:hanging="283"/>
    </w:pPr>
  </w:style>
  <w:style w:type="paragraph" w:styleId="Liste5">
    <w:name w:val="List 5"/>
    <w:basedOn w:val="Normal"/>
    <w:semiHidden/>
    <w:rsid w:val="009519E8"/>
    <w:pPr>
      <w:ind w:left="1415" w:hanging="283"/>
    </w:pPr>
  </w:style>
  <w:style w:type="paragraph" w:styleId="Listenumros">
    <w:name w:val="List Number"/>
    <w:basedOn w:val="Normal"/>
    <w:semiHidden/>
    <w:rsid w:val="009519E8"/>
    <w:pPr>
      <w:numPr>
        <w:numId w:val="7"/>
      </w:numPr>
    </w:pPr>
  </w:style>
  <w:style w:type="paragraph" w:styleId="Listenumros2">
    <w:name w:val="List Number 2"/>
    <w:basedOn w:val="Normal"/>
    <w:semiHidden/>
    <w:rsid w:val="009519E8"/>
    <w:pPr>
      <w:numPr>
        <w:numId w:val="6"/>
      </w:numPr>
    </w:pPr>
  </w:style>
  <w:style w:type="paragraph" w:styleId="Listenumros3">
    <w:name w:val="List Number 3"/>
    <w:basedOn w:val="Normal"/>
    <w:semiHidden/>
    <w:rsid w:val="009519E8"/>
    <w:pPr>
      <w:numPr>
        <w:numId w:val="5"/>
      </w:numPr>
    </w:pPr>
  </w:style>
  <w:style w:type="paragraph" w:styleId="Listenumros4">
    <w:name w:val="List Number 4"/>
    <w:basedOn w:val="Normal"/>
    <w:semiHidden/>
    <w:rsid w:val="009519E8"/>
    <w:pPr>
      <w:numPr>
        <w:numId w:val="12"/>
      </w:numPr>
    </w:pPr>
  </w:style>
  <w:style w:type="paragraph" w:styleId="Listenumros5">
    <w:name w:val="List Number 5"/>
    <w:basedOn w:val="Normal"/>
    <w:semiHidden/>
    <w:rsid w:val="009519E8"/>
    <w:pPr>
      <w:numPr>
        <w:numId w:val="13"/>
      </w:numPr>
    </w:pPr>
  </w:style>
  <w:style w:type="paragraph" w:styleId="Listepuces">
    <w:name w:val="List Bullet"/>
    <w:basedOn w:val="Normal"/>
    <w:autoRedefine/>
    <w:semiHidden/>
    <w:rsid w:val="009519E8"/>
    <w:pPr>
      <w:numPr>
        <w:numId w:val="8"/>
      </w:numPr>
    </w:pPr>
  </w:style>
  <w:style w:type="paragraph" w:styleId="Listepuces2">
    <w:name w:val="List Bullet 2"/>
    <w:basedOn w:val="Normal"/>
    <w:autoRedefine/>
    <w:semiHidden/>
    <w:rsid w:val="009519E8"/>
    <w:pPr>
      <w:numPr>
        <w:numId w:val="9"/>
      </w:numPr>
    </w:pPr>
  </w:style>
  <w:style w:type="paragraph" w:styleId="Listepuces3">
    <w:name w:val="List Bullet 3"/>
    <w:basedOn w:val="Normal"/>
    <w:autoRedefine/>
    <w:semiHidden/>
    <w:rsid w:val="009519E8"/>
    <w:pPr>
      <w:numPr>
        <w:numId w:val="10"/>
      </w:numPr>
    </w:pPr>
  </w:style>
  <w:style w:type="paragraph" w:styleId="Listepuces4">
    <w:name w:val="List Bullet 4"/>
    <w:basedOn w:val="Normal"/>
    <w:autoRedefine/>
    <w:semiHidden/>
    <w:rsid w:val="009519E8"/>
    <w:pPr>
      <w:numPr>
        <w:numId w:val="14"/>
      </w:numPr>
    </w:pPr>
  </w:style>
  <w:style w:type="paragraph" w:styleId="Listepuces5">
    <w:name w:val="List Bullet 5"/>
    <w:basedOn w:val="Normal"/>
    <w:autoRedefine/>
    <w:semiHidden/>
    <w:rsid w:val="009519E8"/>
    <w:pPr>
      <w:numPr>
        <w:numId w:val="15"/>
      </w:numPr>
    </w:pPr>
  </w:style>
  <w:style w:type="paragraph" w:styleId="Listecontinue">
    <w:name w:val="List Continue"/>
    <w:basedOn w:val="Normal"/>
    <w:semiHidden/>
    <w:rsid w:val="009519E8"/>
    <w:pPr>
      <w:ind w:left="283"/>
    </w:pPr>
  </w:style>
  <w:style w:type="paragraph" w:styleId="Listecontinue2">
    <w:name w:val="List Continue 2"/>
    <w:basedOn w:val="Normal"/>
    <w:semiHidden/>
    <w:rsid w:val="009519E8"/>
    <w:pPr>
      <w:ind w:left="566"/>
    </w:pPr>
  </w:style>
  <w:style w:type="paragraph" w:styleId="Listecontinue3">
    <w:name w:val="List Continue 3"/>
    <w:basedOn w:val="Normal"/>
    <w:semiHidden/>
    <w:rsid w:val="009519E8"/>
    <w:pPr>
      <w:ind w:left="849"/>
    </w:pPr>
  </w:style>
  <w:style w:type="paragraph" w:styleId="Listecontinue4">
    <w:name w:val="List Continue 4"/>
    <w:basedOn w:val="Normal"/>
    <w:semiHidden/>
    <w:rsid w:val="009519E8"/>
    <w:pPr>
      <w:ind w:left="1132"/>
    </w:pPr>
  </w:style>
  <w:style w:type="paragraph" w:styleId="Listecontinue5">
    <w:name w:val="List Continue 5"/>
    <w:basedOn w:val="Normal"/>
    <w:semiHidden/>
    <w:rsid w:val="009519E8"/>
    <w:pPr>
      <w:ind w:left="1415"/>
    </w:pPr>
  </w:style>
  <w:style w:type="character" w:styleId="MachinecrireHTML">
    <w:name w:val="HTML Typewriter"/>
    <w:semiHidden/>
    <w:rsid w:val="009519E8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9519E8"/>
    <w:rPr>
      <w:rFonts w:ascii="Times New Roman" w:hAnsi="Times New Roman"/>
      <w:sz w:val="24"/>
      <w:szCs w:val="24"/>
    </w:rPr>
  </w:style>
  <w:style w:type="character" w:styleId="Numrodeligne">
    <w:name w:val="line number"/>
    <w:basedOn w:val="Policepardfaut"/>
    <w:semiHidden/>
    <w:rsid w:val="009519E8"/>
  </w:style>
  <w:style w:type="table" w:styleId="Tableauple1">
    <w:name w:val="Table Subtle 1"/>
    <w:basedOn w:val="TableauNormal"/>
    <w:semiHidden/>
    <w:rsid w:val="009519E8"/>
    <w:pPr>
      <w:spacing w:after="12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semiHidden/>
    <w:rsid w:val="009519E8"/>
    <w:pPr>
      <w:spacing w:after="120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PrformatHTML">
    <w:name w:val="HTML Preformatted"/>
    <w:basedOn w:val="Normal"/>
    <w:semiHidden/>
    <w:rsid w:val="009519E8"/>
    <w:rPr>
      <w:rFonts w:ascii="Courier New" w:hAnsi="Courier New" w:cs="Courier New"/>
      <w:sz w:val="20"/>
      <w:szCs w:val="20"/>
    </w:rPr>
  </w:style>
  <w:style w:type="table" w:styleId="Tableauprofessionnel">
    <w:name w:val="Table Professional"/>
    <w:basedOn w:val="TableauNormal"/>
    <w:semiHidden/>
    <w:rsid w:val="009519E8"/>
    <w:pPr>
      <w:spacing w:after="12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Retrait1religne">
    <w:name w:val="Body Text First Indent"/>
    <w:basedOn w:val="Corpsdetexte"/>
    <w:semiHidden/>
    <w:rsid w:val="009519E8"/>
    <w:pPr>
      <w:ind w:firstLine="210"/>
    </w:pPr>
  </w:style>
  <w:style w:type="paragraph" w:styleId="Retraitcorpsdetexte">
    <w:name w:val="Body Text Indent"/>
    <w:basedOn w:val="Normal"/>
    <w:semiHidden/>
    <w:rsid w:val="009519E8"/>
    <w:pPr>
      <w:ind w:left="283"/>
    </w:pPr>
  </w:style>
  <w:style w:type="paragraph" w:styleId="Retraitcorpsdetexte2">
    <w:name w:val="Body Text Indent 2"/>
    <w:basedOn w:val="Normal"/>
    <w:semiHidden/>
    <w:rsid w:val="009519E8"/>
    <w:pPr>
      <w:spacing w:line="480" w:lineRule="auto"/>
      <w:ind w:left="283"/>
    </w:pPr>
  </w:style>
  <w:style w:type="paragraph" w:styleId="Retraitcorpsdetexte3">
    <w:name w:val="Body Text Indent 3"/>
    <w:basedOn w:val="Normal"/>
    <w:semiHidden/>
    <w:rsid w:val="009519E8"/>
    <w:pPr>
      <w:ind w:left="283"/>
    </w:pPr>
    <w:rPr>
      <w:sz w:val="16"/>
      <w:szCs w:val="16"/>
    </w:rPr>
  </w:style>
  <w:style w:type="paragraph" w:styleId="Retraitcorpset1relig">
    <w:name w:val="Body Text First Indent 2"/>
    <w:basedOn w:val="Retraitcorpsdetexte"/>
    <w:semiHidden/>
    <w:rsid w:val="009519E8"/>
    <w:pPr>
      <w:ind w:firstLine="210"/>
    </w:pPr>
  </w:style>
  <w:style w:type="paragraph" w:styleId="Retraitnormal">
    <w:name w:val="Normal Indent"/>
    <w:basedOn w:val="Normal"/>
    <w:semiHidden/>
    <w:rsid w:val="009519E8"/>
    <w:pPr>
      <w:ind w:left="708"/>
    </w:pPr>
  </w:style>
  <w:style w:type="paragraph" w:styleId="Salutations">
    <w:name w:val="Salutation"/>
    <w:basedOn w:val="Normal"/>
    <w:next w:val="Normal"/>
    <w:semiHidden/>
    <w:rsid w:val="009519E8"/>
  </w:style>
  <w:style w:type="paragraph" w:styleId="Signature">
    <w:name w:val="Signature"/>
    <w:basedOn w:val="Normal"/>
    <w:semiHidden/>
    <w:rsid w:val="009519E8"/>
    <w:pPr>
      <w:ind w:left="4252"/>
    </w:pPr>
  </w:style>
  <w:style w:type="paragraph" w:styleId="Signaturelectronique">
    <w:name w:val="E-mail Signature"/>
    <w:basedOn w:val="Normal"/>
    <w:semiHidden/>
    <w:rsid w:val="009519E8"/>
  </w:style>
  <w:style w:type="table" w:styleId="Tableausimple1">
    <w:name w:val="Table Simple 1"/>
    <w:basedOn w:val="TableauNormal"/>
    <w:semiHidden/>
    <w:rsid w:val="009519E8"/>
    <w:pPr>
      <w:spacing w:after="12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">
    <w:name w:val="Table Simple 2"/>
    <w:basedOn w:val="TableauNormal"/>
    <w:semiHidden/>
    <w:rsid w:val="009519E8"/>
    <w:pPr>
      <w:spacing w:after="120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">
    <w:name w:val="Table Simple 3"/>
    <w:basedOn w:val="TableauNormal"/>
    <w:semiHidden/>
    <w:rsid w:val="009519E8"/>
    <w:pPr>
      <w:spacing w:after="12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Sous-titre">
    <w:name w:val="Subtitle"/>
    <w:basedOn w:val="Normal"/>
    <w:rsid w:val="009519E8"/>
    <w:pPr>
      <w:jc w:val="center"/>
      <w:outlineLvl w:val="1"/>
    </w:pPr>
    <w:rPr>
      <w:rFonts w:ascii="Arial" w:hAnsi="Arial" w:cs="Arial"/>
      <w:sz w:val="24"/>
      <w:szCs w:val="24"/>
    </w:rPr>
  </w:style>
  <w:style w:type="table" w:styleId="Tableauliste2">
    <w:name w:val="Table List 2"/>
    <w:basedOn w:val="TableauNormal"/>
    <w:semiHidden/>
    <w:rsid w:val="009519E8"/>
    <w:pPr>
      <w:spacing w:after="120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semiHidden/>
    <w:rsid w:val="009519E8"/>
    <w:pPr>
      <w:spacing w:after="12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semiHidden/>
    <w:rsid w:val="009519E8"/>
    <w:pPr>
      <w:spacing w:after="12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semiHidden/>
    <w:rsid w:val="009519E8"/>
    <w:pPr>
      <w:spacing w:after="12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7">
    <w:name w:val="Table List 7"/>
    <w:basedOn w:val="TableauNormal"/>
    <w:semiHidden/>
    <w:rsid w:val="009519E8"/>
    <w:pPr>
      <w:spacing w:after="120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semiHidden/>
    <w:rsid w:val="009519E8"/>
    <w:pPr>
      <w:spacing w:after="120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ebrut">
    <w:name w:val="Plain Text"/>
    <w:basedOn w:val="Normal"/>
    <w:semiHidden/>
    <w:rsid w:val="009519E8"/>
    <w:rPr>
      <w:rFonts w:ascii="Courier New" w:hAnsi="Courier New" w:cs="Courier New"/>
      <w:sz w:val="20"/>
      <w:szCs w:val="20"/>
    </w:rPr>
  </w:style>
  <w:style w:type="table" w:styleId="Thmedutableau">
    <w:name w:val="Table Theme"/>
    <w:basedOn w:val="TableauNormal"/>
    <w:semiHidden/>
    <w:rsid w:val="009519E8"/>
    <w:pPr>
      <w:spacing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Normal"/>
    <w:rsid w:val="009519E8"/>
    <w:pPr>
      <w:spacing w:before="24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itredenote">
    <w:name w:val="Note Heading"/>
    <w:basedOn w:val="Normal"/>
    <w:next w:val="Normal"/>
    <w:semiHidden/>
    <w:rsid w:val="009519E8"/>
  </w:style>
  <w:style w:type="character" w:styleId="VariableHTML">
    <w:name w:val="HTML Variable"/>
    <w:semiHidden/>
    <w:rsid w:val="009519E8"/>
    <w:rPr>
      <w:i/>
      <w:iCs/>
    </w:rPr>
  </w:style>
  <w:style w:type="table" w:styleId="Tableauweb1">
    <w:name w:val="Table Web 1"/>
    <w:basedOn w:val="TableauNormal"/>
    <w:semiHidden/>
    <w:rsid w:val="009519E8"/>
    <w:pPr>
      <w:spacing w:after="120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semiHidden/>
    <w:rsid w:val="009519E8"/>
    <w:pPr>
      <w:spacing w:after="120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semiHidden/>
    <w:rsid w:val="009519E8"/>
    <w:pPr>
      <w:spacing w:after="12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CitecTitre1">
    <w:name w:val="Citec Titre 1"/>
    <w:basedOn w:val="Titre1"/>
    <w:next w:val="CitecNormal"/>
    <w:qFormat/>
    <w:rsid w:val="009519E8"/>
    <w:pPr>
      <w:pageBreakBefore/>
      <w:numPr>
        <w:numId w:val="3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0" w:after="200"/>
    </w:pPr>
    <w:rPr>
      <w:rFonts w:ascii="Arial Narrow" w:hAnsi="Arial Narrow"/>
      <w:sz w:val="36"/>
    </w:rPr>
  </w:style>
  <w:style w:type="character" w:customStyle="1" w:styleId="CitecNormalCar">
    <w:name w:val="Citec Normal Car"/>
    <w:link w:val="CitecNormal"/>
    <w:rsid w:val="009519E8"/>
    <w:rPr>
      <w:rFonts w:ascii="Arial Narrow" w:hAnsi="Arial Narrow"/>
      <w:sz w:val="22"/>
      <w:szCs w:val="22"/>
      <w:lang w:val="fr-FR"/>
    </w:rPr>
  </w:style>
  <w:style w:type="character" w:customStyle="1" w:styleId="CitecEncartCar">
    <w:name w:val="Citec Encart Car"/>
    <w:basedOn w:val="CitecNormalCar"/>
    <w:link w:val="CitecEncart"/>
    <w:rsid w:val="009519E8"/>
    <w:rPr>
      <w:rFonts w:ascii="Arial Narrow" w:hAnsi="Arial Narrow"/>
      <w:sz w:val="22"/>
      <w:szCs w:val="22"/>
      <w:shd w:val="clear" w:color="auto" w:fill="F3F3F3"/>
      <w:lang w:val="fr-FR"/>
    </w:rPr>
  </w:style>
  <w:style w:type="character" w:customStyle="1" w:styleId="CitecSloganCar">
    <w:name w:val="Citec Slogan Car"/>
    <w:link w:val="CitecSlogan"/>
    <w:rsid w:val="009519E8"/>
    <w:rPr>
      <w:rFonts w:ascii="Arial Narrow" w:hAnsi="Arial Narrow"/>
      <w:b/>
      <w:i/>
      <w:sz w:val="22"/>
      <w:szCs w:val="22"/>
      <w:lang w:val="fr-FR"/>
    </w:rPr>
  </w:style>
  <w:style w:type="paragraph" w:customStyle="1" w:styleId="StyleImagepagedegardeCentrGauche-032cm">
    <w:name w:val="Style Image page de garde + Centré Gauche :  -0.32 cm"/>
    <w:basedOn w:val="Imagepagedegarde"/>
    <w:rsid w:val="009519E8"/>
    <w:pPr>
      <w:ind w:left="-57"/>
      <w:jc w:val="center"/>
    </w:pPr>
    <w:rPr>
      <w:szCs w:val="20"/>
    </w:rPr>
  </w:style>
  <w:style w:type="paragraph" w:customStyle="1" w:styleId="Citecauteurs">
    <w:name w:val="Citec auteurs"/>
    <w:basedOn w:val="CitecNormal"/>
    <w:rsid w:val="009519E8"/>
    <w:pPr>
      <w:pBdr>
        <w:top w:val="single" w:sz="4" w:space="1" w:color="C0C0C0"/>
        <w:left w:val="single" w:sz="4" w:space="4" w:color="C0C0C0"/>
        <w:bottom w:val="single" w:sz="4" w:space="1" w:color="C0C0C0"/>
        <w:right w:val="single" w:sz="4" w:space="4" w:color="C0C0C0"/>
      </w:pBdr>
      <w:shd w:val="clear" w:color="auto" w:fill="F3F3F3"/>
      <w:tabs>
        <w:tab w:val="center" w:pos="2835"/>
        <w:tab w:val="right" w:pos="6237"/>
      </w:tabs>
    </w:pPr>
    <w:rPr>
      <w:sz w:val="16"/>
    </w:rPr>
  </w:style>
  <w:style w:type="paragraph" w:customStyle="1" w:styleId="Citectitrefigureimageavecmarge">
    <w:name w:val="Citec titre figure image avec marge"/>
    <w:basedOn w:val="CitecNormal"/>
    <w:rsid w:val="009519E8"/>
    <w:pPr>
      <w:keepNext/>
      <w:keepLines/>
      <w:pBdr>
        <w:bottom w:val="single" w:sz="4" w:space="1" w:color="auto"/>
      </w:pBdr>
      <w:spacing w:before="360"/>
      <w:jc w:val="left"/>
    </w:pPr>
    <w:rPr>
      <w:b/>
      <w:smallCaps/>
      <w:sz w:val="20"/>
    </w:rPr>
  </w:style>
  <w:style w:type="paragraph" w:customStyle="1" w:styleId="CitectitrefigureA3paysage">
    <w:name w:val="Citec titre figure A3 paysage"/>
    <w:next w:val="StyleCitecimageA3paysage"/>
    <w:rsid w:val="009519E8"/>
    <w:pPr>
      <w:framePr w:w="14062" w:h="397" w:hRule="exact" w:wrap="around" w:vAnchor="page" w:hAnchor="text" w:y="965"/>
    </w:pPr>
    <w:rPr>
      <w:rFonts w:ascii="Arial Narrow" w:hAnsi="Arial Narrow"/>
      <w:b/>
      <w:bCs/>
      <w:i/>
      <w:sz w:val="24"/>
      <w:lang w:val="fr-FR"/>
    </w:rPr>
  </w:style>
  <w:style w:type="paragraph" w:customStyle="1" w:styleId="StyleCitecideclefdroite">
    <w:name w:val="Style Citec idée clef droite"/>
    <w:basedOn w:val="Normal"/>
    <w:rsid w:val="009519E8"/>
    <w:pPr>
      <w:framePr w:w="2268" w:wrap="around" w:vAnchor="text" w:hAnchor="page" w:x="8506" w:y="1"/>
      <w:spacing w:after="0"/>
      <w:jc w:val="left"/>
    </w:pPr>
    <w:rPr>
      <w:szCs w:val="20"/>
    </w:rPr>
  </w:style>
  <w:style w:type="paragraph" w:customStyle="1" w:styleId="StyleCitecideclefgauche">
    <w:name w:val="Style Citec idée clef gauche"/>
    <w:basedOn w:val="StyleCitecideclefdroite"/>
    <w:rsid w:val="009519E8"/>
    <w:pPr>
      <w:framePr w:wrap="around" w:x="1135"/>
      <w:jc w:val="right"/>
    </w:pPr>
  </w:style>
  <w:style w:type="paragraph" w:customStyle="1" w:styleId="CitecTitreSommaire">
    <w:name w:val="Citec Titre Sommaire"/>
    <w:basedOn w:val="CitecNormal"/>
    <w:rsid w:val="009519E8"/>
    <w:pPr>
      <w:pBdr>
        <w:bottom w:val="single" w:sz="4" w:space="1" w:color="auto"/>
      </w:pBdr>
      <w:jc w:val="left"/>
    </w:pPr>
    <w:rPr>
      <w:sz w:val="36"/>
    </w:rPr>
  </w:style>
  <w:style w:type="paragraph" w:customStyle="1" w:styleId="Citectextepleinelargeur">
    <w:name w:val="Citec texte pleine largeur"/>
    <w:basedOn w:val="Citecimagepleinelargeur"/>
    <w:rsid w:val="009519E8"/>
    <w:pPr>
      <w:keepNext/>
      <w:keepLines/>
      <w:framePr w:wrap="notBeside"/>
      <w:pBdr>
        <w:top w:val="single" w:sz="4" w:space="1" w:color="auto"/>
      </w:pBdr>
      <w:tabs>
        <w:tab w:val="left" w:pos="851"/>
      </w:tabs>
      <w:spacing w:before="120"/>
      <w:ind w:left="751" w:hanging="751"/>
      <w:contextualSpacing/>
      <w:jc w:val="both"/>
    </w:pPr>
    <w:rPr>
      <w:i/>
    </w:rPr>
  </w:style>
  <w:style w:type="paragraph" w:customStyle="1" w:styleId="Citecimagepleinelargeur">
    <w:name w:val="Citec image pleine largeur"/>
    <w:rsid w:val="009519E8"/>
    <w:pPr>
      <w:framePr w:w="9639" w:wrap="notBeside" w:vAnchor="text" w:hAnchor="page" w:x="1135" w:y="1"/>
    </w:pPr>
    <w:rPr>
      <w:rFonts w:ascii="Arial Narrow" w:hAnsi="Arial Narrow"/>
      <w:b/>
      <w:bCs/>
      <w:sz w:val="18"/>
      <w:lang w:val="fr-FR"/>
    </w:rPr>
  </w:style>
  <w:style w:type="paragraph" w:customStyle="1" w:styleId="CitecTitreA4">
    <w:name w:val="Citec Titre A4"/>
    <w:basedOn w:val="CitecNormal"/>
    <w:next w:val="CitecimageA4v"/>
    <w:rsid w:val="009519E8"/>
    <w:pPr>
      <w:pageBreakBefore/>
      <w:framePr w:w="10773" w:h="397" w:wrap="around" w:vAnchor="page" w:hAnchor="page" w:xAlign="center" w:y="568"/>
      <w:pBdr>
        <w:bottom w:val="single" w:sz="4" w:space="1" w:color="auto"/>
      </w:pBdr>
      <w:shd w:val="clear" w:color="auto" w:fill="FFFFFF"/>
    </w:pPr>
    <w:rPr>
      <w:b/>
    </w:rPr>
  </w:style>
  <w:style w:type="paragraph" w:customStyle="1" w:styleId="CitecimageA4v">
    <w:name w:val="Citec image A4v"/>
    <w:basedOn w:val="CitecNormal"/>
    <w:next w:val="CitectexteA4v"/>
    <w:link w:val="CitecimageA4vCar"/>
    <w:rsid w:val="009519E8"/>
    <w:pPr>
      <w:framePr w:w="9639" w:h="13977" w:hRule="exact" w:wrap="around" w:vAnchor="page" w:hAnchor="page" w:x="1135" w:y="1702"/>
      <w:shd w:val="clear" w:color="auto" w:fill="FFFFFF"/>
      <w:jc w:val="center"/>
    </w:pPr>
  </w:style>
  <w:style w:type="paragraph" w:customStyle="1" w:styleId="CitecLgendeA4">
    <w:name w:val="Citec Légende A4"/>
    <w:basedOn w:val="CitecimageA4v"/>
    <w:next w:val="CitecNormal"/>
    <w:link w:val="CitecLgendeA4Car"/>
    <w:rsid w:val="009519E8"/>
    <w:pPr>
      <w:framePr w:w="0" w:wrap="auto" w:vAnchor="margin" w:hAnchor="text" w:xAlign="left" w:yAlign="inline"/>
      <w:pBdr>
        <w:top w:val="single" w:sz="4" w:space="1" w:color="auto"/>
      </w:pBdr>
      <w:ind w:left="-851" w:right="-3686"/>
      <w:jc w:val="left"/>
    </w:pPr>
    <w:rPr>
      <w:b/>
      <w:i/>
      <w:sz w:val="18"/>
    </w:rPr>
  </w:style>
  <w:style w:type="paragraph" w:customStyle="1" w:styleId="CitecImagepagedegarde">
    <w:name w:val="Citec Image page de garde"/>
    <w:next w:val="CitecNormal"/>
    <w:rsid w:val="009519E8"/>
    <w:pPr>
      <w:framePr w:w="9639" w:h="5670" w:hRule="exact" w:wrap="around" w:vAnchor="page" w:hAnchor="page" w:xAlign="center" w:y="2836"/>
      <w:jc w:val="center"/>
    </w:pPr>
    <w:rPr>
      <w:rFonts w:ascii="Arial Narrow" w:hAnsi="Arial Narrow"/>
      <w:sz w:val="22"/>
      <w:lang w:val="fr-FR"/>
    </w:rPr>
  </w:style>
  <w:style w:type="table" w:customStyle="1" w:styleId="CitecTableau">
    <w:name w:val="Citec Tableau"/>
    <w:basedOn w:val="TableauNormal"/>
    <w:rsid w:val="009519E8"/>
    <w:pPr>
      <w:jc w:val="right"/>
    </w:pPr>
    <w:rPr>
      <w:rFonts w:ascii="Arial Narrow" w:hAnsi="Arial Narrow"/>
    </w:rPr>
    <w:tblPr>
      <w:tblStyleColBandSize w:val="1"/>
    </w:tblPr>
    <w:tcPr>
      <w:shd w:val="clear" w:color="auto" w:fill="auto"/>
      <w:vAlign w:val="center"/>
    </w:tcPr>
    <w:tblStylePr w:type="firstRow">
      <w:pPr>
        <w:wordWrap/>
        <w:jc w:val="right"/>
      </w:pPr>
      <w:rPr>
        <w:b/>
        <w:bCs/>
        <w:color w:val="auto"/>
      </w:r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</w:rPr>
      <w:tblPr/>
      <w:tcPr>
        <w:tcBorders>
          <w:top w:val="single" w:sz="4" w:space="0" w:color="auto"/>
          <w:bottom w:val="single" w:sz="4" w:space="0" w:color="auto"/>
        </w:tcBorders>
        <w:shd w:val="clear" w:color="auto" w:fill="auto"/>
      </w:tcPr>
    </w:tblStylePr>
    <w:tblStylePr w:type="firstCol">
      <w:pPr>
        <w:wordWrap/>
        <w:contextualSpacing w:val="0"/>
        <w:jc w:val="left"/>
      </w:pPr>
      <w:rPr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pPr>
        <w:wordWrap/>
        <w:jc w:val="right"/>
      </w:pPr>
    </w:tblStylePr>
    <w:tblStylePr w:type="band1Vert">
      <w:pPr>
        <w:jc w:val="right"/>
      </w:pPr>
      <w:tblPr/>
      <w:tcPr>
        <w:vAlign w:val="center"/>
      </w:tcPr>
    </w:tblStylePr>
    <w:tblStylePr w:type="nwCell">
      <w:rPr>
        <w:rFonts w:ascii="Cambria" w:hAnsi="Cambria"/>
        <w:b/>
        <w:i w:val="0"/>
        <w:color w:val="auto"/>
        <w:sz w:val="20"/>
      </w:r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FFFFFF"/>
      </w:tcPr>
    </w:tblStylePr>
    <w:tblStylePr w:type="swCell">
      <w:rPr>
        <w:b/>
        <w:i w:val="0"/>
      </w:rPr>
    </w:tblStylePr>
  </w:style>
  <w:style w:type="paragraph" w:customStyle="1" w:styleId="CitecTitretableau">
    <w:name w:val="Citec Titre tableau"/>
    <w:basedOn w:val="CitecLgendeFiguredansletexte"/>
    <w:rsid w:val="009519E8"/>
    <w:pPr>
      <w:keepNext/>
      <w:pBdr>
        <w:top w:val="none" w:sz="0" w:space="0" w:color="auto"/>
      </w:pBdr>
      <w:tabs>
        <w:tab w:val="left" w:pos="950"/>
      </w:tabs>
      <w:spacing w:after="120"/>
      <w:ind w:left="851" w:hanging="851"/>
      <w:jc w:val="both"/>
    </w:pPr>
  </w:style>
  <w:style w:type="paragraph" w:customStyle="1" w:styleId="CitecLgendetableau">
    <w:name w:val="Citec Légende tableau"/>
    <w:basedOn w:val="CitecLgendeFiguredansletexte"/>
    <w:rsid w:val="009519E8"/>
    <w:pPr>
      <w:pBdr>
        <w:top w:val="none" w:sz="0" w:space="0" w:color="auto"/>
      </w:pBdr>
      <w:spacing w:before="120"/>
    </w:pPr>
  </w:style>
  <w:style w:type="paragraph" w:customStyle="1" w:styleId="StyleCitecimageA3paysage">
    <w:name w:val="Style Citec image A3 paysage"/>
    <w:rsid w:val="009519E8"/>
    <w:pPr>
      <w:framePr w:wrap="around" w:vAnchor="text" w:hAnchor="text" w:y="1"/>
    </w:pPr>
    <w:rPr>
      <w:rFonts w:ascii="Arial Narrow" w:hAnsi="Arial Narrow"/>
      <w:sz w:val="22"/>
      <w:lang w:val="fr-FR"/>
    </w:rPr>
  </w:style>
  <w:style w:type="paragraph" w:customStyle="1" w:styleId="CitectitrefigureA4paysage">
    <w:name w:val="Citec titre figure A4 paysage"/>
    <w:basedOn w:val="CitecTitreA4"/>
    <w:next w:val="CitecimageA4h"/>
    <w:rsid w:val="009519E8"/>
    <w:pPr>
      <w:framePr w:w="15706" w:wrap="around" w:x="568"/>
    </w:pPr>
    <w:rPr>
      <w:b w:val="0"/>
      <w:bCs/>
      <w:i/>
      <w:sz w:val="24"/>
    </w:rPr>
  </w:style>
  <w:style w:type="paragraph" w:customStyle="1" w:styleId="CitectitrefigureA3portrait">
    <w:name w:val="Citec titre figure A3 portrait"/>
    <w:basedOn w:val="CitectitrefigureA3paysage"/>
    <w:rsid w:val="009519E8"/>
    <w:pPr>
      <w:framePr w:wrap="around"/>
    </w:pPr>
  </w:style>
  <w:style w:type="paragraph" w:customStyle="1" w:styleId="CitecEncartpdagogique">
    <w:name w:val="Citec Encarté pédagogique"/>
    <w:basedOn w:val="CitecConclusionpartielle"/>
    <w:rsid w:val="009519E8"/>
    <w:pPr>
      <w:pBdr>
        <w:top w:val="single" w:sz="4" w:space="1" w:color="C0C0C0"/>
        <w:left w:val="none" w:sz="0" w:space="0" w:color="auto"/>
        <w:bottom w:val="single" w:sz="4" w:space="1" w:color="C0C0C0"/>
        <w:right w:val="none" w:sz="0" w:space="0" w:color="auto"/>
      </w:pBdr>
    </w:pPr>
    <w:rPr>
      <w:i/>
    </w:rPr>
  </w:style>
  <w:style w:type="paragraph" w:customStyle="1" w:styleId="CitecimageA4h">
    <w:name w:val="Citec image A4h"/>
    <w:basedOn w:val="CitecimageA4v"/>
    <w:next w:val="CitectexteA4h"/>
    <w:link w:val="CitecimageA4hCar"/>
    <w:rsid w:val="009519E8"/>
    <w:pPr>
      <w:framePr w:w="15706" w:h="10773" w:hRule="exact" w:wrap="around"/>
    </w:pPr>
  </w:style>
  <w:style w:type="paragraph" w:customStyle="1" w:styleId="CitecLgendeA4h">
    <w:name w:val="Citec Légende A4h"/>
    <w:basedOn w:val="CitecLgendeA4"/>
    <w:next w:val="CitecNormal"/>
    <w:rsid w:val="009519E8"/>
    <w:pPr>
      <w:framePr w:wrap="auto"/>
      <w:ind w:right="-851"/>
    </w:pPr>
  </w:style>
  <w:style w:type="paragraph" w:customStyle="1" w:styleId="CitectexteA4v">
    <w:name w:val="Citec texte A4v"/>
    <w:basedOn w:val="CitecimageA4v"/>
    <w:rsid w:val="009519E8"/>
    <w:pPr>
      <w:keepNext/>
      <w:keepLines/>
      <w:framePr w:wrap="around"/>
      <w:pBdr>
        <w:top w:val="single" w:sz="4" w:space="1" w:color="auto"/>
      </w:pBdr>
      <w:tabs>
        <w:tab w:val="left" w:pos="851"/>
      </w:tabs>
      <w:spacing w:before="120" w:after="0"/>
      <w:ind w:left="751" w:hanging="751"/>
      <w:contextualSpacing/>
      <w:jc w:val="both"/>
    </w:pPr>
    <w:rPr>
      <w:b/>
      <w:i/>
      <w:sz w:val="18"/>
    </w:rPr>
  </w:style>
  <w:style w:type="paragraph" w:customStyle="1" w:styleId="CitectexteA4h">
    <w:name w:val="Citec texte A4h"/>
    <w:basedOn w:val="CitecimageA4h"/>
    <w:rsid w:val="009519E8"/>
    <w:pPr>
      <w:keepNext/>
      <w:keepLines/>
      <w:framePr w:wrap="around"/>
      <w:pBdr>
        <w:top w:val="single" w:sz="4" w:space="1" w:color="auto"/>
      </w:pBdr>
      <w:tabs>
        <w:tab w:val="left" w:leader="underscore" w:pos="15706"/>
      </w:tabs>
      <w:spacing w:before="120" w:after="0"/>
      <w:contextualSpacing/>
      <w:jc w:val="left"/>
    </w:pPr>
    <w:rPr>
      <w:b/>
      <w:i/>
      <w:sz w:val="18"/>
    </w:rPr>
  </w:style>
  <w:style w:type="paragraph" w:customStyle="1" w:styleId="CitecimageA3h">
    <w:name w:val="Citec image A3h"/>
    <w:basedOn w:val="CitecimageA4h"/>
    <w:next w:val="CitectexteA3h"/>
    <w:link w:val="CitecimageA3hCar"/>
    <w:rsid w:val="009519E8"/>
    <w:pPr>
      <w:framePr w:w="21546" w:h="14033" w:hRule="exact" w:wrap="around"/>
    </w:pPr>
  </w:style>
  <w:style w:type="paragraph" w:customStyle="1" w:styleId="CitectexteA3h">
    <w:name w:val="Citec texte A3h"/>
    <w:basedOn w:val="CitecimageA3h"/>
    <w:link w:val="CitectexteA3hCar"/>
    <w:rsid w:val="009519E8"/>
    <w:pPr>
      <w:keepNext/>
      <w:keepLines/>
      <w:framePr w:wrap="around"/>
      <w:pBdr>
        <w:top w:val="single" w:sz="4" w:space="1" w:color="auto"/>
      </w:pBdr>
      <w:tabs>
        <w:tab w:val="left" w:pos="851"/>
      </w:tabs>
      <w:spacing w:before="120" w:after="0"/>
      <w:ind w:left="751" w:hanging="751"/>
      <w:contextualSpacing/>
      <w:jc w:val="left"/>
    </w:pPr>
    <w:rPr>
      <w:b/>
      <w:i/>
      <w:sz w:val="18"/>
    </w:rPr>
  </w:style>
  <w:style w:type="character" w:customStyle="1" w:styleId="CitecimageA4vCar">
    <w:name w:val="Citec image A4v Car"/>
    <w:basedOn w:val="CitecNormalCar"/>
    <w:link w:val="CitecimageA4v"/>
    <w:rsid w:val="009519E8"/>
    <w:rPr>
      <w:rFonts w:ascii="Arial Narrow" w:hAnsi="Arial Narrow"/>
      <w:sz w:val="22"/>
      <w:szCs w:val="22"/>
      <w:shd w:val="clear" w:color="auto" w:fill="FFFFFF"/>
      <w:lang w:val="fr-FR"/>
    </w:rPr>
  </w:style>
  <w:style w:type="character" w:customStyle="1" w:styleId="CitecimageA4hCar">
    <w:name w:val="Citec image A4h Car"/>
    <w:basedOn w:val="CitecimageA4vCar"/>
    <w:link w:val="CitecimageA4h"/>
    <w:rsid w:val="009519E8"/>
    <w:rPr>
      <w:rFonts w:ascii="Arial Narrow" w:hAnsi="Arial Narrow"/>
      <w:sz w:val="22"/>
      <w:szCs w:val="22"/>
      <w:shd w:val="clear" w:color="auto" w:fill="FFFFFF"/>
      <w:lang w:val="fr-FR"/>
    </w:rPr>
  </w:style>
  <w:style w:type="character" w:customStyle="1" w:styleId="CitecimageA3hCar">
    <w:name w:val="Citec image A3h Car"/>
    <w:basedOn w:val="CitecimageA4hCar"/>
    <w:link w:val="CitecimageA3h"/>
    <w:rsid w:val="009519E8"/>
    <w:rPr>
      <w:rFonts w:ascii="Arial Narrow" w:hAnsi="Arial Narrow"/>
      <w:sz w:val="22"/>
      <w:szCs w:val="22"/>
      <w:shd w:val="clear" w:color="auto" w:fill="FFFFFF"/>
      <w:lang w:val="fr-FR"/>
    </w:rPr>
  </w:style>
  <w:style w:type="character" w:customStyle="1" w:styleId="CitectexteA3hCar">
    <w:name w:val="Citec texte A3h Car"/>
    <w:link w:val="CitectexteA3h"/>
    <w:rsid w:val="009519E8"/>
    <w:rPr>
      <w:rFonts w:ascii="Arial Narrow" w:hAnsi="Arial Narrow"/>
      <w:b/>
      <w:i/>
      <w:sz w:val="18"/>
      <w:szCs w:val="22"/>
      <w:shd w:val="clear" w:color="auto" w:fill="FFFFFF"/>
      <w:lang w:val="fr-FR"/>
    </w:rPr>
  </w:style>
  <w:style w:type="paragraph" w:customStyle="1" w:styleId="CitecimageA3v">
    <w:name w:val="Citec image A3v"/>
    <w:basedOn w:val="CitecimageA4v"/>
    <w:next w:val="CitectexteA3v"/>
    <w:rsid w:val="009519E8"/>
    <w:pPr>
      <w:framePr w:w="15706" w:h="22680" w:hRule="exact" w:wrap="around"/>
    </w:pPr>
  </w:style>
  <w:style w:type="paragraph" w:customStyle="1" w:styleId="CitectexteA3v">
    <w:name w:val="Citec texte A3v"/>
    <w:basedOn w:val="CitecimageA3v"/>
    <w:rsid w:val="009519E8"/>
    <w:pPr>
      <w:keepNext/>
      <w:keepLines/>
      <w:framePr w:wrap="around"/>
      <w:pBdr>
        <w:top w:val="single" w:sz="4" w:space="1" w:color="auto"/>
      </w:pBdr>
      <w:tabs>
        <w:tab w:val="left" w:leader="underscore" w:pos="15706"/>
      </w:tabs>
      <w:spacing w:before="120" w:after="0"/>
      <w:contextualSpacing/>
      <w:jc w:val="left"/>
    </w:pPr>
    <w:rPr>
      <w:b/>
      <w:i/>
      <w:sz w:val="18"/>
    </w:rPr>
  </w:style>
  <w:style w:type="paragraph" w:customStyle="1" w:styleId="CitecLgendeimagepleinepage">
    <w:name w:val="Citec Légende image pleine page"/>
    <w:basedOn w:val="Lgende"/>
    <w:rsid w:val="009519E8"/>
    <w:pPr>
      <w:framePr w:w="10773" w:h="15706" w:hRule="exact" w:wrap="notBeside" w:vAnchor="page" w:hAnchor="page" w:x="568" w:y="568"/>
    </w:pPr>
  </w:style>
  <w:style w:type="paragraph" w:customStyle="1" w:styleId="Citectextedemielargeur">
    <w:name w:val="Citec texte demie largeur"/>
    <w:rsid w:val="009519E8"/>
    <w:pPr>
      <w:widowControl w:val="0"/>
      <w:pBdr>
        <w:top w:val="single" w:sz="4" w:space="1" w:color="auto"/>
      </w:pBdr>
      <w:tabs>
        <w:tab w:val="left" w:pos="851"/>
      </w:tabs>
      <w:spacing w:before="120"/>
      <w:ind w:left="748" w:hanging="748"/>
      <w:contextualSpacing/>
      <w:jc w:val="both"/>
    </w:pPr>
    <w:rPr>
      <w:rFonts w:ascii="Arial Narrow" w:hAnsi="Arial Narrow"/>
      <w:b/>
      <w:i/>
      <w:sz w:val="18"/>
      <w:szCs w:val="22"/>
      <w:lang w:val="fr-FR"/>
    </w:rPr>
  </w:style>
  <w:style w:type="paragraph" w:customStyle="1" w:styleId="CitectexteA4vpourtableau">
    <w:name w:val="Citec texte A4v pour tableau"/>
    <w:basedOn w:val="CitecNormal"/>
    <w:next w:val="CitecNormal"/>
    <w:rsid w:val="009519E8"/>
    <w:pPr>
      <w:framePr w:w="9639" w:wrap="around" w:vAnchor="text" w:hAnchor="page" w:x="1135" w:y="1"/>
    </w:pPr>
  </w:style>
  <w:style w:type="paragraph" w:customStyle="1" w:styleId="Citecpagedegardeentte">
    <w:name w:val="Citec page de garde entête"/>
    <w:rsid w:val="009519E8"/>
    <w:pPr>
      <w:framePr w:w="9639" w:h="567" w:hRule="exact" w:wrap="around" w:vAnchor="page" w:hAnchor="page" w:xAlign="center" w:y="2269"/>
    </w:pPr>
    <w:rPr>
      <w:rFonts w:ascii="Arial Narrow" w:hAnsi="Arial Narrow"/>
      <w:b/>
      <w:sz w:val="28"/>
      <w:szCs w:val="22"/>
      <w:lang w:val="fr-FR"/>
    </w:rPr>
  </w:style>
  <w:style w:type="paragraph" w:customStyle="1" w:styleId="Citecpagedegardepieddepage">
    <w:name w:val="Citec page de garde pied de page"/>
    <w:rsid w:val="009519E8"/>
    <w:pPr>
      <w:framePr w:w="9639" w:h="3402" w:hRule="exact" w:wrap="around" w:vAnchor="page" w:hAnchor="page" w:xAlign="center" w:y="13042"/>
    </w:pPr>
    <w:rPr>
      <w:rFonts w:ascii="Arial Narrow" w:hAnsi="Arial Narrow"/>
      <w:sz w:val="22"/>
      <w:szCs w:val="22"/>
      <w:lang w:val="fr-FR"/>
    </w:rPr>
  </w:style>
  <w:style w:type="table" w:customStyle="1" w:styleId="Citecpagedegarde">
    <w:name w:val="Citec page de garde"/>
    <w:basedOn w:val="TableauNormal"/>
    <w:rsid w:val="009519E8"/>
    <w:tblPr>
      <w:tblStyleRowBandSize w:val="1"/>
      <w:tblStyleColBandSize w:val="1"/>
    </w:tblPr>
    <w:tblStylePr w:type="fir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fir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seCell">
      <w:rPr>
        <w:rFonts w:ascii="Cambria" w:hAnsi="Cambria"/>
        <w:sz w:val="2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Citecpagedegardelogoentte">
    <w:name w:val="Citec page de garde logo entête"/>
    <w:basedOn w:val="Citecpagedegardeentte"/>
    <w:rsid w:val="009519E8"/>
    <w:pPr>
      <w:framePr w:h="1701" w:hRule="exact" w:wrap="around" w:y="568"/>
    </w:pPr>
  </w:style>
  <w:style w:type="paragraph" w:customStyle="1" w:styleId="CitecListenumrote">
    <w:name w:val="Citec Liste numérotée"/>
    <w:basedOn w:val="CitecNormal"/>
    <w:rsid w:val="009519E8"/>
    <w:pPr>
      <w:numPr>
        <w:numId w:val="41"/>
      </w:numPr>
    </w:pPr>
  </w:style>
  <w:style w:type="paragraph" w:customStyle="1" w:styleId="Citecpagedegardecentredepage">
    <w:name w:val="Citec page de garde centre de page"/>
    <w:rsid w:val="009519E8"/>
    <w:pPr>
      <w:framePr w:w="9639" w:h="3969" w:hRule="exact" w:wrap="around" w:vAnchor="page" w:hAnchor="page" w:xAlign="center" w:y="9073"/>
    </w:pPr>
    <w:rPr>
      <w:rFonts w:ascii="Arial Narrow" w:hAnsi="Arial Narrow"/>
      <w:sz w:val="22"/>
      <w:szCs w:val="22"/>
      <w:lang w:val="fr-FR"/>
    </w:rPr>
  </w:style>
  <w:style w:type="character" w:customStyle="1" w:styleId="CitecEn-ttepaireCar">
    <w:name w:val="Citec En-tête paire Car"/>
    <w:basedOn w:val="CitecEn-tteCar"/>
    <w:link w:val="CitecEn-ttepaire"/>
    <w:rsid w:val="009519E8"/>
    <w:rPr>
      <w:rFonts w:ascii="Arial Narrow" w:hAnsi="Arial Narrow" w:cs="Arial"/>
      <w:sz w:val="16"/>
      <w:szCs w:val="24"/>
      <w:lang w:val="fr-FR" w:eastAsia="fr-FR"/>
    </w:rPr>
  </w:style>
  <w:style w:type="table" w:customStyle="1" w:styleId="CitecTableausimple">
    <w:name w:val="Citec Tableau simple"/>
    <w:basedOn w:val="CitecTableau"/>
    <w:rsid w:val="009519E8"/>
    <w:tblPr/>
    <w:tcPr>
      <w:shd w:val="clear" w:color="auto" w:fill="auto"/>
    </w:tcPr>
    <w:tblStylePr w:type="firstRow">
      <w:pPr>
        <w:wordWrap/>
        <w:jc w:val="right"/>
      </w:pPr>
      <w:rPr>
        <w:b/>
        <w:bCs/>
        <w:color w:val="auto"/>
      </w:r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</w:rPr>
      <w:tblPr/>
      <w:tcPr>
        <w:tcBorders>
          <w:top w:val="nil"/>
          <w:bottom w:val="single" w:sz="4" w:space="0" w:color="auto"/>
        </w:tcBorders>
        <w:shd w:val="clear" w:color="auto" w:fill="auto"/>
      </w:tcPr>
    </w:tblStylePr>
    <w:tblStylePr w:type="firstCol">
      <w:pPr>
        <w:wordWrap/>
        <w:contextualSpacing w:val="0"/>
        <w:jc w:val="left"/>
      </w:pPr>
      <w:rPr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pPr>
        <w:wordWrap/>
        <w:jc w:val="right"/>
      </w:pPr>
    </w:tblStylePr>
    <w:tblStylePr w:type="band1Vert">
      <w:pPr>
        <w:jc w:val="right"/>
      </w:pPr>
      <w:tblPr/>
      <w:tcPr>
        <w:vAlign w:val="center"/>
      </w:tcPr>
    </w:tblStylePr>
    <w:tblStylePr w:type="nwCell">
      <w:rPr>
        <w:rFonts w:ascii="Cambria" w:hAnsi="Cambria"/>
        <w:b/>
        <w:i w:val="0"/>
        <w:color w:val="auto"/>
        <w:sz w:val="20"/>
      </w:r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FFFFFF"/>
      </w:tcPr>
    </w:tblStylePr>
    <w:tblStylePr w:type="swCell">
      <w:rPr>
        <w:b w:val="0"/>
        <w:i w:val="0"/>
      </w:rPr>
    </w:tblStylePr>
  </w:style>
  <w:style w:type="paragraph" w:styleId="Explorateurdedocuments">
    <w:name w:val="Document Map"/>
    <w:basedOn w:val="Normal"/>
    <w:semiHidden/>
    <w:rsid w:val="009519E8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Index1">
    <w:name w:val="index 1"/>
    <w:basedOn w:val="Normal"/>
    <w:next w:val="Normal"/>
    <w:autoRedefine/>
    <w:semiHidden/>
    <w:rsid w:val="009519E8"/>
    <w:pPr>
      <w:ind w:left="220" w:hanging="220"/>
    </w:pPr>
  </w:style>
  <w:style w:type="paragraph" w:styleId="Index2">
    <w:name w:val="index 2"/>
    <w:basedOn w:val="Normal"/>
    <w:next w:val="Normal"/>
    <w:autoRedefine/>
    <w:semiHidden/>
    <w:rsid w:val="009519E8"/>
    <w:pPr>
      <w:ind w:left="440" w:hanging="220"/>
    </w:pPr>
  </w:style>
  <w:style w:type="paragraph" w:styleId="Index3">
    <w:name w:val="index 3"/>
    <w:basedOn w:val="Normal"/>
    <w:next w:val="Normal"/>
    <w:autoRedefine/>
    <w:semiHidden/>
    <w:rsid w:val="009519E8"/>
    <w:pPr>
      <w:ind w:left="660" w:hanging="220"/>
    </w:pPr>
  </w:style>
  <w:style w:type="paragraph" w:styleId="Index4">
    <w:name w:val="index 4"/>
    <w:basedOn w:val="Normal"/>
    <w:next w:val="Normal"/>
    <w:autoRedefine/>
    <w:semiHidden/>
    <w:rsid w:val="009519E8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9519E8"/>
    <w:pPr>
      <w:ind w:left="1100" w:hanging="220"/>
    </w:pPr>
  </w:style>
  <w:style w:type="paragraph" w:styleId="Index6">
    <w:name w:val="index 6"/>
    <w:basedOn w:val="Normal"/>
    <w:next w:val="Normal"/>
    <w:autoRedefine/>
    <w:semiHidden/>
    <w:rsid w:val="009519E8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9519E8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9519E8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9519E8"/>
    <w:pPr>
      <w:ind w:left="1980" w:hanging="220"/>
    </w:pPr>
  </w:style>
  <w:style w:type="paragraph" w:styleId="Notedefin">
    <w:name w:val="endnote text"/>
    <w:basedOn w:val="Normal"/>
    <w:semiHidden/>
    <w:rsid w:val="009519E8"/>
    <w:rPr>
      <w:sz w:val="20"/>
      <w:szCs w:val="20"/>
    </w:rPr>
  </w:style>
  <w:style w:type="paragraph" w:styleId="Tabledesrfrencesjuridiques">
    <w:name w:val="table of authorities"/>
    <w:basedOn w:val="Normal"/>
    <w:next w:val="Normal"/>
    <w:semiHidden/>
    <w:rsid w:val="009519E8"/>
    <w:pPr>
      <w:ind w:left="220" w:hanging="220"/>
    </w:pPr>
  </w:style>
  <w:style w:type="paragraph" w:styleId="Textedemacro">
    <w:name w:val="macro"/>
    <w:semiHidden/>
    <w:rsid w:val="009519E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120"/>
      <w:jc w:val="both"/>
    </w:pPr>
    <w:rPr>
      <w:rFonts w:ascii="Courier New" w:hAnsi="Courier New" w:cs="Courier New"/>
      <w:lang w:val="fr-FR"/>
    </w:rPr>
  </w:style>
  <w:style w:type="paragraph" w:styleId="Titreindex">
    <w:name w:val="index heading"/>
    <w:basedOn w:val="Normal"/>
    <w:next w:val="Index1"/>
    <w:semiHidden/>
    <w:rsid w:val="009519E8"/>
    <w:rPr>
      <w:rFonts w:ascii="Arial" w:hAnsi="Arial" w:cs="Arial"/>
      <w:b/>
      <w:bCs/>
    </w:rPr>
  </w:style>
  <w:style w:type="paragraph" w:styleId="TitreTR">
    <w:name w:val="toa heading"/>
    <w:basedOn w:val="Normal"/>
    <w:next w:val="Normal"/>
    <w:semiHidden/>
    <w:rsid w:val="009519E8"/>
    <w:pPr>
      <w:spacing w:before="120"/>
    </w:pPr>
    <w:rPr>
      <w:rFonts w:ascii="Arial" w:hAnsi="Arial" w:cs="Arial"/>
      <w:b/>
      <w:bCs/>
      <w:sz w:val="24"/>
      <w:szCs w:val="24"/>
    </w:rPr>
  </w:style>
  <w:style w:type="paragraph" w:customStyle="1" w:styleId="CitecimageA4vvide">
    <w:name w:val="Citec image A4v vide"/>
    <w:basedOn w:val="CitecimageA4v"/>
    <w:next w:val="CitectexteA4vvide"/>
    <w:rsid w:val="009519E8"/>
    <w:pPr>
      <w:framePr w:h="13608" w:hRule="exact" w:wrap="around"/>
    </w:pPr>
  </w:style>
  <w:style w:type="paragraph" w:customStyle="1" w:styleId="CitecimageA3hvide">
    <w:name w:val="Citec image A3h vide"/>
    <w:basedOn w:val="CitecimageA3h"/>
    <w:next w:val="CitectexteA3hvide"/>
    <w:rsid w:val="009519E8"/>
    <w:pPr>
      <w:framePr w:wrap="around"/>
    </w:pPr>
  </w:style>
  <w:style w:type="paragraph" w:customStyle="1" w:styleId="CitectexteA4vvide">
    <w:name w:val="Citec texte A4v vide"/>
    <w:basedOn w:val="CitectexteA4v"/>
    <w:rsid w:val="009519E8"/>
    <w:pPr>
      <w:framePr w:h="567" w:hRule="exact" w:wrap="around" w:y="15367"/>
    </w:pPr>
  </w:style>
  <w:style w:type="paragraph" w:customStyle="1" w:styleId="CitectexteA3hvide">
    <w:name w:val="Citec texte A3h vide"/>
    <w:basedOn w:val="CitectexteA3h"/>
    <w:rsid w:val="009519E8"/>
    <w:pPr>
      <w:framePr w:h="567" w:hRule="exact" w:wrap="around" w:y="15367"/>
    </w:pPr>
  </w:style>
  <w:style w:type="character" w:customStyle="1" w:styleId="RetraitCar">
    <w:name w:val="Retrait Car"/>
    <w:link w:val="Retrait"/>
    <w:rsid w:val="009519E8"/>
    <w:rPr>
      <w:rFonts w:ascii="Arial Narrow" w:hAnsi="Arial Narrow"/>
      <w:sz w:val="22"/>
      <w:szCs w:val="22"/>
      <w:lang w:val="fr-FR"/>
    </w:rPr>
  </w:style>
  <w:style w:type="table" w:customStyle="1" w:styleId="CitecTableausimple1">
    <w:name w:val="Citec Tableau simple1"/>
    <w:basedOn w:val="TableauNormal"/>
    <w:rsid w:val="009519E8"/>
    <w:pPr>
      <w:jc w:val="right"/>
    </w:pPr>
    <w:rPr>
      <w:rFonts w:ascii="Arial Narrow" w:hAnsi="Arial Narrow"/>
    </w:rPr>
    <w:tblPr>
      <w:tblStyleColBandSize w:val="1"/>
    </w:tblPr>
    <w:tcPr>
      <w:shd w:val="clear" w:color="auto" w:fill="auto"/>
      <w:vAlign w:val="center"/>
    </w:tcPr>
    <w:tblStylePr w:type="firstRow">
      <w:pPr>
        <w:wordWrap/>
        <w:jc w:val="right"/>
      </w:pPr>
      <w:rPr>
        <w:b/>
        <w:bCs/>
        <w:color w:val="auto"/>
      </w:r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</w:rPr>
      <w:tblPr/>
      <w:tcPr>
        <w:tcBorders>
          <w:top w:val="nil"/>
          <w:bottom w:val="single" w:sz="4" w:space="0" w:color="auto"/>
        </w:tcBorders>
        <w:shd w:val="clear" w:color="auto" w:fill="auto"/>
      </w:tcPr>
    </w:tblStylePr>
    <w:tblStylePr w:type="firstCol">
      <w:pPr>
        <w:wordWrap/>
        <w:contextualSpacing w:val="0"/>
        <w:jc w:val="left"/>
      </w:pPr>
      <w:rPr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pPr>
        <w:wordWrap/>
        <w:jc w:val="right"/>
      </w:pPr>
    </w:tblStylePr>
    <w:tblStylePr w:type="band1Vert">
      <w:pPr>
        <w:jc w:val="right"/>
      </w:pPr>
      <w:tblPr/>
      <w:tcPr>
        <w:vAlign w:val="center"/>
      </w:tcPr>
    </w:tblStylePr>
    <w:tblStylePr w:type="nwCell">
      <w:rPr>
        <w:rFonts w:ascii="Cambria" w:hAnsi="Cambria"/>
        <w:b/>
        <w:i w:val="0"/>
        <w:color w:val="auto"/>
        <w:sz w:val="20"/>
      </w:r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FFFFFF"/>
      </w:tcPr>
    </w:tblStylePr>
    <w:tblStylePr w:type="swCell">
      <w:rPr>
        <w:b w:val="0"/>
        <w:i w:val="0"/>
      </w:rPr>
    </w:tblStylePr>
  </w:style>
  <w:style w:type="paragraph" w:customStyle="1" w:styleId="CitecTitreAnnexe1">
    <w:name w:val="Citec Titre Annexe 1"/>
    <w:basedOn w:val="CitecTitre1"/>
    <w:next w:val="CitecNormal"/>
    <w:qFormat/>
    <w:rsid w:val="009519E8"/>
    <w:pPr>
      <w:numPr>
        <w:numId w:val="37"/>
      </w:numPr>
      <w:shd w:val="clear" w:color="auto" w:fill="FFFFFF"/>
      <w:jc w:val="left"/>
    </w:pPr>
    <w:rPr>
      <w:bCs w:val="0"/>
      <w:kern w:val="28"/>
      <w:szCs w:val="36"/>
    </w:rPr>
  </w:style>
  <w:style w:type="paragraph" w:customStyle="1" w:styleId="CitecTitreAnnexe2">
    <w:name w:val="Citec Titre Annexe 2"/>
    <w:basedOn w:val="Titre4"/>
    <w:next w:val="CitecNormal"/>
    <w:qFormat/>
    <w:rsid w:val="009519E8"/>
    <w:pPr>
      <w:numPr>
        <w:ilvl w:val="1"/>
        <w:numId w:val="37"/>
      </w:numPr>
      <w:spacing w:before="120"/>
    </w:pPr>
    <w:rPr>
      <w:sz w:val="28"/>
      <w:szCs w:val="28"/>
    </w:rPr>
  </w:style>
  <w:style w:type="paragraph" w:customStyle="1" w:styleId="Puces">
    <w:name w:val="Puces"/>
    <w:basedOn w:val="Normal"/>
    <w:rsid w:val="009519E8"/>
    <w:pPr>
      <w:numPr>
        <w:numId w:val="24"/>
      </w:numPr>
    </w:pPr>
  </w:style>
  <w:style w:type="paragraph" w:customStyle="1" w:styleId="StyleCitectexteA4vvideGauche0cmSuspendu125cm">
    <w:name w:val="Style Citec texte A4v vide + Gauche :  0 cm Suspendu : 1.25 cm"/>
    <w:basedOn w:val="CitectexteA4vvide"/>
    <w:rsid w:val="009519E8"/>
    <w:pPr>
      <w:framePr w:wrap="around"/>
      <w:ind w:left="794" w:hanging="794"/>
    </w:pPr>
    <w:rPr>
      <w:bCs/>
      <w:iCs/>
      <w:szCs w:val="20"/>
    </w:rPr>
  </w:style>
  <w:style w:type="paragraph" w:styleId="Paragraphedeliste">
    <w:name w:val="List Paragraph"/>
    <w:basedOn w:val="Normal"/>
    <w:uiPriority w:val="34"/>
    <w:rsid w:val="009519E8"/>
    <w:pPr>
      <w:ind w:left="708"/>
    </w:pPr>
  </w:style>
  <w:style w:type="character" w:customStyle="1" w:styleId="retrait2Car">
    <w:name w:val="retrait2 Car"/>
    <w:link w:val="retrait2"/>
    <w:locked/>
    <w:rsid w:val="009519E8"/>
    <w:rPr>
      <w:rFonts w:ascii="Arial Narrow" w:hAnsi="Arial Narrow"/>
      <w:sz w:val="22"/>
      <w:szCs w:val="22"/>
      <w:lang w:val="fr-FR"/>
    </w:rPr>
  </w:style>
  <w:style w:type="paragraph" w:customStyle="1" w:styleId="StyleTM4Suspendu08cm">
    <w:name w:val="Style TM 4 + Suspendu : 0.8 cm"/>
    <w:basedOn w:val="TM4"/>
    <w:rsid w:val="009519E8"/>
    <w:pPr>
      <w:ind w:left="1701" w:hanging="1276"/>
    </w:pPr>
    <w:rPr>
      <w:bCs w:val="0"/>
    </w:rPr>
  </w:style>
  <w:style w:type="numbering" w:customStyle="1" w:styleId="CitecTitres">
    <w:name w:val="Citec Titres"/>
    <w:uiPriority w:val="99"/>
    <w:rsid w:val="009519E8"/>
    <w:pPr>
      <w:numPr>
        <w:numId w:val="29"/>
      </w:numPr>
    </w:pPr>
  </w:style>
  <w:style w:type="paragraph" w:customStyle="1" w:styleId="CitecTitre1-">
    <w:name w:val="Citec Titre 1-"/>
    <w:basedOn w:val="CitecTitre1"/>
    <w:next w:val="CitecNormal"/>
    <w:qFormat/>
    <w:rsid w:val="009519E8"/>
    <w:pPr>
      <w:pageBreakBefore w:val="0"/>
      <w:spacing w:before="800"/>
    </w:pPr>
  </w:style>
  <w:style w:type="paragraph" w:customStyle="1" w:styleId="Signatures">
    <w:name w:val="Signatures"/>
    <w:basedOn w:val="Normal"/>
    <w:rsid w:val="009519E8"/>
    <w:pPr>
      <w:widowControl w:val="0"/>
      <w:tabs>
        <w:tab w:val="right" w:pos="4620"/>
        <w:tab w:val="left" w:pos="4980"/>
      </w:tabs>
      <w:adjustRightInd w:val="0"/>
      <w:spacing w:before="0" w:after="0"/>
      <w:textAlignment w:val="baseline"/>
    </w:pPr>
    <w:rPr>
      <w:sz w:val="24"/>
      <w:szCs w:val="24"/>
    </w:rPr>
  </w:style>
  <w:style w:type="paragraph" w:customStyle="1" w:styleId="Textecourant">
    <w:name w:val="Texte courant"/>
    <w:basedOn w:val="Normal"/>
    <w:link w:val="TextecourantCar"/>
    <w:rsid w:val="009519E8"/>
    <w:pPr>
      <w:widowControl w:val="0"/>
      <w:adjustRightInd w:val="0"/>
      <w:spacing w:before="100" w:after="100"/>
      <w:textAlignment w:val="baseline"/>
    </w:pPr>
  </w:style>
  <w:style w:type="character" w:customStyle="1" w:styleId="TextecourantCar">
    <w:name w:val="Texte courant Car"/>
    <w:link w:val="Textecourant"/>
    <w:rsid w:val="009519E8"/>
    <w:rPr>
      <w:rFonts w:ascii="Arial Narrow" w:hAnsi="Arial Narrow"/>
      <w:sz w:val="22"/>
      <w:szCs w:val="22"/>
      <w:lang w:val="fr-FR"/>
    </w:rPr>
  </w:style>
  <w:style w:type="paragraph" w:customStyle="1" w:styleId="CitecSignatureL1">
    <w:name w:val="Citec_Signature_L1"/>
    <w:basedOn w:val="CitecNormal"/>
    <w:next w:val="CitecSignatureL2"/>
    <w:rsid w:val="009519E8"/>
    <w:pPr>
      <w:tabs>
        <w:tab w:val="right" w:pos="4678"/>
        <w:tab w:val="left" w:pos="4961"/>
      </w:tabs>
      <w:spacing w:before="0" w:after="0"/>
    </w:pPr>
    <w:rPr>
      <w:sz w:val="24"/>
      <w:lang w:val="fr-CH"/>
    </w:rPr>
  </w:style>
  <w:style w:type="paragraph" w:customStyle="1" w:styleId="CitecSignatureL2">
    <w:name w:val="Citec_Signature_L2"/>
    <w:basedOn w:val="CitecSignatureL1"/>
    <w:next w:val="CitecSignatureL3"/>
    <w:rsid w:val="009519E8"/>
    <w:rPr>
      <w:sz w:val="14"/>
    </w:rPr>
  </w:style>
  <w:style w:type="paragraph" w:customStyle="1" w:styleId="CitecSignatureL3">
    <w:name w:val="Citec_Signature_L3"/>
    <w:basedOn w:val="CitecSignatureL1"/>
    <w:next w:val="CitecNormal"/>
    <w:rsid w:val="009519E8"/>
    <w:rPr>
      <w:sz w:val="20"/>
    </w:rPr>
  </w:style>
  <w:style w:type="paragraph" w:customStyle="1" w:styleId="Textefrancs">
    <w:name w:val="Texte francs"/>
    <w:basedOn w:val="Textecourant"/>
    <w:rsid w:val="009519E8"/>
    <w:pPr>
      <w:tabs>
        <w:tab w:val="decimal" w:pos="4360"/>
        <w:tab w:val="left" w:pos="4980"/>
      </w:tabs>
      <w:spacing w:after="0"/>
    </w:pPr>
    <w:rPr>
      <w:rFonts w:ascii="C Univers 57 Condensed" w:hAnsi="C Univers 57 Condensed"/>
    </w:rPr>
  </w:style>
  <w:style w:type="paragraph" w:customStyle="1" w:styleId="CitecTitretableauqualit">
    <w:name w:val="Citec Titre tableau qualité"/>
    <w:rsid w:val="009519E8"/>
    <w:pPr>
      <w:spacing w:before="40" w:after="40"/>
    </w:pPr>
    <w:rPr>
      <w:rFonts w:ascii="Arial Narrow" w:hAnsi="Arial Narrow"/>
      <w:b/>
      <w:bCs/>
      <w:szCs w:val="22"/>
      <w:lang w:val="fr-FR"/>
    </w:rPr>
  </w:style>
  <w:style w:type="paragraph" w:customStyle="1" w:styleId="Citec1pt">
    <w:name w:val="Citec 1pt"/>
    <w:basedOn w:val="CitecNormal"/>
    <w:next w:val="CitecNormal"/>
    <w:rsid w:val="009519E8"/>
    <w:pPr>
      <w:pageBreakBefore/>
      <w:widowControl w:val="0"/>
      <w:spacing w:before="0" w:after="0"/>
    </w:pPr>
    <w:rPr>
      <w:sz w:val="2"/>
    </w:rPr>
  </w:style>
  <w:style w:type="paragraph" w:customStyle="1" w:styleId="Citeclistechiffrage">
    <w:name w:val="Citec liste chiffrage"/>
    <w:basedOn w:val="CitecNormal"/>
    <w:rsid w:val="009519E8"/>
    <w:pPr>
      <w:numPr>
        <w:numId w:val="43"/>
      </w:numPr>
      <w:tabs>
        <w:tab w:val="decimal" w:pos="6096"/>
      </w:tabs>
      <w:ind w:left="714" w:hanging="357"/>
    </w:pPr>
  </w:style>
  <w:style w:type="paragraph" w:customStyle="1" w:styleId="Citectotalchiffrage">
    <w:name w:val="Citec total chiffrage"/>
    <w:basedOn w:val="CitecNormal"/>
    <w:next w:val="CitecNormal"/>
    <w:rsid w:val="009519E8"/>
    <w:pPr>
      <w:keepNext/>
      <w:tabs>
        <w:tab w:val="decimal" w:pos="6096"/>
      </w:tabs>
      <w:spacing w:before="100" w:after="100"/>
    </w:pPr>
    <w:rPr>
      <w:b/>
      <w:lang w:val="fr-CH"/>
    </w:rPr>
  </w:style>
  <w:style w:type="paragraph" w:customStyle="1" w:styleId="Citeclistec">
    <w:name w:val="Citec liste c¨"/>
    <w:basedOn w:val="CitecListenumrote"/>
    <w:rsid w:val="009519E8"/>
  </w:style>
  <w:style w:type="paragraph" w:customStyle="1" w:styleId="Citeccot">
    <w:name w:val="Citec coût"/>
    <w:basedOn w:val="CitecNormal"/>
    <w:rsid w:val="009519E8"/>
    <w:pPr>
      <w:tabs>
        <w:tab w:val="decimal" w:pos="6096"/>
      </w:tabs>
    </w:pPr>
    <w:rPr>
      <w:lang w:val="fr-CH"/>
    </w:rPr>
  </w:style>
  <w:style w:type="paragraph" w:customStyle="1" w:styleId="CitecTVA">
    <w:name w:val="Citec TVA"/>
    <w:basedOn w:val="CitecNormal"/>
    <w:next w:val="Citectotalchiffrage"/>
    <w:rsid w:val="009519E8"/>
    <w:pPr>
      <w:keepNext/>
      <w:tabs>
        <w:tab w:val="decimal" w:pos="6096"/>
      </w:tabs>
      <w:spacing w:before="0" w:after="0"/>
    </w:pPr>
    <w:rPr>
      <w:sz w:val="20"/>
      <w:szCs w:val="20"/>
      <w:lang w:val="fr-CH"/>
    </w:rPr>
  </w:style>
  <w:style w:type="paragraph" w:customStyle="1" w:styleId="CitecTVAsiarrt">
    <w:name w:val="Citec TVA si arrèté"/>
    <w:basedOn w:val="CitecNormal"/>
    <w:rsid w:val="009519E8"/>
    <w:pPr>
      <w:spacing w:before="100" w:after="100"/>
    </w:pPr>
    <w:rPr>
      <w:sz w:val="18"/>
      <w:szCs w:val="18"/>
    </w:rPr>
  </w:style>
  <w:style w:type="paragraph" w:styleId="En-tte">
    <w:name w:val="header"/>
    <w:basedOn w:val="Normal"/>
    <w:link w:val="En-tteCar"/>
    <w:rsid w:val="009519E8"/>
    <w:pPr>
      <w:tabs>
        <w:tab w:val="center" w:pos="4536"/>
        <w:tab w:val="right" w:pos="9072"/>
      </w:tabs>
      <w:spacing w:before="0" w:after="0"/>
    </w:pPr>
  </w:style>
  <w:style w:type="character" w:customStyle="1" w:styleId="En-tteCar">
    <w:name w:val="En-tête Car"/>
    <w:basedOn w:val="Policepardfaut"/>
    <w:link w:val="En-tte"/>
    <w:rsid w:val="009519E8"/>
    <w:rPr>
      <w:rFonts w:ascii="Arial Narrow" w:hAnsi="Arial Narrow"/>
      <w:sz w:val="22"/>
      <w:szCs w:val="22"/>
      <w:lang w:val="fr-FR"/>
    </w:rPr>
  </w:style>
  <w:style w:type="paragraph" w:customStyle="1" w:styleId="CitecimageA4vBord-Bord">
    <w:name w:val="Citec image A4v Bord-Bord"/>
    <w:basedOn w:val="CitecimageA4vvide"/>
    <w:rsid w:val="009519E8"/>
    <w:pPr>
      <w:framePr w:w="11907" w:h="16840" w:hRule="exact" w:wrap="around" w:x="1" w:y="1"/>
      <w:spacing w:before="0" w:after="0"/>
    </w:pPr>
  </w:style>
  <w:style w:type="character" w:styleId="Lienhypertextesuivivisit">
    <w:name w:val="FollowedHyperlink"/>
    <w:basedOn w:val="Policepardfaut"/>
    <w:semiHidden/>
    <w:unhideWhenUsed/>
    <w:rsid w:val="009519E8"/>
    <w:rPr>
      <w:color w:val="E5312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7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7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94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33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258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902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76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5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9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8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0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67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0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8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85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94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081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42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5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17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1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4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6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wmf"/><Relationship Id="rId18" Type="http://schemas.openxmlformats.org/officeDocument/2006/relationships/header" Target="header4.xml"/><Relationship Id="rId26" Type="http://schemas.openxmlformats.org/officeDocument/2006/relationships/footer" Target="footer5.xml"/><Relationship Id="rId3" Type="http://schemas.openxmlformats.org/officeDocument/2006/relationships/customXml" Target="../customXml/item3.xml"/><Relationship Id="rId21" Type="http://schemas.openxmlformats.org/officeDocument/2006/relationships/header" Target="header6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eader" Target="header3.xml"/><Relationship Id="rId25" Type="http://schemas.openxmlformats.org/officeDocument/2006/relationships/header" Target="header8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4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footer" Target="footer3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header" Target="header7.xm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d\AppData\Roaming\Microsoft\Templates\Citec-Rapport_V20.dotm" TargetMode="External"/></Relationships>
</file>

<file path=word/theme/theme1.xml><?xml version="1.0" encoding="utf-8"?>
<a:theme xmlns:a="http://schemas.openxmlformats.org/drawingml/2006/main" name="Thème Office">
  <a:themeElements>
    <a:clrScheme name="Citec">
      <a:dk1>
        <a:sysClr val="windowText" lastClr="000000"/>
      </a:dk1>
      <a:lt1>
        <a:sysClr val="window" lastClr="FFFFFF"/>
      </a:lt1>
      <a:dk2>
        <a:srgbClr val="E5312B"/>
      </a:dk2>
      <a:lt2>
        <a:srgbClr val="9F261F"/>
      </a:lt2>
      <a:accent1>
        <a:srgbClr val="EB6A31"/>
      </a:accent1>
      <a:accent2>
        <a:srgbClr val="0D3A41"/>
      </a:accent2>
      <a:accent3>
        <a:srgbClr val="006271"/>
      </a:accent3>
      <a:accent4>
        <a:srgbClr val="2BB1C1"/>
      </a:accent4>
      <a:accent5>
        <a:srgbClr val="6AB023"/>
      </a:accent5>
      <a:accent6>
        <a:srgbClr val="C9D200"/>
      </a:accent6>
      <a:hlink>
        <a:srgbClr val="9F261F"/>
      </a:hlink>
      <a:folHlink>
        <a:srgbClr val="E5312B"/>
      </a:folHlink>
    </a:clrScheme>
    <a:fontScheme name="Citec">
      <a:majorFont>
        <a:latin typeface="Arial Narrow"/>
        <a:ea typeface=""/>
        <a:cs typeface=""/>
      </a:majorFont>
      <a:minorFont>
        <a:latin typeface="Arial Narrow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9C7171898B014098F12CF1F31E62E2" ma:contentTypeVersion="14" ma:contentTypeDescription="Crée un document." ma:contentTypeScope="" ma:versionID="df777c9e6876032ffbd984fe068cb3eb">
  <xsd:schema xmlns:xsd="http://www.w3.org/2001/XMLSchema" xmlns:xs="http://www.w3.org/2001/XMLSchema" xmlns:p="http://schemas.microsoft.com/office/2006/metadata/properties" xmlns:ns2="188d7870-dce9-4743-bd88-a27addc51236" xmlns:ns3="d0d17cc7-1b76-4a56-b656-21144d3ce2fd" targetNamespace="http://schemas.microsoft.com/office/2006/metadata/properties" ma:root="true" ma:fieldsID="8823b4bb430c06309201511cc035262d" ns2:_="" ns3:_="">
    <xsd:import namespace="188d7870-dce9-4743-bd88-a27addc51236"/>
    <xsd:import namespace="d0d17cc7-1b76-4a56-b656-21144d3ce2fd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8d7870-dce9-4743-bd88-a27addc51236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Balises d’images" ma:readOnly="false" ma:fieldId="{5cf76f15-5ced-4ddc-b409-7134ff3c332f}" ma:taxonomyMulti="true" ma:sspId="ace76e77-a249-4c98-a7da-8dd3f1ee39f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17cc7-1b76-4a56-b656-21144d3ce2fd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26cecfc0-8757-4ff3-b72a-780a0625ab2c}" ma:internalName="TaxCatchAll" ma:showField="CatchAllData" ma:web="d0d17cc7-1b76-4a56-b656-21144d3ce2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0d17cc7-1b76-4a56-b656-21144d3ce2fd">
      <UserInfo>
        <DisplayName/>
        <AccountId xsi:nil="true"/>
        <AccountType/>
      </UserInfo>
    </SharedWithUsers>
    <TaxCatchAll xmlns="d0d17cc7-1b76-4a56-b656-21144d3ce2fd" xsi:nil="true"/>
    <lcf76f155ced4ddcb4097134ff3c332f xmlns="188d7870-dce9-4743-bd88-a27addc51236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5653962-502B-4610-B998-09DAA0E4869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AD169B8-3122-4F39-B49E-E26FBF77F729}"/>
</file>

<file path=customXml/itemProps3.xml><?xml version="1.0" encoding="utf-8"?>
<ds:datastoreItem xmlns:ds="http://schemas.openxmlformats.org/officeDocument/2006/customXml" ds:itemID="{C54DCAE8-A5FD-498D-8ADF-2B2813BEA309}">
  <ds:schemaRefs>
    <ds:schemaRef ds:uri="http://schemas.microsoft.com/office/2006/metadata/properties"/>
    <ds:schemaRef ds:uri="http://schemas.microsoft.com/office/infopath/2007/PartnerControls"/>
    <ds:schemaRef ds:uri="bd4d316f-615c-4b8f-ae22-b5595325358f"/>
    <ds:schemaRef ds:uri="0a32a327-c3ff-4a08-b1ac-358dc7b99af9"/>
  </ds:schemaRefs>
</ds:datastoreItem>
</file>

<file path=customXml/itemProps4.xml><?xml version="1.0" encoding="utf-8"?>
<ds:datastoreItem xmlns:ds="http://schemas.openxmlformats.org/officeDocument/2006/customXml" ds:itemID="{943E8CB5-1291-4C40-86BD-3CE54569CB0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Citec-Rapport_V20.dotm</Template>
  <TotalTime>19</TotalTime>
  <Pages>9</Pages>
  <Words>850</Words>
  <Characters>4440</Characters>
  <Application>Microsoft Office Word</Application>
  <DocSecurity>0</DocSecurity>
  <Lines>211</Lines>
  <Paragraphs>76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Documentation de l'outil</vt:lpstr>
    </vt:vector>
  </TitlesOfParts>
  <Company>Citec Ingénieurs Conseils</Company>
  <LinksUpToDate>false</LinksUpToDate>
  <CharactersWithSpaces>5214</CharactersWithSpaces>
  <SharedDoc>false</SharedDoc>
  <HLinks>
    <vt:vector size="60" baseType="variant">
      <vt:variant>
        <vt:i4>1048636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_Toc328945396</vt:lpwstr>
      </vt:variant>
      <vt:variant>
        <vt:i4>1048636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_Toc328945395</vt:lpwstr>
      </vt:variant>
      <vt:variant>
        <vt:i4>1048636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_Toc328945394</vt:lpwstr>
      </vt:variant>
      <vt:variant>
        <vt:i4>1048636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_Toc328945393</vt:lpwstr>
      </vt:variant>
      <vt:variant>
        <vt:i4>1114167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_Toc334994988</vt:lpwstr>
      </vt:variant>
      <vt:variant>
        <vt:i4>1114167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_Toc334994987</vt:lpwstr>
      </vt:variant>
      <vt:variant>
        <vt:i4>1114167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_Toc334994986</vt:lpwstr>
      </vt:variant>
      <vt:variant>
        <vt:i4>1114167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_Toc334994985</vt:lpwstr>
      </vt:variant>
      <vt:variant>
        <vt:i4>1114167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_Toc334994984</vt:lpwstr>
      </vt:variant>
      <vt:variant>
        <vt:i4>1114167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_Toc334994983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de l'outil</dc:title>
  <dc:subject/>
  <dc:creator>sd</dc:creator>
  <cp:keywords>Rapport Citec</cp:keywords>
  <cp:lastModifiedBy>Yahya YOUNES (Citec)</cp:lastModifiedBy>
  <cp:revision>5</cp:revision>
  <cp:lastPrinted>2019-02-25T13:30:00Z</cp:lastPrinted>
  <dcterms:created xsi:type="dcterms:W3CDTF">2023-08-28T13:35:00Z</dcterms:created>
  <dcterms:modified xsi:type="dcterms:W3CDTF">2023-09-05T12:34:00Z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resse">
    <vt:lpwstr>47, route des Acacias</vt:lpwstr>
  </property>
  <property fmtid="{D5CDD505-2E9C-101B-9397-08002B2CF9AE}" pid="3" name="Tel">
    <vt:lpwstr>Tél +33 (0)5 36 09 08 94</vt:lpwstr>
  </property>
  <property fmtid="{D5CDD505-2E9C-101B-9397-08002B2CF9AE}" pid="4" name="Fax">
    <vt:lpwstr>Fax +41 (0)22 809 60 01</vt:lpwstr>
  </property>
  <property fmtid="{D5CDD505-2E9C-101B-9397-08002B2CF9AE}" pid="5" name="Client">
    <vt:lpwstr/>
  </property>
  <property fmtid="{D5CDD505-2E9C-101B-9397-08002B2CF9AE}" pid="6" name="Référence">
    <vt:lpwstr>70014.0</vt:lpwstr>
  </property>
  <property fmtid="{D5CDD505-2E9C-101B-9397-08002B2CF9AE}" pid="7" name="Date du document">
    <vt:lpwstr>25 aout 2023</vt:lpwstr>
  </property>
  <property fmtid="{D5CDD505-2E9C-101B-9397-08002B2CF9AE}" pid="8" name="Date du document pied de page">
    <vt:lpwstr>25 aout 2023</vt:lpwstr>
  </property>
  <property fmtid="{D5CDD505-2E9C-101B-9397-08002B2CF9AE}" pid="9" name="Adresse_L1">
    <vt:lpwstr>Villa Occitanie</vt:lpwstr>
  </property>
  <property fmtid="{D5CDD505-2E9C-101B-9397-08002B2CF9AE}" pid="10" name="Adresse_L2">
    <vt:lpwstr>6, avenue Albert Durand</vt:lpwstr>
  </property>
  <property fmtid="{D5CDD505-2E9C-101B-9397-08002B2CF9AE}" pid="11" name="Adresse_L3">
    <vt:lpwstr>F-31700 Blagnac</vt:lpwstr>
  </property>
  <property fmtid="{D5CDD505-2E9C-101B-9397-08002B2CF9AE}" pid="12" name="Antenne">
    <vt:lpwstr>Digital</vt:lpwstr>
  </property>
  <property fmtid="{D5CDD505-2E9C-101B-9397-08002B2CF9AE}" pid="13" name="Copyright">
    <vt:lpwstr>Citec Ingénieurs Conseils</vt:lpwstr>
  </property>
  <property fmtid="{D5CDD505-2E9C-101B-9397-08002B2CF9AE}" pid="14" name="Societe_Citec">
    <vt:lpwstr>Citec Ingénieurs Conseils SAS</vt:lpwstr>
  </property>
  <property fmtid="{D5CDD505-2E9C-101B-9397-08002B2CF9AE}" pid="15" name="verificateur">
    <vt:lpwstr>Frédéric SCHETTINI</vt:lpwstr>
  </property>
  <property fmtid="{D5CDD505-2E9C-101B-9397-08002B2CF9AE}" pid="16" name="Auteur">
    <vt:lpwstr>Yahya YOUNES</vt:lpwstr>
  </property>
  <property fmtid="{D5CDD505-2E9C-101B-9397-08002B2CF9AE}" pid="17" name="Vérifié le">
    <vt:lpwstr>28.08.2023</vt:lpwstr>
  </property>
  <property fmtid="{D5CDD505-2E9C-101B-9397-08002B2CF9AE}" pid="18" name="Date validation du document">
    <vt:lpwstr>28.08.2023</vt:lpwstr>
  </property>
  <property fmtid="{D5CDD505-2E9C-101B-9397-08002B2CF9AE}" pid="19" name="Date du document page de titre">
    <vt:lpwstr>25 aout 2023</vt:lpwstr>
  </property>
  <property fmtid="{D5CDD505-2E9C-101B-9397-08002B2CF9AE}" pid="20" name="Localité">
    <vt:lpwstr>Toulouse</vt:lpwstr>
  </property>
  <property fmtid="{D5CDD505-2E9C-101B-9397-08002B2CF9AE}" pid="21" name="Sign_L1">
    <vt:lpwstr>Frédéric Schettini</vt:lpwstr>
  </property>
  <property fmtid="{D5CDD505-2E9C-101B-9397-08002B2CF9AE}" pid="22" name="Sign_L2">
    <vt:lpwstr>Docteur SUPAERO</vt:lpwstr>
  </property>
  <property fmtid="{D5CDD505-2E9C-101B-9397-08002B2CF9AE}" pid="23" name="Sign_L3">
    <vt:lpwstr>Directeur Citec Digital</vt:lpwstr>
  </property>
  <property fmtid="{D5CDD505-2E9C-101B-9397-08002B2CF9AE}" pid="24" name="auteur Va">
    <vt:lpwstr/>
  </property>
  <property fmtid="{D5CDD505-2E9C-101B-9397-08002B2CF9AE}" pid="25" name="verif Va">
    <vt:lpwstr/>
  </property>
  <property fmtid="{D5CDD505-2E9C-101B-9397-08002B2CF9AE}" pid="26" name="date verif Va">
    <vt:lpwstr/>
  </property>
  <property fmtid="{D5CDD505-2E9C-101B-9397-08002B2CF9AE}" pid="27" name="auteur Vb">
    <vt:lpwstr/>
  </property>
  <property fmtid="{D5CDD505-2E9C-101B-9397-08002B2CF9AE}" pid="28" name="verif Vb">
    <vt:lpwstr/>
  </property>
  <property fmtid="{D5CDD505-2E9C-101B-9397-08002B2CF9AE}" pid="29" name="date verif Vb">
    <vt:lpwstr/>
  </property>
  <property fmtid="{D5CDD505-2E9C-101B-9397-08002B2CF9AE}" pid="30" name="date verif Vaa">
    <vt:lpwstr/>
  </property>
  <property fmtid="{D5CDD505-2E9C-101B-9397-08002B2CF9AE}" pid="31" name="date verif Vbb">
    <vt:lpwstr/>
  </property>
  <property fmtid="{D5CDD505-2E9C-101B-9397-08002B2CF9AE}" pid="32" name="Document_O-R">
    <vt:lpwstr>Rapport</vt:lpwstr>
  </property>
  <property fmtid="{D5CDD505-2E9C-101B-9397-08002B2CF9AE}" pid="33" name="auteur Vc">
    <vt:lpwstr/>
  </property>
  <property fmtid="{D5CDD505-2E9C-101B-9397-08002B2CF9AE}" pid="34" name="verif Vc">
    <vt:lpwstr/>
  </property>
  <property fmtid="{D5CDD505-2E9C-101B-9397-08002B2CF9AE}" pid="35" name="date verif Vc">
    <vt:lpwstr/>
  </property>
  <property fmtid="{D5CDD505-2E9C-101B-9397-08002B2CF9AE}" pid="36" name="date verif Vcc">
    <vt:lpwstr/>
  </property>
  <property fmtid="{D5CDD505-2E9C-101B-9397-08002B2CF9AE}" pid="37" name="auteur Vd">
    <vt:lpwstr/>
  </property>
  <property fmtid="{D5CDD505-2E9C-101B-9397-08002B2CF9AE}" pid="38" name="verif Vd">
    <vt:lpwstr/>
  </property>
  <property fmtid="{D5CDD505-2E9C-101B-9397-08002B2CF9AE}" pid="39" name="date verif Vd">
    <vt:lpwstr/>
  </property>
  <property fmtid="{D5CDD505-2E9C-101B-9397-08002B2CF9AE}" pid="40" name="date verif Vdd">
    <vt:lpwstr/>
  </property>
  <property fmtid="{D5CDD505-2E9C-101B-9397-08002B2CF9AE}" pid="41" name="auteur Ve">
    <vt:lpwstr/>
  </property>
  <property fmtid="{D5CDD505-2E9C-101B-9397-08002B2CF9AE}" pid="42" name="verif Ve">
    <vt:lpwstr/>
  </property>
  <property fmtid="{D5CDD505-2E9C-101B-9397-08002B2CF9AE}" pid="43" name="date verif Ve">
    <vt:lpwstr/>
  </property>
  <property fmtid="{D5CDD505-2E9C-101B-9397-08002B2CF9AE}" pid="44" name="date verif Vee">
    <vt:lpwstr/>
  </property>
  <property fmtid="{D5CDD505-2E9C-101B-9397-08002B2CF9AE}" pid="45" name="Source photo PdG">
    <vt:lpwstr>source illustration/photo</vt:lpwstr>
  </property>
  <property fmtid="{D5CDD505-2E9C-101B-9397-08002B2CF9AE}" pid="46" name="ContentTypeId">
    <vt:lpwstr>0x010100D59C7171898B014098F12CF1F31E62E2</vt:lpwstr>
  </property>
  <property fmtid="{D5CDD505-2E9C-101B-9397-08002B2CF9AE}" pid="47" name="_dlc_DocIdItemGuid">
    <vt:lpwstr>e0d53048-0c56-4ff5-b9e9-e39f03cd09a7</vt:lpwstr>
  </property>
  <property fmtid="{D5CDD505-2E9C-101B-9397-08002B2CF9AE}" pid="48" name="xd_ProgID">
    <vt:lpwstr/>
  </property>
  <property fmtid="{D5CDD505-2E9C-101B-9397-08002B2CF9AE}" pid="49" name="ComplianceAssetId">
    <vt:lpwstr/>
  </property>
  <property fmtid="{D5CDD505-2E9C-101B-9397-08002B2CF9AE}" pid="50" name="TemplateUrl">
    <vt:lpwstr/>
  </property>
  <property fmtid="{D5CDD505-2E9C-101B-9397-08002B2CF9AE}" pid="51" name="_ExtendedDescription">
    <vt:lpwstr/>
  </property>
  <property fmtid="{D5CDD505-2E9C-101B-9397-08002B2CF9AE}" pid="52" name="TriggerFlowInfo">
    <vt:lpwstr/>
  </property>
  <property fmtid="{D5CDD505-2E9C-101B-9397-08002B2CF9AE}" pid="53" name="xd_Signature">
    <vt:bool>false</vt:bool>
  </property>
</Properties>
</file>